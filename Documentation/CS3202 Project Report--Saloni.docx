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40347531"/>
        <w:docPartObj>
          <w:docPartGallery w:val="Cover Pages"/>
          <w:docPartUnique/>
        </w:docPartObj>
      </w:sdtPr>
      <w:sdtEndPr>
        <w:rPr>
          <w:b/>
          <w:bCs/>
          <w:caps/>
        </w:rPr>
      </w:sdtEndPr>
      <w:sdtContent>
        <w:p w:rsidR="005A55A2" w:rsidRDefault="00121C4C" w:rsidP="00A74966">
          <w:pPr>
            <w:jc w:val="both"/>
          </w:pPr>
          <w:r>
            <w:rPr>
              <w:noProof/>
              <w:lang w:val="en-SG" w:eastAsia="en-SG"/>
            </w:rPr>
            <w:drawing>
              <wp:anchor distT="0" distB="0" distL="114300" distR="114300" simplePos="0" relativeHeight="251667456" behindDoc="1" locked="0" layoutInCell="1" allowOverlap="1" wp14:anchorId="704869DE" wp14:editId="251256D2">
                <wp:simplePos x="0" y="0"/>
                <wp:positionH relativeFrom="page">
                  <wp:posOffset>1581150</wp:posOffset>
                </wp:positionH>
                <wp:positionV relativeFrom="page">
                  <wp:posOffset>394970</wp:posOffset>
                </wp:positionV>
                <wp:extent cx="5129530" cy="2358390"/>
                <wp:effectExtent l="19050" t="0" r="13970" b="10515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5129530" cy="2358390"/>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55A2" w:rsidRDefault="005A55A2" w:rsidP="00A74966">
          <w:pPr>
            <w:jc w:val="both"/>
            <w:rPr>
              <w:b/>
              <w:bCs/>
              <w:caps/>
            </w:rPr>
          </w:pPr>
        </w:p>
        <w:p w:rsidR="005A55A2" w:rsidRDefault="00121C4C" w:rsidP="00A74966">
          <w:pPr>
            <w:jc w:val="both"/>
          </w:pPr>
          <w:r>
            <w:rPr>
              <w:noProof/>
              <w:lang w:val="en-SG" w:eastAsia="en-SG"/>
            </w:rPr>
            <mc:AlternateContent>
              <mc:Choice Requires="wps">
                <w:drawing>
                  <wp:anchor distT="0" distB="0" distL="114300" distR="114300" simplePos="0" relativeHeight="251666432" behindDoc="0" locked="0" layoutInCell="1" allowOverlap="1">
                    <wp:simplePos x="0" y="0"/>
                    <wp:positionH relativeFrom="column">
                      <wp:posOffset>2924175</wp:posOffset>
                    </wp:positionH>
                    <wp:positionV relativeFrom="paragraph">
                      <wp:posOffset>6180935</wp:posOffset>
                    </wp:positionV>
                    <wp:extent cx="3769743" cy="232172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769743" cy="2321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4CC4" w:rsidRDefault="00342FCD">
                                <w:pPr>
                                  <w:pStyle w:val="ContactInfo"/>
                                </w:pPr>
                                <w:sdt>
                                  <w:sdtPr>
                                    <w:alias w:val="Name"/>
                                    <w:tag w:val=""/>
                                    <w:id w:val="404889146"/>
                                    <w:dataBinding w:prefixMappings="xmlns:ns0='http://purl.org/dc/elements/1.1/' xmlns:ns1='http://schemas.openxmlformats.org/package/2006/metadata/core-properties' " w:xpath="/ns1:coreProperties[1]/ns0:creator[1]" w:storeItemID="{6C3C8BC8-F283-45AE-878A-BAB7291924A1}"/>
                                    <w:text/>
                                  </w:sdtPr>
                                  <w:sdtEndPr/>
                                  <w:sdtContent>
                                    <w:r w:rsidR="004F4CC4">
                                      <w:t>Group 4:</w:t>
                                    </w:r>
                                  </w:sdtContent>
                                </w:sdt>
                                <w:r w:rsidR="004F4CC4">
                                  <w:br/>
                                  <w:t xml:space="preserve">M I Azima </w:t>
                                </w:r>
                                <w:r w:rsidR="004F4CC4">
                                  <w:tab/>
                                </w:r>
                                <w:r w:rsidR="004F4CC4">
                                  <w:tab/>
                                </w:r>
                                <w:r w:rsidR="004F4CC4">
                                  <w:tab/>
                                </w:r>
                                <w:r w:rsidR="004F4CC4">
                                  <w:tab/>
                                  <w:t>A0085594N</w:t>
                                </w:r>
                              </w:p>
                              <w:p w:rsidR="004F4CC4" w:rsidRDefault="004F4CC4">
                                <w:pPr>
                                  <w:pStyle w:val="ContactInfo"/>
                                </w:pPr>
                                <w:r>
                                  <w:t xml:space="preserve">Nguyen Thi Mai Huong </w:t>
                                </w:r>
                                <w:r>
                                  <w:tab/>
                                  <w:t>A0075106M</w:t>
                                </w:r>
                              </w:p>
                              <w:p w:rsidR="004F4CC4" w:rsidRDefault="004F4CC4">
                                <w:pPr>
                                  <w:pStyle w:val="ContactInfo"/>
                                </w:pPr>
                                <w:r>
                                  <w:t>Saima Mahmood</w:t>
                                </w:r>
                                <w:r>
                                  <w:tab/>
                                </w:r>
                                <w:r>
                                  <w:tab/>
                                </w:r>
                                <w:r>
                                  <w:tab/>
                                  <w:t>A0084176Y</w:t>
                                </w:r>
                              </w:p>
                              <w:p w:rsidR="004F4CC4" w:rsidRDefault="004F4CC4">
                                <w:pPr>
                                  <w:pStyle w:val="ContactInfo"/>
                                  <w:rPr>
                                    <w:color w:val="222222"/>
                                  </w:rPr>
                                </w:pPr>
                                <w:r>
                                  <w:rPr>
                                    <w:color w:val="222222"/>
                                    <w:highlight w:val="white"/>
                                  </w:rPr>
                                  <w:t xml:space="preserve">Saloni Kaur </w:t>
                                </w:r>
                                <w:r>
                                  <w:rPr>
                                    <w:color w:val="222222"/>
                                    <w:highlight w:val="white"/>
                                  </w:rPr>
                                  <w:tab/>
                                </w:r>
                                <w:r>
                                  <w:rPr>
                                    <w:color w:val="222222"/>
                                    <w:highlight w:val="white"/>
                                  </w:rPr>
                                  <w:tab/>
                                </w:r>
                                <w:r>
                                  <w:rPr>
                                    <w:color w:val="222222"/>
                                    <w:highlight w:val="white"/>
                                  </w:rPr>
                                  <w:tab/>
                                  <w:t>A0084053L</w:t>
                                </w:r>
                              </w:p>
                              <w:p w:rsidR="004F4CC4" w:rsidRDefault="004F4CC4">
                                <w:pPr>
                                  <w:pStyle w:val="ContactInfo"/>
                                  <w:rPr>
                                    <w:color w:val="222222"/>
                                  </w:rPr>
                                </w:pPr>
                                <w:r>
                                  <w:rPr>
                                    <w:color w:val="222222"/>
                                  </w:rPr>
                                  <w:t>Vu Phuc Tho</w:t>
                                </w:r>
                                <w:r>
                                  <w:rPr>
                                    <w:color w:val="222222"/>
                                  </w:rPr>
                                  <w:tab/>
                                </w:r>
                                <w:r>
                                  <w:rPr>
                                    <w:color w:val="222222"/>
                                  </w:rPr>
                                  <w:tab/>
                                </w:r>
                                <w:r>
                                  <w:rPr>
                                    <w:color w:val="222222"/>
                                  </w:rPr>
                                  <w:tab/>
                                </w:r>
                                <w:r>
                                  <w:t>A0090585X</w:t>
                                </w:r>
                              </w:p>
                              <w:p w:rsidR="004F4CC4" w:rsidRPr="00F9407B" w:rsidRDefault="004F4CC4" w:rsidP="00F9407B">
                                <w:pPr>
                                  <w:pStyle w:val="ContactInfo"/>
                                </w:pPr>
                                <w:r w:rsidRPr="00F9407B">
                                  <w:t xml:space="preserve">Vu Phuc Tho </w:t>
                                </w:r>
                                <w:r>
                                  <w:tab/>
                                </w:r>
                                <w:r>
                                  <w:tab/>
                                </w:r>
                                <w:r w:rsidRPr="00F9407B">
                                  <w:t>A0090585X</w:t>
                                </w:r>
                              </w:p>
                              <w:p w:rsidR="004F4CC4" w:rsidRDefault="004F4CC4">
                                <w:pPr>
                                  <w:pStyle w:val="ContactInfo"/>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30.25pt;margin-top:486.7pt;width:296.85pt;height:182.8pt;z-index:25166643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" filled="f" stroked="f" strokeweight=".5pt">
                    <v:textbox inset="0,0,36pt,36pt">
                      <w:txbxContent>
                        <w:p w:rsidR="004F4CC4" w:rsidRDefault="004F4CC4">
                          <w:pPr>
                            <w:pStyle w:val="ContactInfo"/>
                          </w:pPr>
                          <w:sdt>
                            <w:sdtPr>
                              <w:alias w:val="Name"/>
                              <w:tag w:val=""/>
                              <w:id w:val="404889146"/>
                              <w:dataBinding w:prefixMappings="xmlns:ns0='http://purl.org/dc/elements/1.1/' xmlns:ns1='http://schemas.openxmlformats.org/package/2006/metadata/core-properties' " w:xpath="/ns1:coreProperties[1]/ns0:creator[1]" w:storeItemID="{6C3C8BC8-F283-45AE-878A-BAB7291924A1}"/>
                              <w:text/>
                            </w:sdtPr>
                            <w:sdtContent>
                              <w:r>
                                <w:t>Group 4</w:t>
                              </w:r>
                              <w:proofErr w:type="gramStart"/>
                              <w:r>
                                <w:t>:</w:t>
                              </w:r>
                              <w:proofErr w:type="gramEnd"/>
                            </w:sdtContent>
                          </w:sdt>
                          <w:r>
                            <w:br/>
                            <w:t xml:space="preserve">M I </w:t>
                          </w:r>
                          <w:proofErr w:type="spellStart"/>
                          <w:r>
                            <w:t>Azima</w:t>
                          </w:r>
                          <w:proofErr w:type="spellEnd"/>
                          <w:r>
                            <w:t xml:space="preserve"> </w:t>
                          </w:r>
                          <w:r>
                            <w:tab/>
                          </w:r>
                          <w:r>
                            <w:tab/>
                          </w:r>
                          <w:r>
                            <w:tab/>
                          </w:r>
                          <w:r>
                            <w:tab/>
                            <w:t>A0085594N</w:t>
                          </w:r>
                        </w:p>
                        <w:p w:rsidR="004F4CC4" w:rsidRDefault="004F4CC4">
                          <w:pPr>
                            <w:pStyle w:val="ContactInfo"/>
                          </w:pPr>
                          <w:r>
                            <w:t xml:space="preserve">Nguyen </w:t>
                          </w:r>
                          <w:proofErr w:type="spellStart"/>
                          <w:r>
                            <w:t>Thi</w:t>
                          </w:r>
                          <w:proofErr w:type="spellEnd"/>
                          <w:r>
                            <w:t xml:space="preserve"> Mai </w:t>
                          </w:r>
                          <w:proofErr w:type="spellStart"/>
                          <w:r>
                            <w:t>Huong</w:t>
                          </w:r>
                          <w:proofErr w:type="spellEnd"/>
                          <w:r>
                            <w:t xml:space="preserve"> </w:t>
                          </w:r>
                          <w:r>
                            <w:tab/>
                            <w:t>A0075106M</w:t>
                          </w:r>
                        </w:p>
                        <w:p w:rsidR="004F4CC4" w:rsidRDefault="004F4CC4">
                          <w:pPr>
                            <w:pStyle w:val="ContactInfo"/>
                          </w:pPr>
                          <w:r>
                            <w:t xml:space="preserve">Saima </w:t>
                          </w:r>
                          <w:proofErr w:type="spellStart"/>
                          <w:r>
                            <w:t>Mahmood</w:t>
                          </w:r>
                          <w:proofErr w:type="spellEnd"/>
                          <w:r>
                            <w:tab/>
                          </w:r>
                          <w:r>
                            <w:tab/>
                          </w:r>
                          <w:r>
                            <w:tab/>
                            <w:t>A0084176Y</w:t>
                          </w:r>
                        </w:p>
                        <w:p w:rsidR="004F4CC4" w:rsidRDefault="004F4CC4">
                          <w:pPr>
                            <w:pStyle w:val="ContactInfo"/>
                            <w:rPr>
                              <w:color w:val="222222"/>
                            </w:rPr>
                          </w:pPr>
                          <w:proofErr w:type="spellStart"/>
                          <w:r>
                            <w:rPr>
                              <w:color w:val="222222"/>
                              <w:highlight w:val="white"/>
                            </w:rPr>
                            <w:t>Saloni</w:t>
                          </w:r>
                          <w:proofErr w:type="spellEnd"/>
                          <w:r>
                            <w:rPr>
                              <w:color w:val="222222"/>
                              <w:highlight w:val="white"/>
                            </w:rPr>
                            <w:t xml:space="preserve"> Kaur </w:t>
                          </w:r>
                          <w:r>
                            <w:rPr>
                              <w:color w:val="222222"/>
                              <w:highlight w:val="white"/>
                            </w:rPr>
                            <w:tab/>
                          </w:r>
                          <w:r>
                            <w:rPr>
                              <w:color w:val="222222"/>
                              <w:highlight w:val="white"/>
                            </w:rPr>
                            <w:tab/>
                          </w:r>
                          <w:r>
                            <w:rPr>
                              <w:color w:val="222222"/>
                              <w:highlight w:val="white"/>
                            </w:rPr>
                            <w:tab/>
                            <w:t>A0084053L</w:t>
                          </w:r>
                        </w:p>
                        <w:p w:rsidR="004F4CC4" w:rsidRDefault="004F4CC4">
                          <w:pPr>
                            <w:pStyle w:val="ContactInfo"/>
                            <w:rPr>
                              <w:color w:val="222222"/>
                            </w:rPr>
                          </w:pPr>
                          <w:r>
                            <w:rPr>
                              <w:color w:val="222222"/>
                            </w:rPr>
                            <w:t xml:space="preserve">Vu </w:t>
                          </w:r>
                          <w:proofErr w:type="spellStart"/>
                          <w:r>
                            <w:rPr>
                              <w:color w:val="222222"/>
                            </w:rPr>
                            <w:t>Phuc</w:t>
                          </w:r>
                          <w:proofErr w:type="spellEnd"/>
                          <w:r>
                            <w:rPr>
                              <w:color w:val="222222"/>
                            </w:rPr>
                            <w:t xml:space="preserve"> </w:t>
                          </w:r>
                          <w:proofErr w:type="spellStart"/>
                          <w:r>
                            <w:rPr>
                              <w:color w:val="222222"/>
                            </w:rPr>
                            <w:t>Tho</w:t>
                          </w:r>
                          <w:proofErr w:type="spellEnd"/>
                          <w:r>
                            <w:rPr>
                              <w:color w:val="222222"/>
                            </w:rPr>
                            <w:tab/>
                          </w:r>
                          <w:r>
                            <w:rPr>
                              <w:color w:val="222222"/>
                            </w:rPr>
                            <w:tab/>
                          </w:r>
                          <w:r>
                            <w:rPr>
                              <w:color w:val="222222"/>
                            </w:rPr>
                            <w:tab/>
                          </w:r>
                          <w:r>
                            <w:t>A0090585X</w:t>
                          </w:r>
                        </w:p>
                        <w:p w:rsidR="004F4CC4" w:rsidRPr="00F9407B" w:rsidRDefault="004F4CC4" w:rsidP="00F9407B">
                          <w:pPr>
                            <w:pStyle w:val="ContactInfo"/>
                          </w:pPr>
                          <w:r w:rsidRPr="00F9407B">
                            <w:t xml:space="preserve">Vu </w:t>
                          </w:r>
                          <w:proofErr w:type="spellStart"/>
                          <w:r w:rsidRPr="00F9407B">
                            <w:t>Phuc</w:t>
                          </w:r>
                          <w:proofErr w:type="spellEnd"/>
                          <w:r w:rsidRPr="00F9407B">
                            <w:t xml:space="preserve"> </w:t>
                          </w:r>
                          <w:proofErr w:type="spellStart"/>
                          <w:r w:rsidRPr="00F9407B">
                            <w:t>Tho</w:t>
                          </w:r>
                          <w:proofErr w:type="spellEnd"/>
                          <w:r w:rsidRPr="00F9407B">
                            <w:t xml:space="preserve"> </w:t>
                          </w:r>
                          <w:r>
                            <w:tab/>
                          </w:r>
                          <w:r>
                            <w:tab/>
                          </w:r>
                          <w:r w:rsidRPr="00F9407B">
                            <w:t>A0090585X</w:t>
                          </w:r>
                        </w:p>
                        <w:p w:rsidR="004F4CC4" w:rsidRDefault="004F4CC4">
                          <w:pPr>
                            <w:pStyle w:val="ContactInfo"/>
                          </w:pPr>
                        </w:p>
                      </w:txbxContent>
                    </v:textbox>
                  </v:shape>
                </w:pict>
              </mc:Fallback>
            </mc:AlternateContent>
          </w:r>
          <w:r>
            <w:rPr>
              <w:noProof/>
              <w:lang w:val="en-SG" w:eastAsia="en-SG"/>
            </w:rPr>
            <mc:AlternateContent>
              <mc:Choice Requires="wps">
                <w:drawing>
                  <wp:anchor distT="0" distB="0" distL="114300" distR="114300" simplePos="0" relativeHeight="251664384" behindDoc="0" locked="0" layoutInCell="1" allowOverlap="1" wp14:anchorId="0CE4D3CE" wp14:editId="419E484C">
                    <wp:simplePos x="0" y="0"/>
                    <wp:positionH relativeFrom="page">
                      <wp:posOffset>180976</wp:posOffset>
                    </wp:positionH>
                    <wp:positionV relativeFrom="page">
                      <wp:posOffset>4114800</wp:posOffset>
                    </wp:positionV>
                    <wp:extent cx="7543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543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uto"/>
                                  </w:rPr>
                                  <w:alias w:val="Title"/>
                                  <w:tag w:val=""/>
                                  <w:id w:val="718856554"/>
                                  <w:dataBinding w:prefixMappings="xmlns:ns0='http://purl.org/dc/elements/1.1/' xmlns:ns1='http://schemas.openxmlformats.org/package/2006/metadata/core-properties' " w:xpath="/ns1:coreProperties[1]/ns0:title[1]" w:storeItemID="{6C3C8BC8-F283-45AE-878A-BAB7291924A1}"/>
                                  <w:text/>
                                </w:sdtPr>
                                <w:sdtEndPr/>
                                <w:sdtContent>
                                  <w:p w:rsidR="004F4CC4" w:rsidRPr="00121C4C" w:rsidRDefault="00121C4C" w:rsidP="00121C4C">
                                    <w:pPr>
                                      <w:pStyle w:val="Title"/>
                                      <w:jc w:val="center"/>
                                      <w:rPr>
                                        <w:color w:val="auto"/>
                                      </w:rPr>
                                    </w:pPr>
                                    <w:r>
                                      <w:rPr>
                                        <w:color w:val="auto"/>
                                      </w:rPr>
                                      <w:t xml:space="preserve">CS3201 Software </w:t>
                                    </w:r>
                                    <w:r w:rsidR="004F4CC4" w:rsidRPr="00121C4C">
                                      <w:rPr>
                                        <w:color w:val="auto"/>
                                      </w:rPr>
                                      <w:t xml:space="preserve">Engineering </w:t>
                                    </w:r>
                                    <w:r>
                                      <w:rPr>
                                        <w:color w:val="auto"/>
                                      </w:rPr>
                                      <w:t xml:space="preserve">       </w:t>
                                    </w:r>
                                    <w:r w:rsidR="004F4CC4" w:rsidRPr="00121C4C">
                                      <w:rPr>
                                        <w:color w:val="auto"/>
                                      </w:rPr>
                                      <w:t>Project Report</w:t>
                                    </w:r>
                                  </w:p>
                                </w:sdtContent>
                              </w:sdt>
                            </w:txbxContent>
                          </wps:txbx>
                          <wps:bodyPr rot="0" spcFirstLastPara="0" vertOverflow="overflow" horzOverflow="overflow" vert="horz" wrap="square" lIns="0" tIns="0" rIns="4572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E4D3CE" id="Text Box 3" o:spid="_x0000_s1027" type="#_x0000_t202" style="position:absolute;left:0;text-align:left;margin-left:14.25pt;margin-top:324pt;width:594pt;height:2in;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" filled="f" stroked="f" strokeweight=".5pt">
                    <v:textbox inset="0,0,36pt,0">
                      <w:txbxContent>
                        <w:sdt>
                          <w:sdtPr>
                            <w:rPr>
                              <w:color w:val="auto"/>
                            </w:rPr>
                            <w:alias w:val="Title"/>
                            <w:tag w:val=""/>
                            <w:id w:val="718856554"/>
                            <w:dataBinding w:prefixMappings="xmlns:ns0='http://purl.org/dc/elements/1.1/' xmlns:ns1='http://schemas.openxmlformats.org/package/2006/metadata/core-properties' " w:xpath="/ns1:coreProperties[1]/ns0:title[1]" w:storeItemID="{6C3C8BC8-F283-45AE-878A-BAB7291924A1}"/>
                            <w:text/>
                          </w:sdtPr>
                          <w:sdtContent>
                            <w:p w:rsidR="004F4CC4" w:rsidRPr="00121C4C" w:rsidRDefault="00121C4C" w:rsidP="00121C4C">
                              <w:pPr>
                                <w:pStyle w:val="Title"/>
                                <w:jc w:val="center"/>
                                <w:rPr>
                                  <w:color w:val="auto"/>
                                </w:rPr>
                              </w:pPr>
                              <w:r>
                                <w:rPr>
                                  <w:color w:val="auto"/>
                                </w:rPr>
                                <w:t xml:space="preserve">CS3201 Software </w:t>
                              </w:r>
                              <w:r w:rsidR="004F4CC4" w:rsidRPr="00121C4C">
                                <w:rPr>
                                  <w:color w:val="auto"/>
                                </w:rPr>
                                <w:t xml:space="preserve">Engineering </w:t>
                              </w:r>
                              <w:r>
                                <w:rPr>
                                  <w:color w:val="auto"/>
                                </w:rPr>
                                <w:t xml:space="preserve">       </w:t>
                              </w:r>
                              <w:r w:rsidR="004F4CC4" w:rsidRPr="00121C4C">
                                <w:rPr>
                                  <w:color w:val="auto"/>
                                </w:rPr>
                                <w:t>Project Report</w:t>
                              </w:r>
                            </w:p>
                          </w:sdtContent>
                        </w:sdt>
                      </w:txbxContent>
                    </v:textbox>
                    <w10:wrap anchorx="page" anchory="page"/>
                  </v:shape>
                </w:pict>
              </mc:Fallback>
            </mc:AlternateContent>
          </w:r>
          <w:r w:rsidR="001916E6">
            <w:rPr>
              <w:b/>
              <w:bCs/>
              <w:caps/>
            </w:rPr>
            <w:br w:type="page"/>
          </w:r>
        </w:p>
      </w:sdtContent>
    </w:sdt>
    <w:p w:rsidR="00E757FB" w:rsidRDefault="00E757FB" w:rsidP="00A74966">
      <w:pPr>
        <w:pStyle w:val="Heading1"/>
        <w:numPr>
          <w:ilvl w:val="0"/>
          <w:numId w:val="5"/>
        </w:numPr>
        <w:jc w:val="both"/>
      </w:pPr>
      <w:r>
        <w:lastRenderedPageBreak/>
        <w:t>Group Members Contact Information</w:t>
      </w:r>
    </w:p>
    <w:p w:rsidR="000E43DA" w:rsidRDefault="000E43DA" w:rsidP="008879D7">
      <w:pPr>
        <w:pStyle w:val="ListParagraph"/>
        <w:numPr>
          <w:ilvl w:val="0"/>
          <w:numId w:val="20"/>
        </w:numPr>
      </w:pPr>
      <w:r>
        <w:t xml:space="preserve">M I Azima </w:t>
      </w:r>
      <w:r>
        <w:tab/>
      </w:r>
      <w:r w:rsidR="00423D8C">
        <w:tab/>
      </w:r>
      <w:r w:rsidRPr="000E43DA">
        <w:t>A0085594N</w:t>
      </w:r>
      <w:r>
        <w:tab/>
      </w:r>
      <w:r>
        <w:tab/>
        <w:t>81159794</w:t>
      </w:r>
    </w:p>
    <w:p w:rsidR="000E43DA" w:rsidRDefault="00342FCD" w:rsidP="008879D7">
      <w:pPr>
        <w:pStyle w:val="ListParagraph"/>
        <w:ind w:left="360" w:firstLine="360"/>
      </w:pPr>
      <w:hyperlink r:id="rId10" w:history="1">
        <w:r w:rsidR="000E43DA" w:rsidRPr="0036416C">
          <w:rPr>
            <w:rStyle w:val="Hyperlink"/>
          </w:rPr>
          <w:t>miazima@gmail.com</w:t>
        </w:r>
      </w:hyperlink>
      <w:r w:rsidR="000E43DA">
        <w:t xml:space="preserve"> </w:t>
      </w:r>
    </w:p>
    <w:p w:rsidR="000E43DA" w:rsidRDefault="000E43DA" w:rsidP="000E43DA">
      <w:pPr>
        <w:pStyle w:val="ListParagraph"/>
        <w:ind w:left="360"/>
      </w:pPr>
    </w:p>
    <w:p w:rsidR="00E757FB" w:rsidRDefault="000E43DA" w:rsidP="008879D7">
      <w:pPr>
        <w:pStyle w:val="ListParagraph"/>
        <w:numPr>
          <w:ilvl w:val="0"/>
          <w:numId w:val="20"/>
        </w:numPr>
      </w:pPr>
      <w:r>
        <w:t xml:space="preserve">Nguyen Thi Mai Huong  </w:t>
      </w:r>
      <w:r w:rsidRPr="000E43DA">
        <w:t>A0075106M</w:t>
      </w:r>
      <w:r>
        <w:tab/>
      </w:r>
      <w:r w:rsidR="00423D8C">
        <w:tab/>
      </w:r>
      <w:r>
        <w:t>85352049</w:t>
      </w:r>
    </w:p>
    <w:p w:rsidR="000E43DA" w:rsidRDefault="00342FCD" w:rsidP="008879D7">
      <w:pPr>
        <w:pStyle w:val="ListParagraph"/>
        <w:ind w:left="360" w:firstLine="360"/>
      </w:pPr>
      <w:hyperlink r:id="rId11" w:history="1">
        <w:r w:rsidR="000E43DA" w:rsidRPr="0036416C">
          <w:rPr>
            <w:rStyle w:val="Hyperlink"/>
          </w:rPr>
          <w:t>nguyenmaihuong9009@gmail.com</w:t>
        </w:r>
      </w:hyperlink>
    </w:p>
    <w:p w:rsidR="000E43DA" w:rsidRDefault="000E43DA" w:rsidP="000E43DA">
      <w:pPr>
        <w:pStyle w:val="ListParagraph"/>
        <w:ind w:left="360"/>
      </w:pPr>
    </w:p>
    <w:p w:rsidR="00E757FB" w:rsidRDefault="00E757FB" w:rsidP="008879D7">
      <w:pPr>
        <w:pStyle w:val="ListParagraph"/>
        <w:numPr>
          <w:ilvl w:val="0"/>
          <w:numId w:val="20"/>
        </w:numPr>
      </w:pPr>
      <w:r>
        <w:t xml:space="preserve">Saima Mahmood  </w:t>
      </w:r>
      <w:r w:rsidR="00423D8C">
        <w:tab/>
      </w:r>
      <w:r w:rsidRPr="00E757FB">
        <w:t>A0085594N</w:t>
      </w:r>
      <w:r>
        <w:t xml:space="preserve">  </w:t>
      </w:r>
      <w:r w:rsidR="000E43DA">
        <w:tab/>
      </w:r>
      <w:r w:rsidR="000E43DA">
        <w:tab/>
      </w:r>
      <w:r>
        <w:t xml:space="preserve">96262487  </w:t>
      </w:r>
      <w:hyperlink r:id="rId12" w:history="1">
        <w:r w:rsidRPr="0036416C">
          <w:rPr>
            <w:rStyle w:val="Hyperlink"/>
          </w:rPr>
          <w:t>saima.mahmood92@gmail.com</w:t>
        </w:r>
      </w:hyperlink>
    </w:p>
    <w:p w:rsidR="000E43DA" w:rsidRDefault="000E43DA" w:rsidP="000E43DA">
      <w:pPr>
        <w:pStyle w:val="ListParagraph"/>
        <w:ind w:left="360"/>
      </w:pPr>
    </w:p>
    <w:p w:rsidR="000E43DA" w:rsidRDefault="000E43DA" w:rsidP="008879D7">
      <w:pPr>
        <w:pStyle w:val="ListParagraph"/>
        <w:numPr>
          <w:ilvl w:val="0"/>
          <w:numId w:val="20"/>
        </w:numPr>
      </w:pPr>
      <w:r>
        <w:t xml:space="preserve">Saloni Kaur </w:t>
      </w:r>
      <w:r w:rsidR="00423D8C">
        <w:tab/>
      </w:r>
      <w:r w:rsidR="00423D8C">
        <w:tab/>
      </w:r>
      <w:r w:rsidRPr="000E43DA">
        <w:t>A0084053L</w:t>
      </w:r>
      <w:r>
        <w:t xml:space="preserve"> </w:t>
      </w:r>
      <w:r>
        <w:tab/>
      </w:r>
      <w:r>
        <w:tab/>
        <w:t>98292901</w:t>
      </w:r>
    </w:p>
    <w:p w:rsidR="000E43DA" w:rsidRDefault="00342FCD" w:rsidP="008879D7">
      <w:pPr>
        <w:pStyle w:val="ListParagraph"/>
        <w:ind w:left="360" w:firstLine="360"/>
      </w:pPr>
      <w:hyperlink r:id="rId13" w:history="1">
        <w:r w:rsidR="000E43DA" w:rsidRPr="0036416C">
          <w:rPr>
            <w:rStyle w:val="Hyperlink"/>
          </w:rPr>
          <w:t>missa4892@gmail.com</w:t>
        </w:r>
      </w:hyperlink>
      <w:r w:rsidR="000E43DA">
        <w:t xml:space="preserve"> </w:t>
      </w:r>
    </w:p>
    <w:p w:rsidR="000E43DA" w:rsidRDefault="000E43DA" w:rsidP="000E43DA">
      <w:pPr>
        <w:pStyle w:val="ListParagraph"/>
        <w:ind w:left="360"/>
      </w:pPr>
    </w:p>
    <w:p w:rsidR="00E757FB" w:rsidRDefault="00E757FB" w:rsidP="008879D7">
      <w:pPr>
        <w:pStyle w:val="ListParagraph"/>
        <w:numPr>
          <w:ilvl w:val="0"/>
          <w:numId w:val="21"/>
        </w:numPr>
      </w:pPr>
      <w:r>
        <w:t xml:space="preserve">Vu Phuc Tho </w:t>
      </w:r>
      <w:r w:rsidR="00423D8C">
        <w:tab/>
      </w:r>
      <w:r w:rsidR="00423D8C">
        <w:tab/>
      </w:r>
      <w:r w:rsidRPr="00E757FB">
        <w:t>A0090585X</w:t>
      </w:r>
      <w:r>
        <w:t xml:space="preserve"> </w:t>
      </w:r>
      <w:r w:rsidR="000E43DA">
        <w:tab/>
      </w:r>
      <w:r w:rsidR="000E43DA">
        <w:tab/>
      </w:r>
      <w:r>
        <w:t xml:space="preserve">93769126 </w:t>
      </w:r>
    </w:p>
    <w:p w:rsidR="00E757FB" w:rsidRDefault="00342FCD" w:rsidP="008879D7">
      <w:pPr>
        <w:pStyle w:val="ListParagraph"/>
        <w:ind w:left="360" w:firstLine="360"/>
      </w:pPr>
      <w:hyperlink r:id="rId14" w:history="1">
        <w:r w:rsidR="00E757FB" w:rsidRPr="0036416C">
          <w:rPr>
            <w:rStyle w:val="Hyperlink"/>
          </w:rPr>
          <w:t>vuphuctho93@gmail.com</w:t>
        </w:r>
      </w:hyperlink>
    </w:p>
    <w:p w:rsidR="00E757FB" w:rsidRPr="00E757FB" w:rsidRDefault="00E757FB" w:rsidP="00E757FB">
      <w:pPr>
        <w:pStyle w:val="ListParagraph"/>
        <w:ind w:left="360"/>
      </w:pPr>
    </w:p>
    <w:p w:rsidR="00E757FB" w:rsidRPr="00E757FB" w:rsidRDefault="00E757FB" w:rsidP="00E757FB"/>
    <w:p w:rsidR="008E7BCD" w:rsidRDefault="008E7BCD" w:rsidP="00A74966">
      <w:pPr>
        <w:pStyle w:val="Heading1"/>
        <w:numPr>
          <w:ilvl w:val="0"/>
          <w:numId w:val="5"/>
        </w:numPr>
        <w:jc w:val="both"/>
      </w:pPr>
      <w:r>
        <w:t>Development Plan</w:t>
      </w:r>
    </w:p>
    <w:p w:rsidR="008E7BCD" w:rsidRDefault="008E7BCD" w:rsidP="00A74966">
      <w:pPr>
        <w:jc w:val="both"/>
      </w:pPr>
      <w:r>
        <w:t xml:space="preserve">For the proposed development of the SPA prototype, our group decided to approach the development from a mini-iterative point of view. In our first meeting we decided to tweak the iterations proposed in the assignment document, in the manner that is shown below in the 3 tables for each iteration. The main alteration that we made was to implement the AST in the last iteration and focus on the design and implementation of the Parser, PKB and Query Processor. The main reason as to why we did this was because we realized the only time when we would require the AST would be to answer pattern queries. Since our plan was to first implement the ‘such that’ query, as recommended by the assignment document, this plan seemed to be much more feasible. </w:t>
      </w:r>
    </w:p>
    <w:p w:rsidR="008E7BCD" w:rsidRDefault="008E7BCD" w:rsidP="00A74966">
      <w:pPr>
        <w:jc w:val="both"/>
      </w:pPr>
      <w:r>
        <w:t>Starting off with iteration one, we decided to start off with implementing some relationships in the PKB and Parser. More details are shown in Table 1 below. All of the tables shown below also include the task of unit testing, carried out by the person implementing that specific component.</w:t>
      </w:r>
    </w:p>
    <w:p w:rsidR="00D47BC8" w:rsidRDefault="00D47BC8" w:rsidP="00A74966">
      <w:pPr>
        <w:jc w:val="both"/>
      </w:pPr>
    </w:p>
    <w:p w:rsidR="00D47BC8" w:rsidRDefault="00D47BC8" w:rsidP="00A74966">
      <w:pPr>
        <w:jc w:val="both"/>
      </w:pPr>
    </w:p>
    <w:tbl>
      <w:tblPr>
        <w:tblpPr w:leftFromText="180" w:rightFromText="180" w:vertAnchor="text" w:horzAnchor="margin" w:tblpY="251"/>
        <w:tblW w:w="87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1375"/>
        <w:gridCol w:w="1328"/>
        <w:gridCol w:w="1174"/>
        <w:gridCol w:w="1189"/>
        <w:gridCol w:w="1763"/>
      </w:tblGrid>
      <w:tr w:rsidR="008E7BCD" w:rsidTr="00486AF3">
        <w:trPr>
          <w:trHeight w:val="377"/>
        </w:trPr>
        <w:tc>
          <w:tcPr>
            <w:tcW w:w="8744" w:type="dxa"/>
            <w:gridSpan w:val="6"/>
            <w:tcMar>
              <w:top w:w="100" w:type="dxa"/>
              <w:left w:w="100" w:type="dxa"/>
              <w:bottom w:w="100" w:type="dxa"/>
              <w:right w:w="100" w:type="dxa"/>
            </w:tcMar>
          </w:tcPr>
          <w:p w:rsidR="008E7BCD" w:rsidRDefault="008E7BCD" w:rsidP="00A74966">
            <w:pPr>
              <w:spacing w:line="240" w:lineRule="auto"/>
              <w:jc w:val="both"/>
            </w:pPr>
            <w:r>
              <w:lastRenderedPageBreak/>
              <w:t>Iteration 1 (20</w:t>
            </w:r>
            <w:r w:rsidRPr="00830438">
              <w:rPr>
                <w:vertAlign w:val="superscript"/>
              </w:rPr>
              <w:t>th</w:t>
            </w:r>
            <w:r>
              <w:t xml:space="preserve"> March – 27</w:t>
            </w:r>
            <w:r w:rsidRPr="00830438">
              <w:rPr>
                <w:vertAlign w:val="superscript"/>
              </w:rPr>
              <w:t>rd</w:t>
            </w:r>
            <w:r>
              <w:t xml:space="preserve"> March)</w:t>
            </w:r>
          </w:p>
        </w:tc>
      </w:tr>
      <w:tr w:rsidR="008E7BCD" w:rsidTr="00486AF3">
        <w:trPr>
          <w:trHeight w:val="1041"/>
        </w:trPr>
        <w:tc>
          <w:tcPr>
            <w:tcW w:w="1915" w:type="dxa"/>
            <w:tcMar>
              <w:top w:w="100" w:type="dxa"/>
              <w:left w:w="100" w:type="dxa"/>
              <w:bottom w:w="100" w:type="dxa"/>
              <w:right w:w="100" w:type="dxa"/>
            </w:tcMar>
          </w:tcPr>
          <w:p w:rsidR="008E7BCD" w:rsidRDefault="008E7BCD" w:rsidP="00A74966">
            <w:pPr>
              <w:spacing w:line="240" w:lineRule="auto"/>
              <w:jc w:val="both"/>
            </w:pPr>
            <w:r>
              <w:t xml:space="preserve">Team </w:t>
            </w:r>
          </w:p>
          <w:p w:rsidR="008E7BCD" w:rsidRDefault="008E7BCD" w:rsidP="00A74966">
            <w:pPr>
              <w:spacing w:line="240" w:lineRule="auto"/>
              <w:jc w:val="both"/>
            </w:pPr>
            <w:r>
              <w:t>Member</w:t>
            </w:r>
          </w:p>
        </w:tc>
        <w:tc>
          <w:tcPr>
            <w:tcW w:w="1375" w:type="dxa"/>
            <w:tcMar>
              <w:top w:w="100" w:type="dxa"/>
              <w:left w:w="100" w:type="dxa"/>
              <w:bottom w:w="100" w:type="dxa"/>
              <w:right w:w="100" w:type="dxa"/>
            </w:tcMar>
          </w:tcPr>
          <w:p w:rsidR="008E7BCD" w:rsidRDefault="008E7BCD" w:rsidP="00A74966">
            <w:pPr>
              <w:spacing w:line="240" w:lineRule="auto"/>
              <w:jc w:val="both"/>
            </w:pPr>
            <w:r>
              <w:t>Follows/</w:t>
            </w:r>
          </w:p>
          <w:p w:rsidR="008E7BCD" w:rsidRDefault="008E7BCD" w:rsidP="00A74966">
            <w:pPr>
              <w:spacing w:line="240" w:lineRule="auto"/>
              <w:jc w:val="both"/>
            </w:pPr>
            <w:r>
              <w:t>FollowStar</w:t>
            </w:r>
          </w:p>
        </w:tc>
        <w:tc>
          <w:tcPr>
            <w:tcW w:w="1328" w:type="dxa"/>
            <w:tcMar>
              <w:top w:w="100" w:type="dxa"/>
              <w:left w:w="100" w:type="dxa"/>
              <w:bottom w:w="100" w:type="dxa"/>
              <w:right w:w="100" w:type="dxa"/>
            </w:tcMar>
          </w:tcPr>
          <w:p w:rsidR="008E7BCD" w:rsidRDefault="008E7BCD" w:rsidP="00A74966">
            <w:pPr>
              <w:spacing w:line="240" w:lineRule="auto"/>
              <w:jc w:val="both"/>
            </w:pPr>
            <w:r>
              <w:t>Parent/</w:t>
            </w:r>
          </w:p>
          <w:p w:rsidR="008E7BCD" w:rsidRDefault="008E7BCD" w:rsidP="00A74966">
            <w:pPr>
              <w:spacing w:line="240" w:lineRule="auto"/>
              <w:jc w:val="both"/>
            </w:pPr>
            <w:r>
              <w:t>ParentStar</w:t>
            </w:r>
          </w:p>
        </w:tc>
        <w:tc>
          <w:tcPr>
            <w:tcW w:w="1174" w:type="dxa"/>
            <w:tcMar>
              <w:top w:w="100" w:type="dxa"/>
              <w:left w:w="100" w:type="dxa"/>
              <w:bottom w:w="100" w:type="dxa"/>
              <w:right w:w="100" w:type="dxa"/>
            </w:tcMar>
          </w:tcPr>
          <w:p w:rsidR="008E7BCD" w:rsidRDefault="008E7BCD" w:rsidP="00A74966">
            <w:pPr>
              <w:spacing w:line="240" w:lineRule="auto"/>
              <w:jc w:val="both"/>
            </w:pPr>
            <w:r>
              <w:t>VarTable</w:t>
            </w:r>
          </w:p>
        </w:tc>
        <w:tc>
          <w:tcPr>
            <w:tcW w:w="1189" w:type="dxa"/>
            <w:tcMar>
              <w:top w:w="100" w:type="dxa"/>
              <w:left w:w="100" w:type="dxa"/>
              <w:bottom w:w="100" w:type="dxa"/>
              <w:right w:w="100" w:type="dxa"/>
            </w:tcMar>
          </w:tcPr>
          <w:p w:rsidR="008E7BCD" w:rsidRDefault="008E7BCD" w:rsidP="00A74966">
            <w:pPr>
              <w:spacing w:line="240" w:lineRule="auto"/>
              <w:jc w:val="both"/>
            </w:pPr>
            <w:r>
              <w:t>Parser</w:t>
            </w:r>
          </w:p>
        </w:tc>
        <w:tc>
          <w:tcPr>
            <w:tcW w:w="1761" w:type="dxa"/>
            <w:tcMar>
              <w:top w:w="100" w:type="dxa"/>
              <w:left w:w="100" w:type="dxa"/>
              <w:bottom w:w="100" w:type="dxa"/>
              <w:right w:w="100" w:type="dxa"/>
            </w:tcMar>
          </w:tcPr>
          <w:p w:rsidR="008E7BCD" w:rsidRDefault="008E7BCD" w:rsidP="00A74966">
            <w:pPr>
              <w:spacing w:line="240" w:lineRule="auto"/>
              <w:jc w:val="both"/>
            </w:pPr>
            <w:r>
              <w:t>Simple Source code</w:t>
            </w:r>
          </w:p>
        </w:tc>
      </w:tr>
      <w:tr w:rsidR="008E7BCD" w:rsidTr="00486AF3">
        <w:trPr>
          <w:trHeight w:val="377"/>
        </w:trPr>
        <w:tc>
          <w:tcPr>
            <w:tcW w:w="1915" w:type="dxa"/>
            <w:tcMar>
              <w:top w:w="100" w:type="dxa"/>
              <w:left w:w="100" w:type="dxa"/>
              <w:bottom w:w="100" w:type="dxa"/>
              <w:right w:w="100" w:type="dxa"/>
            </w:tcMar>
          </w:tcPr>
          <w:p w:rsidR="008E7BCD" w:rsidRDefault="008E7BCD" w:rsidP="00A74966">
            <w:pPr>
              <w:spacing w:line="240" w:lineRule="auto"/>
              <w:jc w:val="both"/>
            </w:pPr>
            <w:r>
              <w:t>Tho</w:t>
            </w:r>
          </w:p>
        </w:tc>
        <w:tc>
          <w:tcPr>
            <w:tcW w:w="1375" w:type="dxa"/>
            <w:tcMar>
              <w:top w:w="100" w:type="dxa"/>
              <w:left w:w="100" w:type="dxa"/>
              <w:bottom w:w="100" w:type="dxa"/>
              <w:right w:w="100" w:type="dxa"/>
            </w:tcMar>
          </w:tcPr>
          <w:p w:rsidR="008E7BCD" w:rsidRDefault="008E7BCD" w:rsidP="00A74966">
            <w:pPr>
              <w:spacing w:line="240" w:lineRule="auto"/>
              <w:jc w:val="both"/>
            </w:pPr>
          </w:p>
        </w:tc>
        <w:tc>
          <w:tcPr>
            <w:tcW w:w="1328" w:type="dxa"/>
            <w:tcMar>
              <w:top w:w="100" w:type="dxa"/>
              <w:left w:w="100" w:type="dxa"/>
              <w:bottom w:w="100" w:type="dxa"/>
              <w:right w:w="100" w:type="dxa"/>
            </w:tcMar>
          </w:tcPr>
          <w:p w:rsidR="008E7BCD" w:rsidRDefault="008E7BCD" w:rsidP="00A74966">
            <w:pPr>
              <w:spacing w:line="240" w:lineRule="auto"/>
              <w:jc w:val="both"/>
            </w:pPr>
          </w:p>
        </w:tc>
        <w:tc>
          <w:tcPr>
            <w:tcW w:w="1174" w:type="dxa"/>
            <w:tcMar>
              <w:top w:w="100" w:type="dxa"/>
              <w:left w:w="100" w:type="dxa"/>
              <w:bottom w:w="100" w:type="dxa"/>
              <w:right w:w="100" w:type="dxa"/>
            </w:tcMar>
          </w:tcPr>
          <w:p w:rsidR="008E7BCD" w:rsidRDefault="008E7BCD" w:rsidP="00A74966">
            <w:pPr>
              <w:spacing w:line="240" w:lineRule="auto"/>
              <w:jc w:val="both"/>
            </w:pPr>
          </w:p>
        </w:tc>
        <w:tc>
          <w:tcPr>
            <w:tcW w:w="1189" w:type="dxa"/>
            <w:tcMar>
              <w:top w:w="100" w:type="dxa"/>
              <w:left w:w="100" w:type="dxa"/>
              <w:bottom w:w="100" w:type="dxa"/>
              <w:right w:w="100" w:type="dxa"/>
            </w:tcMar>
          </w:tcPr>
          <w:p w:rsidR="008E7BCD" w:rsidRDefault="008E7BCD" w:rsidP="00A74966">
            <w:pPr>
              <w:spacing w:line="240" w:lineRule="auto"/>
              <w:jc w:val="both"/>
            </w:pPr>
            <w:r>
              <w:t xml:space="preserve">   x</w:t>
            </w:r>
          </w:p>
        </w:tc>
        <w:tc>
          <w:tcPr>
            <w:tcW w:w="1761" w:type="dxa"/>
            <w:tcMar>
              <w:top w:w="100" w:type="dxa"/>
              <w:left w:w="100" w:type="dxa"/>
              <w:bottom w:w="100" w:type="dxa"/>
              <w:right w:w="100" w:type="dxa"/>
            </w:tcMar>
          </w:tcPr>
          <w:p w:rsidR="008E7BCD" w:rsidRDefault="008E7BCD" w:rsidP="00A74966">
            <w:pPr>
              <w:spacing w:line="240" w:lineRule="auto"/>
              <w:jc w:val="both"/>
            </w:pPr>
          </w:p>
        </w:tc>
      </w:tr>
      <w:tr w:rsidR="008E7BCD" w:rsidTr="00486AF3">
        <w:trPr>
          <w:trHeight w:val="377"/>
        </w:trPr>
        <w:tc>
          <w:tcPr>
            <w:tcW w:w="1915" w:type="dxa"/>
            <w:tcMar>
              <w:top w:w="100" w:type="dxa"/>
              <w:left w:w="100" w:type="dxa"/>
              <w:bottom w:w="100" w:type="dxa"/>
              <w:right w:w="100" w:type="dxa"/>
            </w:tcMar>
          </w:tcPr>
          <w:p w:rsidR="008E7BCD" w:rsidRDefault="008E7BCD" w:rsidP="00A74966">
            <w:pPr>
              <w:spacing w:line="240" w:lineRule="auto"/>
              <w:jc w:val="both"/>
            </w:pPr>
            <w:r>
              <w:t>Saloni Kaur</w:t>
            </w:r>
          </w:p>
        </w:tc>
        <w:tc>
          <w:tcPr>
            <w:tcW w:w="1375" w:type="dxa"/>
            <w:tcMar>
              <w:top w:w="100" w:type="dxa"/>
              <w:left w:w="100" w:type="dxa"/>
              <w:bottom w:w="100" w:type="dxa"/>
              <w:right w:w="100" w:type="dxa"/>
            </w:tcMar>
          </w:tcPr>
          <w:p w:rsidR="008E7BCD" w:rsidRDefault="008E7BCD" w:rsidP="00A74966">
            <w:pPr>
              <w:spacing w:line="240" w:lineRule="auto"/>
              <w:jc w:val="both"/>
            </w:pPr>
            <w:r>
              <w:t>x</w:t>
            </w:r>
          </w:p>
        </w:tc>
        <w:tc>
          <w:tcPr>
            <w:tcW w:w="1328" w:type="dxa"/>
            <w:tcMar>
              <w:top w:w="100" w:type="dxa"/>
              <w:left w:w="100" w:type="dxa"/>
              <w:bottom w:w="100" w:type="dxa"/>
              <w:right w:w="100" w:type="dxa"/>
            </w:tcMar>
          </w:tcPr>
          <w:p w:rsidR="008E7BCD" w:rsidRDefault="008E7BCD" w:rsidP="00A74966">
            <w:pPr>
              <w:spacing w:line="240" w:lineRule="auto"/>
              <w:jc w:val="both"/>
            </w:pPr>
          </w:p>
        </w:tc>
        <w:tc>
          <w:tcPr>
            <w:tcW w:w="1174" w:type="dxa"/>
            <w:tcMar>
              <w:top w:w="100" w:type="dxa"/>
              <w:left w:w="100" w:type="dxa"/>
              <w:bottom w:w="100" w:type="dxa"/>
              <w:right w:w="100" w:type="dxa"/>
            </w:tcMar>
          </w:tcPr>
          <w:p w:rsidR="008E7BCD" w:rsidRDefault="008E7BCD" w:rsidP="00A74966">
            <w:pPr>
              <w:spacing w:line="240" w:lineRule="auto"/>
              <w:jc w:val="both"/>
            </w:pPr>
          </w:p>
        </w:tc>
        <w:tc>
          <w:tcPr>
            <w:tcW w:w="1189" w:type="dxa"/>
            <w:tcMar>
              <w:top w:w="100" w:type="dxa"/>
              <w:left w:w="100" w:type="dxa"/>
              <w:bottom w:w="100" w:type="dxa"/>
              <w:right w:w="100" w:type="dxa"/>
            </w:tcMar>
          </w:tcPr>
          <w:p w:rsidR="008E7BCD" w:rsidRDefault="008E7BCD" w:rsidP="00A74966">
            <w:pPr>
              <w:spacing w:line="240" w:lineRule="auto"/>
              <w:jc w:val="both"/>
            </w:pPr>
          </w:p>
        </w:tc>
        <w:tc>
          <w:tcPr>
            <w:tcW w:w="1761" w:type="dxa"/>
            <w:tcMar>
              <w:top w:w="100" w:type="dxa"/>
              <w:left w:w="100" w:type="dxa"/>
              <w:bottom w:w="100" w:type="dxa"/>
              <w:right w:w="100" w:type="dxa"/>
            </w:tcMar>
          </w:tcPr>
          <w:p w:rsidR="008E7BCD" w:rsidRDefault="008E7BCD" w:rsidP="00A74966">
            <w:pPr>
              <w:spacing w:line="240" w:lineRule="auto"/>
              <w:jc w:val="both"/>
            </w:pPr>
          </w:p>
        </w:tc>
      </w:tr>
      <w:tr w:rsidR="008E7BCD" w:rsidTr="00486AF3">
        <w:trPr>
          <w:trHeight w:val="648"/>
        </w:trPr>
        <w:tc>
          <w:tcPr>
            <w:tcW w:w="1915" w:type="dxa"/>
            <w:tcMar>
              <w:top w:w="100" w:type="dxa"/>
              <w:left w:w="100" w:type="dxa"/>
              <w:bottom w:w="100" w:type="dxa"/>
              <w:right w:w="100" w:type="dxa"/>
            </w:tcMar>
          </w:tcPr>
          <w:p w:rsidR="008E7BCD" w:rsidRDefault="008E7BCD" w:rsidP="00A74966">
            <w:pPr>
              <w:spacing w:line="240" w:lineRule="auto"/>
              <w:jc w:val="both"/>
            </w:pPr>
            <w:r>
              <w:t>Saima Mahmood</w:t>
            </w:r>
          </w:p>
        </w:tc>
        <w:tc>
          <w:tcPr>
            <w:tcW w:w="1375" w:type="dxa"/>
            <w:tcMar>
              <w:top w:w="100" w:type="dxa"/>
              <w:left w:w="100" w:type="dxa"/>
              <w:bottom w:w="100" w:type="dxa"/>
              <w:right w:w="100" w:type="dxa"/>
            </w:tcMar>
          </w:tcPr>
          <w:p w:rsidR="008E7BCD" w:rsidRDefault="008E7BCD" w:rsidP="00A74966">
            <w:pPr>
              <w:spacing w:line="240" w:lineRule="auto"/>
              <w:jc w:val="both"/>
            </w:pPr>
          </w:p>
        </w:tc>
        <w:tc>
          <w:tcPr>
            <w:tcW w:w="1328" w:type="dxa"/>
            <w:tcMar>
              <w:top w:w="100" w:type="dxa"/>
              <w:left w:w="100" w:type="dxa"/>
              <w:bottom w:w="100" w:type="dxa"/>
              <w:right w:w="100" w:type="dxa"/>
            </w:tcMar>
          </w:tcPr>
          <w:p w:rsidR="008E7BCD" w:rsidRDefault="008E7BCD" w:rsidP="00A74966">
            <w:pPr>
              <w:spacing w:line="240" w:lineRule="auto"/>
              <w:jc w:val="both"/>
            </w:pPr>
          </w:p>
        </w:tc>
        <w:tc>
          <w:tcPr>
            <w:tcW w:w="1174" w:type="dxa"/>
            <w:tcMar>
              <w:top w:w="100" w:type="dxa"/>
              <w:left w:w="100" w:type="dxa"/>
              <w:bottom w:w="100" w:type="dxa"/>
              <w:right w:w="100" w:type="dxa"/>
            </w:tcMar>
          </w:tcPr>
          <w:p w:rsidR="008E7BCD" w:rsidRDefault="008E7BCD" w:rsidP="00A74966">
            <w:pPr>
              <w:spacing w:line="240" w:lineRule="auto"/>
              <w:jc w:val="both"/>
            </w:pPr>
            <w:r>
              <w:t>x</w:t>
            </w:r>
          </w:p>
        </w:tc>
        <w:tc>
          <w:tcPr>
            <w:tcW w:w="1189" w:type="dxa"/>
            <w:tcMar>
              <w:top w:w="100" w:type="dxa"/>
              <w:left w:w="100" w:type="dxa"/>
              <w:bottom w:w="100" w:type="dxa"/>
              <w:right w:w="100" w:type="dxa"/>
            </w:tcMar>
          </w:tcPr>
          <w:p w:rsidR="008E7BCD" w:rsidRDefault="008E7BCD" w:rsidP="00A74966">
            <w:pPr>
              <w:spacing w:line="240" w:lineRule="auto"/>
              <w:jc w:val="both"/>
            </w:pPr>
          </w:p>
        </w:tc>
        <w:tc>
          <w:tcPr>
            <w:tcW w:w="1761" w:type="dxa"/>
            <w:tcMar>
              <w:top w:w="100" w:type="dxa"/>
              <w:left w:w="100" w:type="dxa"/>
              <w:bottom w:w="100" w:type="dxa"/>
              <w:right w:w="100" w:type="dxa"/>
            </w:tcMar>
          </w:tcPr>
          <w:p w:rsidR="008E7BCD" w:rsidRDefault="008E7BCD" w:rsidP="00A74966">
            <w:pPr>
              <w:spacing w:line="240" w:lineRule="auto"/>
              <w:jc w:val="both"/>
            </w:pPr>
          </w:p>
        </w:tc>
      </w:tr>
      <w:tr w:rsidR="008E7BCD" w:rsidTr="00486AF3">
        <w:trPr>
          <w:trHeight w:val="392"/>
        </w:trPr>
        <w:tc>
          <w:tcPr>
            <w:tcW w:w="1915" w:type="dxa"/>
            <w:tcMar>
              <w:top w:w="100" w:type="dxa"/>
              <w:left w:w="100" w:type="dxa"/>
              <w:bottom w:w="100" w:type="dxa"/>
              <w:right w:w="100" w:type="dxa"/>
            </w:tcMar>
          </w:tcPr>
          <w:p w:rsidR="008E7BCD" w:rsidRDefault="008E7BCD" w:rsidP="00A74966">
            <w:pPr>
              <w:spacing w:line="240" w:lineRule="auto"/>
              <w:jc w:val="both"/>
            </w:pPr>
            <w:r>
              <w:t>Mai</w:t>
            </w:r>
          </w:p>
        </w:tc>
        <w:tc>
          <w:tcPr>
            <w:tcW w:w="1375" w:type="dxa"/>
            <w:tcMar>
              <w:top w:w="100" w:type="dxa"/>
              <w:left w:w="100" w:type="dxa"/>
              <w:bottom w:w="100" w:type="dxa"/>
              <w:right w:w="100" w:type="dxa"/>
            </w:tcMar>
          </w:tcPr>
          <w:p w:rsidR="008E7BCD" w:rsidRDefault="008E7BCD" w:rsidP="00A74966">
            <w:pPr>
              <w:spacing w:line="240" w:lineRule="auto"/>
              <w:jc w:val="both"/>
            </w:pPr>
          </w:p>
        </w:tc>
        <w:tc>
          <w:tcPr>
            <w:tcW w:w="1328" w:type="dxa"/>
            <w:tcMar>
              <w:top w:w="100" w:type="dxa"/>
              <w:left w:w="100" w:type="dxa"/>
              <w:bottom w:w="100" w:type="dxa"/>
              <w:right w:w="100" w:type="dxa"/>
            </w:tcMar>
          </w:tcPr>
          <w:p w:rsidR="008E7BCD" w:rsidRDefault="008E7BCD" w:rsidP="00A74966">
            <w:pPr>
              <w:spacing w:line="240" w:lineRule="auto"/>
              <w:jc w:val="both"/>
            </w:pPr>
            <w:r>
              <w:t>x</w:t>
            </w:r>
          </w:p>
        </w:tc>
        <w:tc>
          <w:tcPr>
            <w:tcW w:w="1174" w:type="dxa"/>
            <w:tcMar>
              <w:top w:w="100" w:type="dxa"/>
              <w:left w:w="100" w:type="dxa"/>
              <w:bottom w:w="100" w:type="dxa"/>
              <w:right w:w="100" w:type="dxa"/>
            </w:tcMar>
          </w:tcPr>
          <w:p w:rsidR="008E7BCD" w:rsidRDefault="008E7BCD" w:rsidP="00A74966">
            <w:pPr>
              <w:spacing w:line="240" w:lineRule="auto"/>
              <w:jc w:val="both"/>
            </w:pPr>
          </w:p>
        </w:tc>
        <w:tc>
          <w:tcPr>
            <w:tcW w:w="1189" w:type="dxa"/>
            <w:tcMar>
              <w:top w:w="100" w:type="dxa"/>
              <w:left w:w="100" w:type="dxa"/>
              <w:bottom w:w="100" w:type="dxa"/>
              <w:right w:w="100" w:type="dxa"/>
            </w:tcMar>
          </w:tcPr>
          <w:p w:rsidR="008E7BCD" w:rsidRDefault="008E7BCD" w:rsidP="00A74966">
            <w:pPr>
              <w:spacing w:line="240" w:lineRule="auto"/>
              <w:jc w:val="both"/>
            </w:pPr>
          </w:p>
        </w:tc>
        <w:tc>
          <w:tcPr>
            <w:tcW w:w="1761" w:type="dxa"/>
            <w:tcMar>
              <w:top w:w="100" w:type="dxa"/>
              <w:left w:w="100" w:type="dxa"/>
              <w:bottom w:w="100" w:type="dxa"/>
              <w:right w:w="100" w:type="dxa"/>
            </w:tcMar>
          </w:tcPr>
          <w:p w:rsidR="008E7BCD" w:rsidRDefault="008E7BCD" w:rsidP="00A74966">
            <w:pPr>
              <w:spacing w:line="240" w:lineRule="auto"/>
              <w:jc w:val="both"/>
            </w:pPr>
          </w:p>
        </w:tc>
      </w:tr>
      <w:tr w:rsidR="008E7BCD" w:rsidTr="00486AF3">
        <w:trPr>
          <w:trHeight w:val="377"/>
        </w:trPr>
        <w:tc>
          <w:tcPr>
            <w:tcW w:w="1915" w:type="dxa"/>
            <w:tcMar>
              <w:top w:w="100" w:type="dxa"/>
              <w:left w:w="100" w:type="dxa"/>
              <w:bottom w:w="100" w:type="dxa"/>
              <w:right w:w="100" w:type="dxa"/>
            </w:tcMar>
          </w:tcPr>
          <w:p w:rsidR="008E7BCD" w:rsidRDefault="008E7BCD" w:rsidP="00A74966">
            <w:pPr>
              <w:spacing w:line="240" w:lineRule="auto"/>
              <w:jc w:val="both"/>
            </w:pPr>
            <w:r>
              <w:t>M I Azima</w:t>
            </w:r>
          </w:p>
        </w:tc>
        <w:tc>
          <w:tcPr>
            <w:tcW w:w="1375" w:type="dxa"/>
            <w:tcMar>
              <w:top w:w="100" w:type="dxa"/>
              <w:left w:w="100" w:type="dxa"/>
              <w:bottom w:w="100" w:type="dxa"/>
              <w:right w:w="100" w:type="dxa"/>
            </w:tcMar>
          </w:tcPr>
          <w:p w:rsidR="008E7BCD" w:rsidRDefault="008E7BCD" w:rsidP="00A74966">
            <w:pPr>
              <w:spacing w:line="240" w:lineRule="auto"/>
              <w:jc w:val="both"/>
            </w:pPr>
          </w:p>
        </w:tc>
        <w:tc>
          <w:tcPr>
            <w:tcW w:w="1328" w:type="dxa"/>
            <w:tcMar>
              <w:top w:w="100" w:type="dxa"/>
              <w:left w:w="100" w:type="dxa"/>
              <w:bottom w:w="100" w:type="dxa"/>
              <w:right w:w="100" w:type="dxa"/>
            </w:tcMar>
          </w:tcPr>
          <w:p w:rsidR="008E7BCD" w:rsidRDefault="008E7BCD" w:rsidP="00A74966">
            <w:pPr>
              <w:spacing w:line="240" w:lineRule="auto"/>
              <w:jc w:val="both"/>
            </w:pPr>
          </w:p>
        </w:tc>
        <w:tc>
          <w:tcPr>
            <w:tcW w:w="1174" w:type="dxa"/>
            <w:tcMar>
              <w:top w:w="100" w:type="dxa"/>
              <w:left w:w="100" w:type="dxa"/>
              <w:bottom w:w="100" w:type="dxa"/>
              <w:right w:w="100" w:type="dxa"/>
            </w:tcMar>
          </w:tcPr>
          <w:p w:rsidR="008E7BCD" w:rsidRDefault="008E7BCD" w:rsidP="00A74966">
            <w:pPr>
              <w:spacing w:line="240" w:lineRule="auto"/>
              <w:jc w:val="both"/>
            </w:pPr>
          </w:p>
        </w:tc>
        <w:tc>
          <w:tcPr>
            <w:tcW w:w="1189" w:type="dxa"/>
            <w:tcMar>
              <w:top w:w="100" w:type="dxa"/>
              <w:left w:w="100" w:type="dxa"/>
              <w:bottom w:w="100" w:type="dxa"/>
              <w:right w:w="100" w:type="dxa"/>
            </w:tcMar>
          </w:tcPr>
          <w:p w:rsidR="008E7BCD" w:rsidRDefault="008E7BCD" w:rsidP="00A74966">
            <w:pPr>
              <w:spacing w:line="240" w:lineRule="auto"/>
              <w:jc w:val="both"/>
            </w:pPr>
          </w:p>
        </w:tc>
        <w:tc>
          <w:tcPr>
            <w:tcW w:w="1761" w:type="dxa"/>
            <w:tcMar>
              <w:top w:w="100" w:type="dxa"/>
              <w:left w:w="100" w:type="dxa"/>
              <w:bottom w:w="100" w:type="dxa"/>
              <w:right w:w="100" w:type="dxa"/>
            </w:tcMar>
          </w:tcPr>
          <w:p w:rsidR="008E7BCD" w:rsidRDefault="008E7BCD" w:rsidP="00A74966">
            <w:pPr>
              <w:keepNext/>
              <w:spacing w:line="240" w:lineRule="auto"/>
              <w:jc w:val="both"/>
            </w:pPr>
            <w:r>
              <w:t>x</w:t>
            </w:r>
          </w:p>
        </w:tc>
      </w:tr>
    </w:tbl>
    <w:p w:rsidR="008E7BCD" w:rsidRDefault="008E7BCD" w:rsidP="00A74966">
      <w:pPr>
        <w:jc w:val="both"/>
      </w:pPr>
    </w:p>
    <w:p w:rsidR="00D47BC8" w:rsidRDefault="00D47BC8" w:rsidP="00D47BC8">
      <w:pPr>
        <w:pStyle w:val="Caption"/>
        <w:framePr w:hSpace="180" w:wrap="around" w:vAnchor="text" w:hAnchor="page" w:x="1396" w:y="5596"/>
        <w:jc w:val="both"/>
      </w:pPr>
      <w:r>
        <w:t xml:space="preserve">Table </w:t>
      </w:r>
      <w:fldSimple w:instr=" SEQ Table \* ARABIC ">
        <w:r>
          <w:rPr>
            <w:noProof/>
          </w:rPr>
          <w:t>1</w:t>
        </w:r>
      </w:fldSimple>
      <w:r>
        <w:t>: Iteration 1 Details</w:t>
      </w:r>
    </w:p>
    <w:p w:rsidR="008E7BCD" w:rsidRDefault="008E7BCD" w:rsidP="00A74966">
      <w:pPr>
        <w:jc w:val="both"/>
      </w:pPr>
    </w:p>
    <w:p w:rsidR="00FC36BF" w:rsidRDefault="00FC36BF" w:rsidP="00A74966">
      <w:pPr>
        <w:jc w:val="both"/>
      </w:pPr>
    </w:p>
    <w:p w:rsidR="00FC36BF" w:rsidRDefault="00FC36BF"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FC36BF" w:rsidRDefault="00FC36BF" w:rsidP="00A74966">
      <w:pPr>
        <w:jc w:val="both"/>
      </w:pPr>
      <w:r>
        <w:t>Given the proposed timeline for iteration 1, with reference to Table 1, we however exceeded the 23</w:t>
      </w:r>
      <w:r w:rsidRPr="00EF38E2">
        <w:rPr>
          <w:vertAlign w:val="superscript"/>
        </w:rPr>
        <w:t>rd</w:t>
      </w:r>
      <w:r>
        <w:t xml:space="preserve"> March deadline. As all of us were new to the C++ programming language, we spent more time than expected on debugging and linking our prior knowledge of Java to C++. Fixing our individual bugs took almost an additional week i.e. up till 31</w:t>
      </w:r>
      <w:r w:rsidRPr="00853D07">
        <w:rPr>
          <w:vertAlign w:val="superscript"/>
        </w:rPr>
        <w:t>st</w:t>
      </w:r>
      <w:r>
        <w:t xml:space="preserve"> March. Furthermore, through our consultations, we realized the need for a system with all components included, however incomplete. At this point in time we had yet to implement a major component, the Query Processor. Taking all of the above in mind and also the consideration of unit testing, we reorganized ourselves and planned out iteration 2 in the manner shown below in Table 2. </w:t>
      </w:r>
    </w:p>
    <w:tbl>
      <w:tblPr>
        <w:tblpPr w:leftFromText="180" w:rightFromText="180" w:vertAnchor="text" w:horzAnchor="margin" w:tblpY="206"/>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
        <w:gridCol w:w="1275"/>
        <w:gridCol w:w="1725"/>
        <w:gridCol w:w="1170"/>
        <w:gridCol w:w="1710"/>
      </w:tblGrid>
      <w:tr w:rsidR="00D75BF9" w:rsidTr="00D75BF9">
        <w:tc>
          <w:tcPr>
            <w:tcW w:w="8490" w:type="dxa"/>
            <w:gridSpan w:val="6"/>
            <w:tcMar>
              <w:top w:w="100" w:type="dxa"/>
              <w:left w:w="100" w:type="dxa"/>
              <w:bottom w:w="100" w:type="dxa"/>
              <w:right w:w="100" w:type="dxa"/>
            </w:tcMar>
          </w:tcPr>
          <w:p w:rsidR="00D75BF9" w:rsidRDefault="00D75BF9" w:rsidP="00D75BF9">
            <w:pPr>
              <w:spacing w:line="240" w:lineRule="auto"/>
              <w:jc w:val="both"/>
            </w:pPr>
            <w:r>
              <w:lastRenderedPageBreak/>
              <w:t>Iteration 2 (31</w:t>
            </w:r>
            <w:r w:rsidRPr="008F1A1F">
              <w:rPr>
                <w:vertAlign w:val="superscript"/>
              </w:rPr>
              <w:t>st</w:t>
            </w:r>
            <w:r>
              <w:t xml:space="preserve"> March-3</w:t>
            </w:r>
            <w:r w:rsidRPr="00F10637">
              <w:rPr>
                <w:vertAlign w:val="superscript"/>
              </w:rPr>
              <w:t>th</w:t>
            </w:r>
            <w:r>
              <w:t xml:space="preserve"> April)</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 xml:space="preserve">Team </w:t>
            </w:r>
          </w:p>
          <w:p w:rsidR="00D75BF9" w:rsidRDefault="00D75BF9" w:rsidP="00D75BF9">
            <w:pPr>
              <w:spacing w:line="240" w:lineRule="auto"/>
              <w:jc w:val="both"/>
            </w:pPr>
            <w:r>
              <w:t>Member</w:t>
            </w:r>
          </w:p>
        </w:tc>
        <w:tc>
          <w:tcPr>
            <w:tcW w:w="750" w:type="dxa"/>
            <w:tcMar>
              <w:top w:w="100" w:type="dxa"/>
              <w:left w:w="100" w:type="dxa"/>
              <w:bottom w:w="100" w:type="dxa"/>
              <w:right w:w="100" w:type="dxa"/>
            </w:tcMar>
          </w:tcPr>
          <w:p w:rsidR="00D75BF9" w:rsidRDefault="00D75BF9" w:rsidP="00D75BF9">
            <w:pPr>
              <w:spacing w:line="240" w:lineRule="auto"/>
              <w:jc w:val="both"/>
            </w:pPr>
            <w:r>
              <w:t>PKB</w:t>
            </w:r>
          </w:p>
        </w:tc>
        <w:tc>
          <w:tcPr>
            <w:tcW w:w="1275" w:type="dxa"/>
            <w:tcMar>
              <w:top w:w="100" w:type="dxa"/>
              <w:left w:w="100" w:type="dxa"/>
              <w:bottom w:w="100" w:type="dxa"/>
              <w:right w:w="100" w:type="dxa"/>
            </w:tcMar>
          </w:tcPr>
          <w:p w:rsidR="00D75BF9" w:rsidRDefault="00D75BF9" w:rsidP="00D75BF9">
            <w:pPr>
              <w:spacing w:line="240" w:lineRule="auto"/>
              <w:jc w:val="both"/>
            </w:pPr>
            <w:r>
              <w:t>Parser and PKB Integration</w:t>
            </w:r>
          </w:p>
        </w:tc>
        <w:tc>
          <w:tcPr>
            <w:tcW w:w="1725" w:type="dxa"/>
            <w:tcMar>
              <w:top w:w="100" w:type="dxa"/>
              <w:left w:w="100" w:type="dxa"/>
              <w:bottom w:w="100" w:type="dxa"/>
              <w:right w:w="100" w:type="dxa"/>
            </w:tcMar>
          </w:tcPr>
          <w:p w:rsidR="00D75BF9" w:rsidRDefault="00D75BF9" w:rsidP="00D75BF9">
            <w:pPr>
              <w:spacing w:line="240" w:lineRule="auto"/>
              <w:jc w:val="both"/>
            </w:pPr>
            <w:r>
              <w:t>Query Preprocessor</w:t>
            </w:r>
          </w:p>
        </w:tc>
        <w:tc>
          <w:tcPr>
            <w:tcW w:w="1170" w:type="dxa"/>
            <w:tcMar>
              <w:top w:w="100" w:type="dxa"/>
              <w:left w:w="100" w:type="dxa"/>
              <w:bottom w:w="100" w:type="dxa"/>
              <w:right w:w="100" w:type="dxa"/>
            </w:tcMar>
          </w:tcPr>
          <w:p w:rsidR="00D75BF9" w:rsidRDefault="00D75BF9" w:rsidP="00D75BF9">
            <w:pPr>
              <w:spacing w:line="240" w:lineRule="auto"/>
              <w:jc w:val="both"/>
            </w:pPr>
            <w:r>
              <w:t>Query Evaluator</w:t>
            </w:r>
          </w:p>
        </w:tc>
        <w:tc>
          <w:tcPr>
            <w:tcW w:w="1710" w:type="dxa"/>
            <w:tcMar>
              <w:top w:w="100" w:type="dxa"/>
              <w:left w:w="100" w:type="dxa"/>
              <w:bottom w:w="100" w:type="dxa"/>
              <w:right w:w="100" w:type="dxa"/>
            </w:tcMar>
          </w:tcPr>
          <w:p w:rsidR="00D75BF9" w:rsidRDefault="00D75BF9" w:rsidP="00D75BF9">
            <w:pPr>
              <w:spacing w:line="240" w:lineRule="auto"/>
              <w:jc w:val="both"/>
            </w:pPr>
            <w:r>
              <w:t>Queries and source for testing</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Tho</w:t>
            </w: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275" w:type="dxa"/>
            <w:tcMar>
              <w:top w:w="100" w:type="dxa"/>
              <w:left w:w="100" w:type="dxa"/>
              <w:bottom w:w="100" w:type="dxa"/>
              <w:right w:w="100" w:type="dxa"/>
            </w:tcMar>
          </w:tcPr>
          <w:p w:rsidR="00D75BF9" w:rsidRDefault="00D75BF9" w:rsidP="00D75BF9">
            <w:pPr>
              <w:spacing w:line="240" w:lineRule="auto"/>
              <w:jc w:val="both"/>
            </w:pPr>
          </w:p>
        </w:tc>
        <w:tc>
          <w:tcPr>
            <w:tcW w:w="1725" w:type="dxa"/>
            <w:tcMar>
              <w:top w:w="100" w:type="dxa"/>
              <w:left w:w="100" w:type="dxa"/>
              <w:bottom w:w="100" w:type="dxa"/>
              <w:right w:w="100" w:type="dxa"/>
            </w:tcMar>
          </w:tcPr>
          <w:p w:rsidR="00D75BF9" w:rsidRDefault="00D75BF9" w:rsidP="00D75BF9">
            <w:pPr>
              <w:spacing w:line="240" w:lineRule="auto"/>
              <w:jc w:val="both"/>
            </w:pPr>
            <w:r>
              <w:t>x</w:t>
            </w:r>
          </w:p>
        </w:tc>
        <w:tc>
          <w:tcPr>
            <w:tcW w:w="1170" w:type="dxa"/>
            <w:tcMar>
              <w:top w:w="100" w:type="dxa"/>
              <w:left w:w="100" w:type="dxa"/>
              <w:bottom w:w="100" w:type="dxa"/>
              <w:right w:w="100" w:type="dxa"/>
            </w:tcMar>
          </w:tcPr>
          <w:p w:rsidR="00D75BF9" w:rsidRDefault="00D75BF9" w:rsidP="00D75BF9">
            <w:pPr>
              <w:spacing w:line="240" w:lineRule="auto"/>
              <w:jc w:val="both"/>
            </w:pPr>
            <w:r>
              <w:t xml:space="preserve"> </w:t>
            </w:r>
          </w:p>
        </w:tc>
        <w:tc>
          <w:tcPr>
            <w:tcW w:w="1710"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Saloni Kaur</w:t>
            </w:r>
          </w:p>
        </w:tc>
        <w:tc>
          <w:tcPr>
            <w:tcW w:w="750" w:type="dxa"/>
            <w:tcMar>
              <w:top w:w="100" w:type="dxa"/>
              <w:left w:w="100" w:type="dxa"/>
              <w:bottom w:w="100" w:type="dxa"/>
              <w:right w:w="100" w:type="dxa"/>
            </w:tcMar>
          </w:tcPr>
          <w:p w:rsidR="00D75BF9" w:rsidRDefault="00D75BF9" w:rsidP="00D75BF9">
            <w:pPr>
              <w:spacing w:line="240" w:lineRule="auto"/>
              <w:jc w:val="both"/>
            </w:pPr>
            <w:r>
              <w:t>x</w:t>
            </w:r>
          </w:p>
        </w:tc>
        <w:tc>
          <w:tcPr>
            <w:tcW w:w="1275" w:type="dxa"/>
            <w:tcMar>
              <w:top w:w="100" w:type="dxa"/>
              <w:left w:w="100" w:type="dxa"/>
              <w:bottom w:w="100" w:type="dxa"/>
              <w:right w:w="100" w:type="dxa"/>
            </w:tcMar>
          </w:tcPr>
          <w:p w:rsidR="00D75BF9" w:rsidRDefault="00D75BF9" w:rsidP="00D75BF9">
            <w:pPr>
              <w:spacing w:line="240" w:lineRule="auto"/>
              <w:jc w:val="both"/>
            </w:pPr>
          </w:p>
        </w:tc>
        <w:tc>
          <w:tcPr>
            <w:tcW w:w="1725" w:type="dxa"/>
            <w:tcMar>
              <w:top w:w="100" w:type="dxa"/>
              <w:left w:w="100" w:type="dxa"/>
              <w:bottom w:w="100" w:type="dxa"/>
              <w:right w:w="100" w:type="dxa"/>
            </w:tcMar>
          </w:tcPr>
          <w:p w:rsidR="00D75BF9" w:rsidRDefault="00D75BF9" w:rsidP="00D75BF9">
            <w:pPr>
              <w:spacing w:line="240" w:lineRule="auto"/>
              <w:jc w:val="both"/>
            </w:pPr>
          </w:p>
        </w:tc>
        <w:tc>
          <w:tcPr>
            <w:tcW w:w="1170" w:type="dxa"/>
            <w:tcMar>
              <w:top w:w="100" w:type="dxa"/>
              <w:left w:w="100" w:type="dxa"/>
              <w:bottom w:w="100" w:type="dxa"/>
              <w:right w:w="100" w:type="dxa"/>
            </w:tcMar>
          </w:tcPr>
          <w:p w:rsidR="00D75BF9" w:rsidRDefault="00D75BF9" w:rsidP="00D75BF9">
            <w:pPr>
              <w:spacing w:line="240" w:lineRule="auto"/>
              <w:jc w:val="both"/>
            </w:pPr>
          </w:p>
        </w:tc>
        <w:tc>
          <w:tcPr>
            <w:tcW w:w="1710"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Saima Mahmood</w:t>
            </w: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275" w:type="dxa"/>
            <w:tcMar>
              <w:top w:w="100" w:type="dxa"/>
              <w:left w:w="100" w:type="dxa"/>
              <w:bottom w:w="100" w:type="dxa"/>
              <w:right w:w="100" w:type="dxa"/>
            </w:tcMar>
          </w:tcPr>
          <w:p w:rsidR="00D75BF9" w:rsidRDefault="00D75BF9" w:rsidP="00D75BF9">
            <w:pPr>
              <w:spacing w:line="240" w:lineRule="auto"/>
              <w:jc w:val="both"/>
            </w:pPr>
          </w:p>
        </w:tc>
        <w:tc>
          <w:tcPr>
            <w:tcW w:w="1725" w:type="dxa"/>
            <w:tcMar>
              <w:top w:w="100" w:type="dxa"/>
              <w:left w:w="100" w:type="dxa"/>
              <w:bottom w:w="100" w:type="dxa"/>
              <w:right w:w="100" w:type="dxa"/>
            </w:tcMar>
          </w:tcPr>
          <w:p w:rsidR="00D75BF9" w:rsidRDefault="00D75BF9" w:rsidP="00D75BF9">
            <w:pPr>
              <w:spacing w:line="240" w:lineRule="auto"/>
              <w:jc w:val="both"/>
            </w:pPr>
          </w:p>
        </w:tc>
        <w:tc>
          <w:tcPr>
            <w:tcW w:w="1170" w:type="dxa"/>
            <w:tcMar>
              <w:top w:w="100" w:type="dxa"/>
              <w:left w:w="100" w:type="dxa"/>
              <w:bottom w:w="100" w:type="dxa"/>
              <w:right w:w="100" w:type="dxa"/>
            </w:tcMar>
          </w:tcPr>
          <w:p w:rsidR="00D75BF9" w:rsidRDefault="00D75BF9" w:rsidP="00D75BF9">
            <w:pPr>
              <w:spacing w:line="240" w:lineRule="auto"/>
              <w:jc w:val="both"/>
            </w:pPr>
            <w:r>
              <w:t>x</w:t>
            </w:r>
          </w:p>
        </w:tc>
        <w:tc>
          <w:tcPr>
            <w:tcW w:w="1710"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Mai</w:t>
            </w: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275" w:type="dxa"/>
            <w:tcMar>
              <w:top w:w="100" w:type="dxa"/>
              <w:left w:w="100" w:type="dxa"/>
              <w:bottom w:w="100" w:type="dxa"/>
              <w:right w:w="100" w:type="dxa"/>
            </w:tcMar>
          </w:tcPr>
          <w:p w:rsidR="00D75BF9" w:rsidRDefault="00D75BF9" w:rsidP="00D75BF9">
            <w:pPr>
              <w:spacing w:line="240" w:lineRule="auto"/>
              <w:jc w:val="both"/>
            </w:pPr>
            <w:r>
              <w:t>x</w:t>
            </w:r>
          </w:p>
        </w:tc>
        <w:tc>
          <w:tcPr>
            <w:tcW w:w="1725" w:type="dxa"/>
            <w:tcMar>
              <w:top w:w="100" w:type="dxa"/>
              <w:left w:w="100" w:type="dxa"/>
              <w:bottom w:w="100" w:type="dxa"/>
              <w:right w:w="100" w:type="dxa"/>
            </w:tcMar>
          </w:tcPr>
          <w:p w:rsidR="00D75BF9" w:rsidRDefault="00D75BF9" w:rsidP="00D75BF9">
            <w:pPr>
              <w:spacing w:line="240" w:lineRule="auto"/>
              <w:jc w:val="both"/>
            </w:pPr>
          </w:p>
        </w:tc>
        <w:tc>
          <w:tcPr>
            <w:tcW w:w="1170" w:type="dxa"/>
            <w:tcMar>
              <w:top w:w="100" w:type="dxa"/>
              <w:left w:w="100" w:type="dxa"/>
              <w:bottom w:w="100" w:type="dxa"/>
              <w:right w:w="100" w:type="dxa"/>
            </w:tcMar>
          </w:tcPr>
          <w:p w:rsidR="00D75BF9" w:rsidRDefault="00D75BF9" w:rsidP="00D75BF9">
            <w:pPr>
              <w:spacing w:line="240" w:lineRule="auto"/>
              <w:jc w:val="both"/>
            </w:pPr>
          </w:p>
        </w:tc>
        <w:tc>
          <w:tcPr>
            <w:tcW w:w="1710"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M I Azima</w:t>
            </w: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275" w:type="dxa"/>
            <w:tcMar>
              <w:top w:w="100" w:type="dxa"/>
              <w:left w:w="100" w:type="dxa"/>
              <w:bottom w:w="100" w:type="dxa"/>
              <w:right w:w="100" w:type="dxa"/>
            </w:tcMar>
          </w:tcPr>
          <w:p w:rsidR="00D75BF9" w:rsidRDefault="00D75BF9" w:rsidP="00D75BF9">
            <w:pPr>
              <w:spacing w:line="240" w:lineRule="auto"/>
              <w:jc w:val="both"/>
            </w:pPr>
          </w:p>
        </w:tc>
        <w:tc>
          <w:tcPr>
            <w:tcW w:w="1725" w:type="dxa"/>
            <w:tcMar>
              <w:top w:w="100" w:type="dxa"/>
              <w:left w:w="100" w:type="dxa"/>
              <w:bottom w:w="100" w:type="dxa"/>
              <w:right w:w="100" w:type="dxa"/>
            </w:tcMar>
          </w:tcPr>
          <w:p w:rsidR="00D75BF9" w:rsidRDefault="00D75BF9" w:rsidP="00D75BF9">
            <w:pPr>
              <w:spacing w:line="240" w:lineRule="auto"/>
              <w:jc w:val="both"/>
            </w:pPr>
          </w:p>
        </w:tc>
        <w:tc>
          <w:tcPr>
            <w:tcW w:w="1170" w:type="dxa"/>
            <w:tcMar>
              <w:top w:w="100" w:type="dxa"/>
              <w:left w:w="100" w:type="dxa"/>
              <w:bottom w:w="100" w:type="dxa"/>
              <w:right w:w="100" w:type="dxa"/>
            </w:tcMar>
          </w:tcPr>
          <w:p w:rsidR="00D75BF9" w:rsidRDefault="00D75BF9" w:rsidP="00D75BF9">
            <w:pPr>
              <w:spacing w:line="240" w:lineRule="auto"/>
              <w:jc w:val="both"/>
            </w:pPr>
          </w:p>
        </w:tc>
        <w:tc>
          <w:tcPr>
            <w:tcW w:w="1710" w:type="dxa"/>
            <w:tcMar>
              <w:top w:w="100" w:type="dxa"/>
              <w:left w:w="100" w:type="dxa"/>
              <w:bottom w:w="100" w:type="dxa"/>
              <w:right w:w="100" w:type="dxa"/>
            </w:tcMar>
          </w:tcPr>
          <w:p w:rsidR="00D75BF9" w:rsidRDefault="00D75BF9" w:rsidP="00D75BF9">
            <w:pPr>
              <w:keepNext/>
              <w:spacing w:line="240" w:lineRule="auto"/>
              <w:jc w:val="both"/>
            </w:pPr>
            <w:r>
              <w:t>x</w:t>
            </w:r>
          </w:p>
        </w:tc>
      </w:tr>
    </w:tbl>
    <w:p w:rsidR="00FC36BF" w:rsidRDefault="00FC36BF" w:rsidP="00A74966">
      <w:pPr>
        <w:jc w:val="both"/>
      </w:pPr>
    </w:p>
    <w:p w:rsidR="00FC36BF" w:rsidRDefault="00FC36BF" w:rsidP="00A74966">
      <w:pPr>
        <w:pStyle w:val="Caption"/>
        <w:jc w:val="both"/>
      </w:pPr>
      <w:r>
        <w:t xml:space="preserve">Table </w:t>
      </w:r>
      <w:fldSimple w:instr=" SEQ Table \* ARABIC ">
        <w:r w:rsidR="002203D8">
          <w:rPr>
            <w:noProof/>
          </w:rPr>
          <w:t>2</w:t>
        </w:r>
      </w:fldSimple>
      <w:r>
        <w:t>: Iteration 2 Details</w:t>
      </w:r>
    </w:p>
    <w:p w:rsidR="00311DAE" w:rsidRDefault="00311DAE" w:rsidP="00A74966">
      <w:pPr>
        <w:jc w:val="both"/>
      </w:pPr>
    </w:p>
    <w:p w:rsidR="002203D8" w:rsidRDefault="00311DAE" w:rsidP="00A74966">
      <w:pPr>
        <w:jc w:val="both"/>
      </w:pPr>
      <w:r>
        <w:t xml:space="preserve">During the middle of iteration 2, there was some issues with the implementation of the Query Evaluator. As a result of this that task was reallocated in iteration 3. At this point in time we had also start with our integration testing for the completed components. As bugs appeared, we took time to clear them out as well. Moving on the planning for iteration 3, we started work on the report and the AST. Furthermore all of the other components were expanded to include the full functionality.  The details for iteration 3 are shown in Table 3 below. </w:t>
      </w: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p w:rsidR="00D47BC8" w:rsidRDefault="00D47BC8" w:rsidP="00A74966">
      <w:pPr>
        <w:jc w:val="both"/>
      </w:pPr>
    </w:p>
    <w:tbl>
      <w:tblPr>
        <w:tblpPr w:leftFromText="180" w:rightFromText="180" w:vertAnchor="text" w:horzAnchor="margin" w:tblpY="136"/>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930"/>
        <w:gridCol w:w="1485"/>
        <w:gridCol w:w="750"/>
        <w:gridCol w:w="1320"/>
        <w:gridCol w:w="690"/>
        <w:gridCol w:w="1815"/>
      </w:tblGrid>
      <w:tr w:rsidR="00D75BF9" w:rsidTr="00D75BF9">
        <w:tc>
          <w:tcPr>
            <w:tcW w:w="8850" w:type="dxa"/>
            <w:gridSpan w:val="7"/>
            <w:tcMar>
              <w:top w:w="100" w:type="dxa"/>
              <w:left w:w="100" w:type="dxa"/>
              <w:bottom w:w="100" w:type="dxa"/>
              <w:right w:w="100" w:type="dxa"/>
            </w:tcMar>
          </w:tcPr>
          <w:p w:rsidR="00D75BF9" w:rsidRDefault="00D75BF9" w:rsidP="00D75BF9">
            <w:pPr>
              <w:spacing w:line="240" w:lineRule="auto"/>
              <w:jc w:val="both"/>
            </w:pPr>
            <w:r>
              <w:lastRenderedPageBreak/>
              <w:t>Iteration 3</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 xml:space="preserve">Team </w:t>
            </w:r>
          </w:p>
          <w:p w:rsidR="00D75BF9" w:rsidRDefault="00D75BF9" w:rsidP="00D75BF9">
            <w:pPr>
              <w:spacing w:line="240" w:lineRule="auto"/>
              <w:jc w:val="both"/>
            </w:pPr>
            <w:r>
              <w:t>Member</w:t>
            </w:r>
          </w:p>
        </w:tc>
        <w:tc>
          <w:tcPr>
            <w:tcW w:w="930" w:type="dxa"/>
            <w:tcMar>
              <w:top w:w="100" w:type="dxa"/>
              <w:left w:w="100" w:type="dxa"/>
              <w:bottom w:w="100" w:type="dxa"/>
              <w:right w:w="100" w:type="dxa"/>
            </w:tcMar>
          </w:tcPr>
          <w:p w:rsidR="00D75BF9" w:rsidRDefault="00D75BF9" w:rsidP="00D75BF9">
            <w:pPr>
              <w:spacing w:line="240" w:lineRule="auto"/>
              <w:jc w:val="both"/>
            </w:pPr>
            <w:r>
              <w:t>Report</w:t>
            </w:r>
          </w:p>
        </w:tc>
        <w:tc>
          <w:tcPr>
            <w:tcW w:w="1485" w:type="dxa"/>
            <w:tcMar>
              <w:top w:w="100" w:type="dxa"/>
              <w:left w:w="100" w:type="dxa"/>
              <w:bottom w:w="100" w:type="dxa"/>
              <w:right w:w="100" w:type="dxa"/>
            </w:tcMar>
          </w:tcPr>
          <w:p w:rsidR="00D75BF9" w:rsidRDefault="00D75BF9" w:rsidP="00D75BF9">
            <w:pPr>
              <w:spacing w:line="240" w:lineRule="auto"/>
              <w:jc w:val="both"/>
            </w:pPr>
            <w:r>
              <w:t>Parser and QP</w:t>
            </w:r>
          </w:p>
          <w:p w:rsidR="00D75BF9" w:rsidRDefault="00D75BF9" w:rsidP="00D75BF9">
            <w:pPr>
              <w:spacing w:line="240" w:lineRule="auto"/>
              <w:jc w:val="both"/>
            </w:pPr>
            <w:r>
              <w:t>Integration</w:t>
            </w:r>
          </w:p>
        </w:tc>
        <w:tc>
          <w:tcPr>
            <w:tcW w:w="750" w:type="dxa"/>
            <w:tcMar>
              <w:top w:w="100" w:type="dxa"/>
              <w:left w:w="100" w:type="dxa"/>
              <w:bottom w:w="100" w:type="dxa"/>
              <w:right w:w="100" w:type="dxa"/>
            </w:tcMar>
          </w:tcPr>
          <w:p w:rsidR="00D75BF9" w:rsidRDefault="00D75BF9" w:rsidP="00D75BF9">
            <w:pPr>
              <w:spacing w:line="240" w:lineRule="auto"/>
              <w:jc w:val="both"/>
            </w:pPr>
            <w:r>
              <w:t>QP</w:t>
            </w:r>
          </w:p>
        </w:tc>
        <w:tc>
          <w:tcPr>
            <w:tcW w:w="1320" w:type="dxa"/>
            <w:tcMar>
              <w:top w:w="100" w:type="dxa"/>
              <w:left w:w="100" w:type="dxa"/>
              <w:bottom w:w="100" w:type="dxa"/>
              <w:right w:w="100" w:type="dxa"/>
            </w:tcMar>
          </w:tcPr>
          <w:p w:rsidR="00D75BF9" w:rsidRDefault="00D75BF9" w:rsidP="00D75BF9">
            <w:pPr>
              <w:spacing w:line="240" w:lineRule="auto"/>
              <w:jc w:val="both"/>
            </w:pPr>
            <w:r>
              <w:t>Parser and PKB Integration</w:t>
            </w:r>
          </w:p>
        </w:tc>
        <w:tc>
          <w:tcPr>
            <w:tcW w:w="690" w:type="dxa"/>
            <w:tcMar>
              <w:top w:w="100" w:type="dxa"/>
              <w:left w:w="100" w:type="dxa"/>
              <w:bottom w:w="100" w:type="dxa"/>
              <w:right w:w="100" w:type="dxa"/>
            </w:tcMar>
          </w:tcPr>
          <w:p w:rsidR="00D75BF9" w:rsidRDefault="00D75BF9" w:rsidP="00D75BF9">
            <w:pPr>
              <w:spacing w:line="240" w:lineRule="auto"/>
              <w:jc w:val="both"/>
            </w:pPr>
            <w:r>
              <w:t>AST</w:t>
            </w:r>
          </w:p>
        </w:tc>
        <w:tc>
          <w:tcPr>
            <w:tcW w:w="1815" w:type="dxa"/>
            <w:tcMar>
              <w:top w:w="100" w:type="dxa"/>
              <w:left w:w="100" w:type="dxa"/>
              <w:bottom w:w="100" w:type="dxa"/>
              <w:right w:w="100" w:type="dxa"/>
            </w:tcMar>
          </w:tcPr>
          <w:p w:rsidR="00D75BF9" w:rsidRDefault="00D75BF9" w:rsidP="00D75BF9">
            <w:pPr>
              <w:spacing w:line="240" w:lineRule="auto"/>
              <w:jc w:val="both"/>
            </w:pPr>
            <w:r>
              <w:t>Queries and source for testing</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Tho</w:t>
            </w:r>
          </w:p>
        </w:tc>
        <w:tc>
          <w:tcPr>
            <w:tcW w:w="930" w:type="dxa"/>
            <w:tcMar>
              <w:top w:w="100" w:type="dxa"/>
              <w:left w:w="100" w:type="dxa"/>
              <w:bottom w:w="100" w:type="dxa"/>
              <w:right w:w="100" w:type="dxa"/>
            </w:tcMar>
          </w:tcPr>
          <w:p w:rsidR="00D75BF9" w:rsidRDefault="00D75BF9" w:rsidP="00D75BF9">
            <w:pPr>
              <w:spacing w:line="240" w:lineRule="auto"/>
              <w:jc w:val="both"/>
            </w:pPr>
          </w:p>
        </w:tc>
        <w:tc>
          <w:tcPr>
            <w:tcW w:w="1485" w:type="dxa"/>
            <w:tcMar>
              <w:top w:w="100" w:type="dxa"/>
              <w:left w:w="100" w:type="dxa"/>
              <w:bottom w:w="100" w:type="dxa"/>
              <w:right w:w="100" w:type="dxa"/>
            </w:tcMar>
          </w:tcPr>
          <w:p w:rsidR="00D75BF9" w:rsidRDefault="00D75BF9" w:rsidP="00D75BF9">
            <w:pPr>
              <w:spacing w:line="240" w:lineRule="auto"/>
              <w:jc w:val="both"/>
            </w:pPr>
            <w:r>
              <w:t>x</w:t>
            </w:r>
          </w:p>
        </w:tc>
        <w:tc>
          <w:tcPr>
            <w:tcW w:w="750" w:type="dxa"/>
            <w:tcMar>
              <w:top w:w="100" w:type="dxa"/>
              <w:left w:w="100" w:type="dxa"/>
              <w:bottom w:w="100" w:type="dxa"/>
              <w:right w:w="100" w:type="dxa"/>
            </w:tcMar>
          </w:tcPr>
          <w:p w:rsidR="00D75BF9" w:rsidRDefault="00D75BF9" w:rsidP="00D75BF9">
            <w:pPr>
              <w:spacing w:line="240" w:lineRule="auto"/>
              <w:jc w:val="both"/>
            </w:pPr>
            <w:r>
              <w:t>x</w:t>
            </w:r>
          </w:p>
        </w:tc>
        <w:tc>
          <w:tcPr>
            <w:tcW w:w="1320" w:type="dxa"/>
            <w:tcMar>
              <w:top w:w="100" w:type="dxa"/>
              <w:left w:w="100" w:type="dxa"/>
              <w:bottom w:w="100" w:type="dxa"/>
              <w:right w:w="100" w:type="dxa"/>
            </w:tcMar>
          </w:tcPr>
          <w:p w:rsidR="00D75BF9" w:rsidRDefault="00D75BF9" w:rsidP="00D75BF9">
            <w:pPr>
              <w:spacing w:line="240" w:lineRule="auto"/>
              <w:jc w:val="both"/>
            </w:pPr>
          </w:p>
        </w:tc>
        <w:tc>
          <w:tcPr>
            <w:tcW w:w="690" w:type="dxa"/>
            <w:tcMar>
              <w:top w:w="100" w:type="dxa"/>
              <w:left w:w="100" w:type="dxa"/>
              <w:bottom w:w="100" w:type="dxa"/>
              <w:right w:w="100" w:type="dxa"/>
            </w:tcMar>
          </w:tcPr>
          <w:p w:rsidR="00D75BF9" w:rsidRDefault="00D75BF9" w:rsidP="00D75BF9">
            <w:pPr>
              <w:spacing w:line="240" w:lineRule="auto"/>
              <w:jc w:val="both"/>
            </w:pPr>
            <w:r>
              <w:t xml:space="preserve"> x</w:t>
            </w:r>
          </w:p>
        </w:tc>
        <w:tc>
          <w:tcPr>
            <w:tcW w:w="1815"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Saloni Kaur</w:t>
            </w:r>
          </w:p>
        </w:tc>
        <w:tc>
          <w:tcPr>
            <w:tcW w:w="930" w:type="dxa"/>
            <w:tcMar>
              <w:top w:w="100" w:type="dxa"/>
              <w:left w:w="100" w:type="dxa"/>
              <w:bottom w:w="100" w:type="dxa"/>
              <w:right w:w="100" w:type="dxa"/>
            </w:tcMar>
          </w:tcPr>
          <w:p w:rsidR="00D75BF9" w:rsidRDefault="00D75BF9" w:rsidP="00D75BF9">
            <w:pPr>
              <w:spacing w:line="240" w:lineRule="auto"/>
              <w:jc w:val="both"/>
            </w:pPr>
            <w:r>
              <w:t>x</w:t>
            </w:r>
          </w:p>
        </w:tc>
        <w:tc>
          <w:tcPr>
            <w:tcW w:w="1485" w:type="dxa"/>
            <w:tcMar>
              <w:top w:w="100" w:type="dxa"/>
              <w:left w:w="100" w:type="dxa"/>
              <w:bottom w:w="100" w:type="dxa"/>
              <w:right w:w="100" w:type="dxa"/>
            </w:tcMar>
          </w:tcPr>
          <w:p w:rsidR="00D75BF9" w:rsidRDefault="00D75BF9" w:rsidP="00D75BF9">
            <w:pPr>
              <w:spacing w:line="240" w:lineRule="auto"/>
              <w:jc w:val="both"/>
            </w:pP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320" w:type="dxa"/>
            <w:tcMar>
              <w:top w:w="100" w:type="dxa"/>
              <w:left w:w="100" w:type="dxa"/>
              <w:bottom w:w="100" w:type="dxa"/>
              <w:right w:w="100" w:type="dxa"/>
            </w:tcMar>
          </w:tcPr>
          <w:p w:rsidR="00D75BF9" w:rsidRDefault="00D75BF9" w:rsidP="00D75BF9">
            <w:pPr>
              <w:spacing w:line="240" w:lineRule="auto"/>
              <w:jc w:val="both"/>
            </w:pPr>
          </w:p>
        </w:tc>
        <w:tc>
          <w:tcPr>
            <w:tcW w:w="690" w:type="dxa"/>
            <w:tcMar>
              <w:top w:w="100" w:type="dxa"/>
              <w:left w:w="100" w:type="dxa"/>
              <w:bottom w:w="100" w:type="dxa"/>
              <w:right w:w="100" w:type="dxa"/>
            </w:tcMar>
          </w:tcPr>
          <w:p w:rsidR="00D75BF9" w:rsidRDefault="00D75BF9" w:rsidP="00D75BF9">
            <w:pPr>
              <w:spacing w:line="240" w:lineRule="auto"/>
              <w:jc w:val="both"/>
            </w:pPr>
          </w:p>
        </w:tc>
        <w:tc>
          <w:tcPr>
            <w:tcW w:w="1815" w:type="dxa"/>
            <w:tcMar>
              <w:top w:w="100" w:type="dxa"/>
              <w:left w:w="100" w:type="dxa"/>
              <w:bottom w:w="100" w:type="dxa"/>
              <w:right w:w="100" w:type="dxa"/>
            </w:tcMar>
          </w:tcPr>
          <w:p w:rsidR="00D75BF9" w:rsidRDefault="00D75BF9" w:rsidP="00D75BF9">
            <w:pPr>
              <w:spacing w:line="240" w:lineRule="auto"/>
              <w:jc w:val="both"/>
            </w:pPr>
            <w:r>
              <w:t>x</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Saima Mahmood</w:t>
            </w:r>
          </w:p>
        </w:tc>
        <w:tc>
          <w:tcPr>
            <w:tcW w:w="930" w:type="dxa"/>
            <w:tcMar>
              <w:top w:w="100" w:type="dxa"/>
              <w:left w:w="100" w:type="dxa"/>
              <w:bottom w:w="100" w:type="dxa"/>
              <w:right w:w="100" w:type="dxa"/>
            </w:tcMar>
          </w:tcPr>
          <w:p w:rsidR="00D75BF9" w:rsidRDefault="00D75BF9" w:rsidP="00D75BF9">
            <w:pPr>
              <w:spacing w:line="240" w:lineRule="auto"/>
              <w:jc w:val="both"/>
            </w:pPr>
            <w:r>
              <w:t>x</w:t>
            </w:r>
          </w:p>
        </w:tc>
        <w:tc>
          <w:tcPr>
            <w:tcW w:w="1485" w:type="dxa"/>
            <w:tcMar>
              <w:top w:w="100" w:type="dxa"/>
              <w:left w:w="100" w:type="dxa"/>
              <w:bottom w:w="100" w:type="dxa"/>
              <w:right w:w="100" w:type="dxa"/>
            </w:tcMar>
          </w:tcPr>
          <w:p w:rsidR="00D75BF9" w:rsidRDefault="00D75BF9" w:rsidP="00D75BF9">
            <w:pPr>
              <w:spacing w:line="240" w:lineRule="auto"/>
              <w:jc w:val="both"/>
            </w:pPr>
          </w:p>
        </w:tc>
        <w:tc>
          <w:tcPr>
            <w:tcW w:w="750" w:type="dxa"/>
            <w:tcMar>
              <w:top w:w="100" w:type="dxa"/>
              <w:left w:w="100" w:type="dxa"/>
              <w:bottom w:w="100" w:type="dxa"/>
              <w:right w:w="100" w:type="dxa"/>
            </w:tcMar>
          </w:tcPr>
          <w:p w:rsidR="00D75BF9" w:rsidRDefault="00D75BF9" w:rsidP="00D75BF9">
            <w:pPr>
              <w:spacing w:line="240" w:lineRule="auto"/>
              <w:jc w:val="both"/>
            </w:pPr>
            <w:r>
              <w:t>x</w:t>
            </w:r>
          </w:p>
        </w:tc>
        <w:tc>
          <w:tcPr>
            <w:tcW w:w="1320" w:type="dxa"/>
            <w:tcMar>
              <w:top w:w="100" w:type="dxa"/>
              <w:left w:w="100" w:type="dxa"/>
              <w:bottom w:w="100" w:type="dxa"/>
              <w:right w:w="100" w:type="dxa"/>
            </w:tcMar>
          </w:tcPr>
          <w:p w:rsidR="00D75BF9" w:rsidRDefault="00D75BF9" w:rsidP="00D75BF9">
            <w:pPr>
              <w:spacing w:line="240" w:lineRule="auto"/>
              <w:jc w:val="both"/>
            </w:pPr>
          </w:p>
        </w:tc>
        <w:tc>
          <w:tcPr>
            <w:tcW w:w="690" w:type="dxa"/>
            <w:tcMar>
              <w:top w:w="100" w:type="dxa"/>
              <w:left w:w="100" w:type="dxa"/>
              <w:bottom w:w="100" w:type="dxa"/>
              <w:right w:w="100" w:type="dxa"/>
            </w:tcMar>
          </w:tcPr>
          <w:p w:rsidR="00D75BF9" w:rsidRDefault="00D75BF9" w:rsidP="00D75BF9">
            <w:pPr>
              <w:spacing w:line="240" w:lineRule="auto"/>
              <w:jc w:val="both"/>
            </w:pPr>
          </w:p>
        </w:tc>
        <w:tc>
          <w:tcPr>
            <w:tcW w:w="1815" w:type="dxa"/>
            <w:tcMar>
              <w:top w:w="100" w:type="dxa"/>
              <w:left w:w="100" w:type="dxa"/>
              <w:bottom w:w="100" w:type="dxa"/>
              <w:right w:w="100" w:type="dxa"/>
            </w:tcMar>
          </w:tcPr>
          <w:p w:rsidR="00D75BF9" w:rsidRDefault="00D75BF9" w:rsidP="00D75BF9">
            <w:pPr>
              <w:spacing w:line="240" w:lineRule="auto"/>
              <w:jc w:val="both"/>
            </w:pP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Mai</w:t>
            </w:r>
          </w:p>
        </w:tc>
        <w:tc>
          <w:tcPr>
            <w:tcW w:w="930" w:type="dxa"/>
            <w:tcMar>
              <w:top w:w="100" w:type="dxa"/>
              <w:left w:w="100" w:type="dxa"/>
              <w:bottom w:w="100" w:type="dxa"/>
              <w:right w:w="100" w:type="dxa"/>
            </w:tcMar>
          </w:tcPr>
          <w:p w:rsidR="00D75BF9" w:rsidRDefault="00D75BF9" w:rsidP="00D75BF9">
            <w:pPr>
              <w:spacing w:line="240" w:lineRule="auto"/>
              <w:jc w:val="both"/>
            </w:pPr>
          </w:p>
        </w:tc>
        <w:tc>
          <w:tcPr>
            <w:tcW w:w="1485" w:type="dxa"/>
            <w:tcMar>
              <w:top w:w="100" w:type="dxa"/>
              <w:left w:w="100" w:type="dxa"/>
              <w:bottom w:w="100" w:type="dxa"/>
              <w:right w:w="100" w:type="dxa"/>
            </w:tcMar>
          </w:tcPr>
          <w:p w:rsidR="00D75BF9" w:rsidRDefault="00D75BF9" w:rsidP="00D75BF9">
            <w:pPr>
              <w:spacing w:line="240" w:lineRule="auto"/>
              <w:jc w:val="both"/>
            </w:pP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320" w:type="dxa"/>
            <w:tcMar>
              <w:top w:w="100" w:type="dxa"/>
              <w:left w:w="100" w:type="dxa"/>
              <w:bottom w:w="100" w:type="dxa"/>
              <w:right w:w="100" w:type="dxa"/>
            </w:tcMar>
          </w:tcPr>
          <w:p w:rsidR="00D75BF9" w:rsidRDefault="00D75BF9" w:rsidP="00D75BF9">
            <w:pPr>
              <w:spacing w:line="240" w:lineRule="auto"/>
              <w:jc w:val="both"/>
            </w:pPr>
            <w:r>
              <w:t>x</w:t>
            </w:r>
          </w:p>
        </w:tc>
        <w:tc>
          <w:tcPr>
            <w:tcW w:w="690" w:type="dxa"/>
            <w:tcMar>
              <w:top w:w="100" w:type="dxa"/>
              <w:left w:w="100" w:type="dxa"/>
              <w:bottom w:w="100" w:type="dxa"/>
              <w:right w:w="100" w:type="dxa"/>
            </w:tcMar>
          </w:tcPr>
          <w:p w:rsidR="00D75BF9" w:rsidRDefault="00D75BF9" w:rsidP="00D75BF9">
            <w:pPr>
              <w:spacing w:line="240" w:lineRule="auto"/>
              <w:jc w:val="both"/>
            </w:pPr>
          </w:p>
        </w:tc>
        <w:tc>
          <w:tcPr>
            <w:tcW w:w="1815" w:type="dxa"/>
            <w:tcMar>
              <w:top w:w="100" w:type="dxa"/>
              <w:left w:w="100" w:type="dxa"/>
              <w:bottom w:w="100" w:type="dxa"/>
              <w:right w:w="100" w:type="dxa"/>
            </w:tcMar>
          </w:tcPr>
          <w:p w:rsidR="00D75BF9" w:rsidRDefault="00D75BF9" w:rsidP="00D75BF9">
            <w:pPr>
              <w:spacing w:line="240" w:lineRule="auto"/>
              <w:jc w:val="both"/>
            </w:pPr>
            <w:r>
              <w:t>x</w:t>
            </w:r>
          </w:p>
        </w:tc>
      </w:tr>
      <w:tr w:rsidR="00D75BF9" w:rsidTr="00D75BF9">
        <w:tc>
          <w:tcPr>
            <w:tcW w:w="1860" w:type="dxa"/>
            <w:tcMar>
              <w:top w:w="100" w:type="dxa"/>
              <w:left w:w="100" w:type="dxa"/>
              <w:bottom w:w="100" w:type="dxa"/>
              <w:right w:w="100" w:type="dxa"/>
            </w:tcMar>
          </w:tcPr>
          <w:p w:rsidR="00D75BF9" w:rsidRDefault="00D75BF9" w:rsidP="00D75BF9">
            <w:pPr>
              <w:spacing w:line="240" w:lineRule="auto"/>
              <w:jc w:val="both"/>
            </w:pPr>
            <w:r>
              <w:t>M I Azima</w:t>
            </w:r>
          </w:p>
        </w:tc>
        <w:tc>
          <w:tcPr>
            <w:tcW w:w="930" w:type="dxa"/>
            <w:tcMar>
              <w:top w:w="100" w:type="dxa"/>
              <w:left w:w="100" w:type="dxa"/>
              <w:bottom w:w="100" w:type="dxa"/>
              <w:right w:w="100" w:type="dxa"/>
            </w:tcMar>
          </w:tcPr>
          <w:p w:rsidR="00D75BF9" w:rsidRDefault="00D75BF9" w:rsidP="00D75BF9">
            <w:pPr>
              <w:spacing w:line="240" w:lineRule="auto"/>
              <w:jc w:val="both"/>
            </w:pPr>
            <w:r>
              <w:t>x</w:t>
            </w:r>
          </w:p>
        </w:tc>
        <w:tc>
          <w:tcPr>
            <w:tcW w:w="1485" w:type="dxa"/>
            <w:tcMar>
              <w:top w:w="100" w:type="dxa"/>
              <w:left w:w="100" w:type="dxa"/>
              <w:bottom w:w="100" w:type="dxa"/>
              <w:right w:w="100" w:type="dxa"/>
            </w:tcMar>
          </w:tcPr>
          <w:p w:rsidR="00D75BF9" w:rsidRDefault="00D75BF9" w:rsidP="00D75BF9">
            <w:pPr>
              <w:spacing w:line="240" w:lineRule="auto"/>
              <w:jc w:val="both"/>
            </w:pPr>
          </w:p>
        </w:tc>
        <w:tc>
          <w:tcPr>
            <w:tcW w:w="750" w:type="dxa"/>
            <w:tcMar>
              <w:top w:w="100" w:type="dxa"/>
              <w:left w:w="100" w:type="dxa"/>
              <w:bottom w:w="100" w:type="dxa"/>
              <w:right w:w="100" w:type="dxa"/>
            </w:tcMar>
          </w:tcPr>
          <w:p w:rsidR="00D75BF9" w:rsidRDefault="00D75BF9" w:rsidP="00D75BF9">
            <w:pPr>
              <w:spacing w:line="240" w:lineRule="auto"/>
              <w:jc w:val="both"/>
            </w:pPr>
          </w:p>
        </w:tc>
        <w:tc>
          <w:tcPr>
            <w:tcW w:w="1320" w:type="dxa"/>
            <w:tcMar>
              <w:top w:w="100" w:type="dxa"/>
              <w:left w:w="100" w:type="dxa"/>
              <w:bottom w:w="100" w:type="dxa"/>
              <w:right w:w="100" w:type="dxa"/>
            </w:tcMar>
          </w:tcPr>
          <w:p w:rsidR="00D75BF9" w:rsidRDefault="00D75BF9" w:rsidP="00D75BF9">
            <w:pPr>
              <w:spacing w:line="240" w:lineRule="auto"/>
              <w:jc w:val="both"/>
            </w:pPr>
          </w:p>
        </w:tc>
        <w:tc>
          <w:tcPr>
            <w:tcW w:w="690" w:type="dxa"/>
            <w:tcMar>
              <w:top w:w="100" w:type="dxa"/>
              <w:left w:w="100" w:type="dxa"/>
              <w:bottom w:w="100" w:type="dxa"/>
              <w:right w:w="100" w:type="dxa"/>
            </w:tcMar>
          </w:tcPr>
          <w:p w:rsidR="00D75BF9" w:rsidRDefault="00D75BF9" w:rsidP="00D75BF9">
            <w:pPr>
              <w:spacing w:line="240" w:lineRule="auto"/>
              <w:jc w:val="both"/>
            </w:pPr>
          </w:p>
        </w:tc>
        <w:tc>
          <w:tcPr>
            <w:tcW w:w="1815" w:type="dxa"/>
            <w:tcMar>
              <w:top w:w="100" w:type="dxa"/>
              <w:left w:w="100" w:type="dxa"/>
              <w:bottom w:w="100" w:type="dxa"/>
              <w:right w:w="100" w:type="dxa"/>
            </w:tcMar>
          </w:tcPr>
          <w:p w:rsidR="00D75BF9" w:rsidRDefault="00D75BF9" w:rsidP="00D75BF9">
            <w:pPr>
              <w:keepNext/>
              <w:spacing w:line="240" w:lineRule="auto"/>
              <w:jc w:val="both"/>
            </w:pPr>
            <w:r>
              <w:t>x</w:t>
            </w:r>
          </w:p>
        </w:tc>
      </w:tr>
    </w:tbl>
    <w:p w:rsidR="009456ED" w:rsidRDefault="009456ED" w:rsidP="00A74966">
      <w:pPr>
        <w:jc w:val="both"/>
      </w:pPr>
    </w:p>
    <w:p w:rsidR="00311DAE" w:rsidRDefault="002203D8" w:rsidP="00A74966">
      <w:pPr>
        <w:pStyle w:val="Caption"/>
        <w:jc w:val="both"/>
      </w:pPr>
      <w:r>
        <w:t xml:space="preserve">Table </w:t>
      </w:r>
      <w:fldSimple w:instr=" SEQ Table \* ARABIC ">
        <w:r>
          <w:rPr>
            <w:noProof/>
          </w:rPr>
          <w:t>3</w:t>
        </w:r>
      </w:fldSimple>
      <w:r>
        <w:t>: Iteration 3 Details</w:t>
      </w:r>
    </w:p>
    <w:p w:rsidR="009456ED" w:rsidRDefault="009456ED" w:rsidP="00A74966">
      <w:pPr>
        <w:jc w:val="both"/>
      </w:pPr>
    </w:p>
    <w:p w:rsidR="004E1F17" w:rsidRDefault="004E1F17" w:rsidP="00A74966">
      <w:pPr>
        <w:jc w:val="both"/>
      </w:pPr>
      <w:r>
        <w:t xml:space="preserve">By the end of the week before the deadline, integration testing between all of the various components had been completed so we started work on system testing had cleaning up our code in terms of bugs that came about as a result of the system testing. Due to the lack of time, we prioritized and decided to integrate the AST towards the end. This also meant that we would work on system testing for patterns queries as our last priority. </w:t>
      </w:r>
    </w:p>
    <w:p w:rsidR="00737DFC" w:rsidRDefault="00737DFC" w:rsidP="00A74966">
      <w:pPr>
        <w:ind w:left="720"/>
        <w:jc w:val="both"/>
      </w:pPr>
    </w:p>
    <w:p w:rsidR="00737DFC" w:rsidRDefault="00737DFC" w:rsidP="00A74966">
      <w:pPr>
        <w:pStyle w:val="Heading1"/>
        <w:numPr>
          <w:ilvl w:val="0"/>
          <w:numId w:val="5"/>
        </w:numPr>
        <w:jc w:val="both"/>
      </w:pPr>
      <w:r>
        <w:t>Scope of Prototype Implementation</w:t>
      </w:r>
    </w:p>
    <w:p w:rsidR="00737DFC" w:rsidRDefault="00737DFC" w:rsidP="00A74966">
      <w:pPr>
        <w:jc w:val="both"/>
      </w:pPr>
      <w:r>
        <w:t>We have implemented all of the basic requirements for the prototype as defi</w:t>
      </w:r>
      <w:r w:rsidR="009456ED">
        <w:t>ned in the assignment document.</w:t>
      </w:r>
    </w:p>
    <w:p w:rsidR="004E1F17" w:rsidRDefault="00737DFC" w:rsidP="00A74966">
      <w:pPr>
        <w:jc w:val="both"/>
      </w:pPr>
      <w:r>
        <w:t>In our initial planning meeting, we had intended to implement the Next and Affects relationship as our bonus feature. However owning to the time constraint we were unable to implement this bonus feature.</w:t>
      </w:r>
    </w:p>
    <w:p w:rsidR="006D60EA" w:rsidRDefault="006D60EA" w:rsidP="00A74966">
      <w:pPr>
        <w:jc w:val="both"/>
      </w:pPr>
    </w:p>
    <w:p w:rsidR="00B20231" w:rsidRDefault="00B20231" w:rsidP="00A74966">
      <w:pPr>
        <w:jc w:val="both"/>
      </w:pPr>
    </w:p>
    <w:p w:rsidR="006D60EA" w:rsidRDefault="006D60EA" w:rsidP="00A74966">
      <w:pPr>
        <w:pStyle w:val="Heading1"/>
        <w:numPr>
          <w:ilvl w:val="0"/>
          <w:numId w:val="5"/>
        </w:numPr>
        <w:jc w:val="both"/>
      </w:pPr>
      <w:r>
        <w:lastRenderedPageBreak/>
        <w:t>Documentation of Abstract APIs</w:t>
      </w:r>
    </w:p>
    <w:p w:rsidR="006D60EA" w:rsidRDefault="006D60EA" w:rsidP="00A74966">
      <w:pPr>
        <w:jc w:val="both"/>
      </w:pPr>
      <w:r>
        <w:t>This section will present the API documentation for the following:</w:t>
      </w:r>
    </w:p>
    <w:p w:rsidR="006D60EA" w:rsidRDefault="0011167D" w:rsidP="00A74966">
      <w:pPr>
        <w:pStyle w:val="ListParagraph"/>
        <w:numPr>
          <w:ilvl w:val="0"/>
          <w:numId w:val="6"/>
        </w:numPr>
        <w:jc w:val="both"/>
      </w:pPr>
      <w:r>
        <w:t>VarTable</w:t>
      </w:r>
    </w:p>
    <w:p w:rsidR="0011167D" w:rsidRDefault="0011167D" w:rsidP="00A74966">
      <w:pPr>
        <w:pStyle w:val="ListParagraph"/>
        <w:numPr>
          <w:ilvl w:val="0"/>
          <w:numId w:val="6"/>
        </w:numPr>
        <w:jc w:val="both"/>
      </w:pPr>
      <w:r>
        <w:t>Follow</w:t>
      </w:r>
    </w:p>
    <w:p w:rsidR="0011167D" w:rsidRDefault="0011167D" w:rsidP="00A74966">
      <w:pPr>
        <w:pStyle w:val="ListParagraph"/>
        <w:numPr>
          <w:ilvl w:val="0"/>
          <w:numId w:val="6"/>
        </w:numPr>
        <w:jc w:val="both"/>
      </w:pPr>
      <w:r>
        <w:t>Parent</w:t>
      </w:r>
    </w:p>
    <w:p w:rsidR="0011167D" w:rsidRDefault="0011167D" w:rsidP="00A74966">
      <w:pPr>
        <w:pStyle w:val="ListParagraph"/>
        <w:numPr>
          <w:ilvl w:val="0"/>
          <w:numId w:val="6"/>
        </w:numPr>
        <w:jc w:val="both"/>
      </w:pPr>
      <w:r>
        <w:t>Modify</w:t>
      </w:r>
    </w:p>
    <w:p w:rsidR="0011167D" w:rsidRDefault="0011167D" w:rsidP="00A74966">
      <w:pPr>
        <w:pStyle w:val="ListParagraph"/>
        <w:numPr>
          <w:ilvl w:val="0"/>
          <w:numId w:val="6"/>
        </w:numPr>
        <w:jc w:val="both"/>
      </w:pPr>
      <w:r>
        <w:t>Uses</w:t>
      </w:r>
    </w:p>
    <w:p w:rsidR="0011167D" w:rsidRDefault="0011167D" w:rsidP="00A74966">
      <w:pPr>
        <w:pStyle w:val="ListParagraph"/>
        <w:numPr>
          <w:ilvl w:val="0"/>
          <w:numId w:val="6"/>
        </w:numPr>
        <w:jc w:val="both"/>
      </w:pPr>
      <w:r>
        <w:t>StatTable</w:t>
      </w:r>
    </w:p>
    <w:p w:rsidR="0011167D" w:rsidRDefault="0011167D" w:rsidP="00A74966">
      <w:pPr>
        <w:pStyle w:val="ListParagraph"/>
        <w:numPr>
          <w:ilvl w:val="0"/>
          <w:numId w:val="6"/>
        </w:numPr>
        <w:jc w:val="both"/>
      </w:pPr>
      <w:r>
        <w:t>Parser</w:t>
      </w:r>
    </w:p>
    <w:p w:rsidR="0011167D" w:rsidRDefault="0011167D" w:rsidP="00A74966">
      <w:pPr>
        <w:pStyle w:val="ListParagraph"/>
        <w:numPr>
          <w:ilvl w:val="0"/>
          <w:numId w:val="6"/>
        </w:numPr>
        <w:jc w:val="both"/>
      </w:pPr>
      <w:r>
        <w:t>PKB</w:t>
      </w:r>
    </w:p>
    <w:p w:rsidR="0011167D" w:rsidRDefault="0011167D" w:rsidP="00A74966">
      <w:pPr>
        <w:pStyle w:val="ListParagraph"/>
        <w:numPr>
          <w:ilvl w:val="0"/>
          <w:numId w:val="6"/>
        </w:numPr>
        <w:jc w:val="both"/>
      </w:pPr>
      <w:r>
        <w:t>AST</w:t>
      </w:r>
    </w:p>
    <w:p w:rsidR="0011167D" w:rsidRDefault="0011167D" w:rsidP="00A74966">
      <w:pPr>
        <w:pStyle w:val="ListParagraph"/>
        <w:numPr>
          <w:ilvl w:val="0"/>
          <w:numId w:val="6"/>
        </w:numPr>
        <w:jc w:val="both"/>
      </w:pPr>
      <w:r>
        <w:t>Tree</w:t>
      </w:r>
    </w:p>
    <w:p w:rsidR="0011167D" w:rsidRDefault="0011167D" w:rsidP="00A74966">
      <w:pPr>
        <w:pStyle w:val="ListParagraph"/>
        <w:numPr>
          <w:ilvl w:val="0"/>
          <w:numId w:val="6"/>
        </w:numPr>
        <w:jc w:val="both"/>
      </w:pPr>
      <w:r>
        <w:t>Query Processor, which includes:</w:t>
      </w:r>
    </w:p>
    <w:p w:rsidR="0011167D" w:rsidRDefault="0011167D" w:rsidP="00A74966">
      <w:pPr>
        <w:pStyle w:val="ListParagraph"/>
        <w:numPr>
          <w:ilvl w:val="1"/>
          <w:numId w:val="6"/>
        </w:numPr>
        <w:jc w:val="both"/>
      </w:pPr>
      <w:r>
        <w:t>Query PreProcessor</w:t>
      </w:r>
    </w:p>
    <w:p w:rsidR="0011167D" w:rsidRDefault="0011167D" w:rsidP="00A74966">
      <w:pPr>
        <w:pStyle w:val="ListParagraph"/>
        <w:numPr>
          <w:ilvl w:val="1"/>
          <w:numId w:val="6"/>
        </w:numPr>
        <w:jc w:val="both"/>
      </w:pPr>
      <w:r>
        <w:t xml:space="preserve">Query Representator </w:t>
      </w:r>
    </w:p>
    <w:p w:rsidR="0011167D" w:rsidRDefault="0011167D" w:rsidP="00A74966">
      <w:pPr>
        <w:pStyle w:val="ListParagraph"/>
        <w:numPr>
          <w:ilvl w:val="1"/>
          <w:numId w:val="6"/>
        </w:numPr>
        <w:jc w:val="both"/>
      </w:pPr>
      <w:r>
        <w:t xml:space="preserve">Query Evaluator </w:t>
      </w:r>
    </w:p>
    <w:p w:rsidR="0011167D" w:rsidRDefault="0011167D" w:rsidP="00A74966">
      <w:pPr>
        <w:jc w:val="both"/>
      </w:pPr>
    </w:p>
    <w:p w:rsidR="00B20231" w:rsidRDefault="00B20231" w:rsidP="00B20231">
      <w:pPr>
        <w:pStyle w:val="Heading2"/>
        <w:numPr>
          <w:ilvl w:val="1"/>
          <w:numId w:val="5"/>
        </w:numPr>
        <w:tabs>
          <w:tab w:val="left" w:pos="900"/>
        </w:tabs>
      </w:pPr>
      <w:r>
        <w:t>VarTable API</w:t>
      </w:r>
    </w:p>
    <w:p w:rsidR="00C765C0" w:rsidRPr="00C765C0" w:rsidRDefault="00C765C0" w:rsidP="00C765C0"/>
    <w:tbl>
      <w:tblPr>
        <w:tblStyle w:val="PlainTable1"/>
        <w:tblW w:w="9332" w:type="dxa"/>
        <w:tblLook w:val="04A0" w:firstRow="1" w:lastRow="0" w:firstColumn="1" w:lastColumn="0" w:noHBand="0" w:noVBand="1"/>
      </w:tblPr>
      <w:tblGrid>
        <w:gridCol w:w="9332"/>
      </w:tblGrid>
      <w:tr w:rsidR="00C765C0" w:rsidTr="0069442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C765C0" w:rsidRDefault="00C765C0" w:rsidP="0069442F"/>
          <w:p w:rsidR="00C765C0" w:rsidRDefault="008964E9" w:rsidP="0069442F">
            <w:r>
              <w:t>VarTable</w:t>
            </w:r>
          </w:p>
          <w:p w:rsidR="00C765C0" w:rsidRDefault="00C765C0" w:rsidP="0069442F"/>
        </w:tc>
      </w:tr>
      <w:tr w:rsidR="008964E9" w:rsidTr="0069442F">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vAlign w:val="center"/>
          </w:tcPr>
          <w:p w:rsidR="008964E9" w:rsidRDefault="008964E9" w:rsidP="0069442F">
            <w:r w:rsidRPr="00C765C0">
              <w:t>Overview: VarTable is to keep all the variables appearing in the program</w:t>
            </w:r>
          </w:p>
        </w:tc>
      </w:tr>
      <w:tr w:rsidR="00C765C0" w:rsidTr="0069442F">
        <w:trPr>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C765C0" w:rsidRDefault="00C765C0" w:rsidP="0069442F">
            <w:r w:rsidRPr="00C765C0">
              <w:t>Public Interface:</w:t>
            </w:r>
          </w:p>
        </w:tc>
      </w:tr>
      <w:tr w:rsidR="00C765C0" w:rsidTr="0069442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C765C0" w:rsidRPr="00C765C0" w:rsidRDefault="00C765C0" w:rsidP="0069442F">
            <w:r w:rsidRPr="00C765C0">
              <w:t>INDEX insertVar(STRING VarName)</w:t>
            </w:r>
          </w:p>
          <w:p w:rsidR="00C765C0" w:rsidRPr="00C765C0" w:rsidRDefault="00C765C0" w:rsidP="0069442F">
            <w:r w:rsidRPr="00C765C0">
              <w:t>Description:</w:t>
            </w:r>
          </w:p>
          <w:p w:rsidR="00C765C0" w:rsidRDefault="00C765C0" w:rsidP="0069442F">
            <w:r w:rsidRPr="00C765C0">
              <w:t>If “varName” is not in the VarTable, insert it into the VarTable and return its index value. Otherwise, return -1 (special value) and the table remains unchanged.</w:t>
            </w:r>
          </w:p>
        </w:tc>
      </w:tr>
      <w:tr w:rsidR="00C765C0" w:rsidTr="0069442F">
        <w:trPr>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C765C0" w:rsidRPr="00C765C0" w:rsidRDefault="00C765C0" w:rsidP="0069442F">
            <w:r w:rsidRPr="00C765C0">
              <w:t>STRING getVarName(INDEX ind)</w:t>
            </w:r>
          </w:p>
          <w:p w:rsidR="00C765C0" w:rsidRPr="00C765C0" w:rsidRDefault="00C765C0" w:rsidP="0069442F">
            <w:r w:rsidRPr="00C765C0">
              <w:t>Description:</w:t>
            </w:r>
          </w:p>
          <w:p w:rsidR="00C765C0" w:rsidRPr="00C765C0" w:rsidRDefault="00C765C0" w:rsidP="0069442F">
            <w:r w:rsidRPr="00C765C0">
              <w:t>If there is record in VarTable having index value “ind”, return its variable name.</w:t>
            </w:r>
          </w:p>
          <w:p w:rsidR="00C765C0" w:rsidRPr="00C765C0" w:rsidRDefault="00C765C0" w:rsidP="0069442F">
            <w:r w:rsidRPr="00C765C0">
              <w:t>If “ind” is out of range:</w:t>
            </w:r>
          </w:p>
          <w:p w:rsidR="00C765C0" w:rsidRDefault="00C765C0" w:rsidP="0069442F">
            <w:r w:rsidRPr="00C765C0">
              <w:t>Throws: InvalidReferenceException</w:t>
            </w:r>
          </w:p>
        </w:tc>
      </w:tr>
      <w:tr w:rsidR="00C765C0" w:rsidTr="0069442F">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C765C0" w:rsidRPr="00C765C0" w:rsidRDefault="00C765C0" w:rsidP="0069442F">
            <w:r w:rsidRPr="00C765C0">
              <w:t>INDEX getVarIndex(STRING varName)</w:t>
            </w:r>
          </w:p>
          <w:p w:rsidR="00C765C0" w:rsidRPr="00C765C0" w:rsidRDefault="00C765C0" w:rsidP="0069442F">
            <w:r w:rsidRPr="00C765C0">
              <w:t>Description:</w:t>
            </w:r>
          </w:p>
          <w:p w:rsidR="00C765C0" w:rsidRPr="00C765C0" w:rsidRDefault="00C765C0" w:rsidP="0069442F">
            <w:r w:rsidRPr="00C765C0">
              <w:t>If there is record in VarTable having name “varName”, return its index value.</w:t>
            </w:r>
          </w:p>
          <w:p w:rsidR="00C765C0" w:rsidRDefault="00C765C0" w:rsidP="0069442F">
            <w:r w:rsidRPr="00C765C0">
              <w:t>Otherwise, return -1 (special value)</w:t>
            </w:r>
          </w:p>
        </w:tc>
      </w:tr>
    </w:tbl>
    <w:p w:rsidR="00B20231" w:rsidRDefault="00B20231" w:rsidP="00B20231">
      <w:pPr>
        <w:ind w:left="360"/>
      </w:pPr>
    </w:p>
    <w:p w:rsidR="00B20231" w:rsidRPr="00B20231" w:rsidRDefault="00B20231" w:rsidP="00B20231"/>
    <w:p w:rsidR="00B20231" w:rsidRDefault="00B20231" w:rsidP="00B20231">
      <w:pPr>
        <w:pStyle w:val="Heading2"/>
        <w:numPr>
          <w:ilvl w:val="1"/>
          <w:numId w:val="5"/>
        </w:numPr>
        <w:tabs>
          <w:tab w:val="left" w:pos="900"/>
        </w:tabs>
      </w:pPr>
      <w:r>
        <w:lastRenderedPageBreak/>
        <w:t>FollowTable API</w:t>
      </w:r>
    </w:p>
    <w:tbl>
      <w:tblPr>
        <w:tblStyle w:val="PlainTable1"/>
        <w:tblW w:w="9226" w:type="dxa"/>
        <w:tblLayout w:type="fixed"/>
        <w:tblLook w:val="04A0" w:firstRow="1" w:lastRow="0" w:firstColumn="1" w:lastColumn="0" w:noHBand="0" w:noVBand="1"/>
      </w:tblPr>
      <w:tblGrid>
        <w:gridCol w:w="9226"/>
      </w:tblGrid>
      <w:tr w:rsidR="00C765C0" w:rsidTr="0069442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Default="00C765C0" w:rsidP="0069442F">
            <w:r w:rsidRPr="00C765C0">
              <w:t>Follow</w:t>
            </w:r>
          </w:p>
          <w:p w:rsidR="0069442F" w:rsidRDefault="0069442F" w:rsidP="0069442F"/>
        </w:tc>
      </w:tr>
      <w:tr w:rsidR="008964E9" w:rsidTr="0069442F">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9226" w:type="dxa"/>
            <w:vAlign w:val="center"/>
          </w:tcPr>
          <w:p w:rsidR="008964E9" w:rsidRPr="00C765C0" w:rsidRDefault="008964E9" w:rsidP="0069442F">
            <w:r w:rsidRPr="00C765C0">
              <w:t>Overview: Follow is to keep the relationship Follows() of any pair of statements appearing in the program into a table.</w:t>
            </w:r>
          </w:p>
        </w:tc>
      </w:tr>
      <w:tr w:rsidR="00C765C0" w:rsidTr="0069442F">
        <w:trPr>
          <w:trHeight w:val="254"/>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Default="00C765C0" w:rsidP="0069442F">
            <w:r w:rsidRPr="00C765C0">
              <w:t>Public Interface:</w:t>
            </w:r>
          </w:p>
        </w:tc>
      </w:tr>
      <w:tr w:rsidR="00C765C0" w:rsidTr="0069442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BOOLEAN isFollows(STMT_NUM s1, STMT_NUM s2)</w:t>
            </w:r>
          </w:p>
          <w:p w:rsidR="00C765C0" w:rsidRPr="00C765C0" w:rsidRDefault="00C765C0" w:rsidP="0069442F">
            <w:r w:rsidRPr="00C765C0">
              <w:t xml:space="preserve">Description: </w:t>
            </w:r>
          </w:p>
          <w:p w:rsidR="00C765C0" w:rsidRDefault="00C765C0" w:rsidP="0069442F">
            <w:r w:rsidRPr="00C765C0">
              <w:t>If the relation Follows(s1, s2) is recorded in Follow Table, return true. Otherwise return false.</w:t>
            </w:r>
          </w:p>
        </w:tc>
      </w:tr>
      <w:tr w:rsidR="00C765C0" w:rsidTr="0069442F">
        <w:trPr>
          <w:trHeight w:val="1585"/>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INDEX insertFollows(STMT_NUM s1, STMT_NUM s2)</w:t>
            </w:r>
          </w:p>
          <w:p w:rsidR="00C765C0" w:rsidRPr="00C765C0" w:rsidRDefault="00C765C0" w:rsidP="0069442F">
            <w:r w:rsidRPr="00C765C0">
              <w:t xml:space="preserve">Description: </w:t>
            </w:r>
          </w:p>
          <w:p w:rsidR="00C765C0" w:rsidRPr="00C765C0" w:rsidRDefault="00C765C0" w:rsidP="0069442F">
            <w:r w:rsidRPr="00C765C0">
              <w:t>If the relation Follows(s1, s2) is not in Follow Table, insert it into the table and return its index value.</w:t>
            </w:r>
          </w:p>
          <w:p w:rsidR="00C765C0" w:rsidRDefault="00C765C0" w:rsidP="0069442F">
            <w:r w:rsidRPr="00C765C0">
              <w:t>Otherwise: return -1 (special value) and the table remains unchanged.</w:t>
            </w:r>
          </w:p>
        </w:tc>
      </w:tr>
      <w:tr w:rsidR="00C765C0" w:rsidTr="0069442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LIST&lt;STMT_NUM&gt; getFollowingStmt(STMT_NUM s1)</w:t>
            </w:r>
          </w:p>
          <w:p w:rsidR="00C765C0" w:rsidRPr="00C765C0" w:rsidRDefault="00C765C0" w:rsidP="0069442F">
            <w:r w:rsidRPr="00C765C0">
              <w:t xml:space="preserve">Description: </w:t>
            </w:r>
          </w:p>
          <w:p w:rsidR="00C765C0" w:rsidRPr="00C765C0" w:rsidRDefault="00C765C0" w:rsidP="0069442F">
            <w:r w:rsidRPr="00C765C0">
              <w:t xml:space="preserve">If s1 &gt; 0, return an array of all statement numbers recorded in table that follow statement “s1” (Follows(s1, s)). </w:t>
            </w:r>
          </w:p>
          <w:p w:rsidR="00C765C0" w:rsidRDefault="00C765C0" w:rsidP="0069442F">
            <w:r w:rsidRPr="00C765C0">
              <w:t>Otherwise, return NULL</w:t>
            </w:r>
          </w:p>
        </w:tc>
      </w:tr>
      <w:tr w:rsidR="00C765C0" w:rsidTr="0069442F">
        <w:trPr>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LIST&lt;STMT_NUM&gt; getFollowedStmt(STMT_NUM s1)</w:t>
            </w:r>
          </w:p>
          <w:p w:rsidR="00C765C0" w:rsidRPr="00C765C0" w:rsidRDefault="00C765C0" w:rsidP="0069442F">
            <w:r w:rsidRPr="00C765C0">
              <w:t xml:space="preserve">Description: </w:t>
            </w:r>
          </w:p>
          <w:p w:rsidR="00C765C0" w:rsidRPr="00C765C0" w:rsidRDefault="00C765C0" w:rsidP="0069442F">
            <w:r w:rsidRPr="00C765C0">
              <w:t xml:space="preserve">If s1 &gt; 0, return an array of all statement numbers recorded in table that are followed by statement “s1” (Follows(s, s1)). </w:t>
            </w:r>
          </w:p>
          <w:p w:rsidR="00C765C0" w:rsidRDefault="00C765C0" w:rsidP="0069442F">
            <w:r w:rsidRPr="00C765C0">
              <w:t>Otherwise, return NULL</w:t>
            </w:r>
          </w:p>
        </w:tc>
      </w:tr>
      <w:tr w:rsidR="00C765C0" w:rsidTr="0069442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LIST&lt;STMT_NUM&gt; getFollowedStarStmt(STMT_NUM s1)</w:t>
            </w:r>
          </w:p>
          <w:p w:rsidR="00C765C0" w:rsidRPr="00C765C0" w:rsidRDefault="00C765C0" w:rsidP="0069442F">
            <w:r w:rsidRPr="00C765C0">
              <w:t xml:space="preserve">Description: </w:t>
            </w:r>
          </w:p>
          <w:p w:rsidR="00C765C0" w:rsidRPr="00C765C0" w:rsidRDefault="00C765C0" w:rsidP="0069442F">
            <w:r w:rsidRPr="00C765C0">
              <w:t xml:space="preserve">If s1 &gt; 0, return an array of all statement numbers “s” recorded in table that Follows*(s, s1) exists. </w:t>
            </w:r>
          </w:p>
          <w:p w:rsidR="00C765C0" w:rsidRDefault="00C765C0" w:rsidP="0069442F">
            <w:r w:rsidRPr="00C765C0">
              <w:t>Otherwise, return NULL</w:t>
            </w:r>
          </w:p>
        </w:tc>
      </w:tr>
      <w:tr w:rsidR="00C765C0" w:rsidTr="0069442F">
        <w:trPr>
          <w:trHeight w:val="1062"/>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LIST&lt;STMT_NUM&gt; getAllFollowingStmt()</w:t>
            </w:r>
          </w:p>
          <w:p w:rsidR="00C765C0" w:rsidRPr="00C765C0" w:rsidRDefault="00C765C0" w:rsidP="0069442F">
            <w:r w:rsidRPr="00C765C0">
              <w:t xml:space="preserve">Description: </w:t>
            </w:r>
          </w:p>
          <w:p w:rsidR="00C765C0" w:rsidRDefault="00C765C0" w:rsidP="0069442F">
            <w:r w:rsidRPr="00C765C0">
              <w:t>Return an array of all statement numbers “s” recorded in table that follow at least one other statement (Follows( - , s )).</w:t>
            </w:r>
          </w:p>
        </w:tc>
      </w:tr>
      <w:tr w:rsidR="00C765C0" w:rsidTr="0069442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LIST&lt;STMT_NUM&gt; getAllFollowedStmt()</w:t>
            </w:r>
          </w:p>
          <w:p w:rsidR="00C765C0" w:rsidRPr="00C765C0" w:rsidRDefault="00C765C0" w:rsidP="0069442F">
            <w:r w:rsidRPr="00C765C0">
              <w:t>Description:</w:t>
            </w:r>
          </w:p>
          <w:p w:rsidR="00C765C0" w:rsidRPr="00C765C0" w:rsidRDefault="00C765C0" w:rsidP="0069442F">
            <w:r w:rsidRPr="00C765C0">
              <w:t>Return an array of all statement numbers “s” recorded in table that are followed by at least one other statement (Follows( s , - )).</w:t>
            </w:r>
          </w:p>
        </w:tc>
      </w:tr>
      <w:tr w:rsidR="00C765C0" w:rsidTr="0069442F">
        <w:trPr>
          <w:trHeight w:val="792"/>
        </w:trPr>
        <w:tc>
          <w:tcPr>
            <w:cnfStyle w:val="001000000000" w:firstRow="0" w:lastRow="0" w:firstColumn="1" w:lastColumn="0" w:oddVBand="0" w:evenVBand="0" w:oddHBand="0" w:evenHBand="0" w:firstRowFirstColumn="0" w:firstRowLastColumn="0" w:lastRowFirstColumn="0" w:lastRowLastColumn="0"/>
            <w:tcW w:w="9226" w:type="dxa"/>
            <w:vAlign w:val="center"/>
          </w:tcPr>
          <w:p w:rsidR="00C765C0" w:rsidRPr="00C765C0" w:rsidRDefault="00C765C0" w:rsidP="0069442F">
            <w:r w:rsidRPr="00C765C0">
              <w:t>INTEGER getSize()</w:t>
            </w:r>
          </w:p>
          <w:p w:rsidR="00C765C0" w:rsidRPr="00C765C0" w:rsidRDefault="00C765C0" w:rsidP="0069442F">
            <w:r w:rsidRPr="00C765C0">
              <w:t xml:space="preserve">Description: </w:t>
            </w:r>
          </w:p>
          <w:p w:rsidR="00C765C0" w:rsidRPr="00C765C0" w:rsidRDefault="00C765C0" w:rsidP="0069442F">
            <w:r w:rsidRPr="00C765C0">
              <w:t>Return number of records inside the table.</w:t>
            </w:r>
          </w:p>
        </w:tc>
      </w:tr>
    </w:tbl>
    <w:p w:rsidR="00C765C0" w:rsidRDefault="00C765C0" w:rsidP="00C765C0"/>
    <w:p w:rsidR="0069442F" w:rsidRPr="00C765C0" w:rsidRDefault="0069442F" w:rsidP="00C765C0"/>
    <w:p w:rsidR="00B20231" w:rsidRDefault="00B20231" w:rsidP="00B20231">
      <w:pPr>
        <w:pStyle w:val="Heading2"/>
        <w:numPr>
          <w:ilvl w:val="1"/>
          <w:numId w:val="5"/>
        </w:numPr>
        <w:tabs>
          <w:tab w:val="left" w:pos="900"/>
        </w:tabs>
      </w:pPr>
      <w:r>
        <w:lastRenderedPageBreak/>
        <w:t>ParentTable API</w:t>
      </w:r>
    </w:p>
    <w:tbl>
      <w:tblPr>
        <w:tblStyle w:val="PlainTable1"/>
        <w:tblW w:w="9376" w:type="dxa"/>
        <w:tblLook w:val="04A0" w:firstRow="1" w:lastRow="0" w:firstColumn="1" w:lastColumn="0" w:noHBand="0" w:noVBand="1"/>
      </w:tblPr>
      <w:tblGrid>
        <w:gridCol w:w="9376"/>
      </w:tblGrid>
      <w:tr w:rsidR="001D0ABD" w:rsidTr="006944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1D0ABD" w:rsidRDefault="001D0ABD" w:rsidP="0069442F">
            <w:r w:rsidRPr="001D0ABD">
              <w:t>Parent</w:t>
            </w:r>
          </w:p>
          <w:p w:rsidR="0069442F" w:rsidRPr="001D0ABD" w:rsidRDefault="0069442F" w:rsidP="0069442F"/>
          <w:p w:rsidR="001D0ABD" w:rsidRDefault="001D0ABD" w:rsidP="0069442F">
            <w:r w:rsidRPr="001D0ABD">
              <w:t>Overview: ParentTable is to keep the relationship Parent() of any pair of statements appearing in the program into a table.</w:t>
            </w:r>
          </w:p>
        </w:tc>
      </w:tr>
      <w:tr w:rsidR="001D0ABD" w:rsidTr="0069442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1D0ABD" w:rsidRDefault="00A40A93" w:rsidP="0069442F">
            <w:r w:rsidRPr="00A40A93">
              <w:t>Public Interface:</w:t>
            </w:r>
          </w:p>
        </w:tc>
      </w:tr>
      <w:tr w:rsidR="001D0ABD" w:rsidTr="0069442F">
        <w:trPr>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BOOLEAN isParent(STMT_NUM s1, STMT_NUM s2)</w:t>
            </w:r>
          </w:p>
          <w:p w:rsidR="00A40A93" w:rsidRPr="00A40A93" w:rsidRDefault="00A40A93" w:rsidP="0069442F">
            <w:r w:rsidRPr="00A40A93">
              <w:t xml:space="preserve">Description: </w:t>
            </w:r>
          </w:p>
          <w:p w:rsidR="00A40A93" w:rsidRPr="00A40A93" w:rsidRDefault="00A40A93" w:rsidP="0069442F">
            <w:r w:rsidRPr="00A40A93">
              <w:t xml:space="preserve">If the relation Parent(s1, s2) is recorded in Parent Table, return true. </w:t>
            </w:r>
          </w:p>
          <w:p w:rsidR="001D0ABD" w:rsidRDefault="00A40A93" w:rsidP="0069442F">
            <w:r w:rsidRPr="00A40A93">
              <w:t>Otherwise return false.</w:t>
            </w:r>
          </w:p>
        </w:tc>
      </w:tr>
      <w:tr w:rsidR="001D0ABD" w:rsidTr="0069442F">
        <w:trPr>
          <w:cnfStyle w:val="000000100000" w:firstRow="0" w:lastRow="0" w:firstColumn="0" w:lastColumn="0" w:oddVBand="0" w:evenVBand="0" w:oddHBand="1" w:evenHBand="0" w:firstRowFirstColumn="0" w:firstRowLastColumn="0" w:lastRowFirstColumn="0" w:lastRowLastColumn="0"/>
          <w:trHeight w:val="1582"/>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INDEX insertParent(STMT_NUM s1, STMT_NUM s2)</w:t>
            </w:r>
          </w:p>
          <w:p w:rsidR="00A40A93" w:rsidRPr="00A40A93" w:rsidRDefault="00A40A93" w:rsidP="0069442F">
            <w:r w:rsidRPr="00A40A93">
              <w:t xml:space="preserve">Description: </w:t>
            </w:r>
          </w:p>
          <w:p w:rsidR="00A40A93" w:rsidRPr="00A40A93" w:rsidRDefault="00A40A93" w:rsidP="0069442F">
            <w:r w:rsidRPr="00A40A93">
              <w:t>If the relation Parent(s1, s2) is not in Parent Table, insert it into the table and return its index value.</w:t>
            </w:r>
          </w:p>
          <w:p w:rsidR="001D0ABD" w:rsidRDefault="00A40A93" w:rsidP="0069442F">
            <w:r w:rsidRPr="00A40A93">
              <w:t>Otherwise: return -1 (special value) and the table remains unchanged.</w:t>
            </w:r>
          </w:p>
        </w:tc>
      </w:tr>
      <w:tr w:rsidR="001D0ABD" w:rsidTr="0069442F">
        <w:trPr>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STMT_NUM getParentStmt(STMT_NUM s1)</w:t>
            </w:r>
          </w:p>
          <w:p w:rsidR="00A40A93" w:rsidRPr="00A40A93" w:rsidRDefault="00A40A93" w:rsidP="0069442F">
            <w:r w:rsidRPr="00A40A93">
              <w:t xml:space="preserve">Description: </w:t>
            </w:r>
          </w:p>
          <w:p w:rsidR="00A40A93" w:rsidRPr="00A40A93" w:rsidRDefault="00A40A93" w:rsidP="0069442F">
            <w:r w:rsidRPr="00A40A93">
              <w:t xml:space="preserve">If s1 &gt; 0, return statement number “s” recorded in table that is direct parent of statement “s1” (Parent(s, s1)). </w:t>
            </w:r>
          </w:p>
          <w:p w:rsidR="001D0ABD" w:rsidRDefault="00A40A93" w:rsidP="0069442F">
            <w:r w:rsidRPr="00A40A93">
              <w:t>Otherwise, return NULL</w:t>
            </w:r>
          </w:p>
        </w:tc>
      </w:tr>
      <w:tr w:rsidR="001D0ABD" w:rsidTr="0069442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LIST&lt;STMT_NUM&gt; getChildStmt(STMT_NUM s1)</w:t>
            </w:r>
          </w:p>
          <w:p w:rsidR="00A40A93" w:rsidRPr="00A40A93" w:rsidRDefault="00A40A93" w:rsidP="0069442F">
            <w:r w:rsidRPr="00A40A93">
              <w:t xml:space="preserve">Description: </w:t>
            </w:r>
          </w:p>
          <w:p w:rsidR="00A40A93" w:rsidRPr="00A40A93" w:rsidRDefault="00A40A93" w:rsidP="0069442F">
            <w:r w:rsidRPr="00A40A93">
              <w:t xml:space="preserve">If s1 &gt; 0, return all statement numbers recorded in table that are direct children of statement “s1” (Parent(s1, s)). </w:t>
            </w:r>
          </w:p>
          <w:p w:rsidR="001D0ABD" w:rsidRDefault="00A40A93" w:rsidP="0069442F">
            <w:r w:rsidRPr="00A40A93">
              <w:t>Otherwise, return NULL</w:t>
            </w:r>
          </w:p>
        </w:tc>
      </w:tr>
      <w:tr w:rsidR="001D0ABD" w:rsidTr="0069442F">
        <w:trPr>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LIST&lt;STMT_NUM&gt; getParentStarStmt(STMT_NUM s1)</w:t>
            </w:r>
          </w:p>
          <w:p w:rsidR="00A40A93" w:rsidRPr="00A40A93" w:rsidRDefault="00A40A93" w:rsidP="0069442F">
            <w:r w:rsidRPr="00A40A93">
              <w:t>If s1 &gt; 0, return all statement numbers recorded in table that are parent (direct or indirect) of statement “s1” (Parent*(s, s1))</w:t>
            </w:r>
          </w:p>
          <w:p w:rsidR="001D0ABD" w:rsidRDefault="00A40A93" w:rsidP="0069442F">
            <w:r w:rsidRPr="00A40A93">
              <w:t>Otherwise, return NUL</w:t>
            </w:r>
          </w:p>
        </w:tc>
      </w:tr>
      <w:tr w:rsidR="001D0ABD" w:rsidTr="0069442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LIST&lt;STMT_NUM&gt; getChildStarStmt(STMT_NUM s1)</w:t>
            </w:r>
          </w:p>
          <w:p w:rsidR="00A40A93" w:rsidRPr="00A40A93" w:rsidRDefault="00A40A93" w:rsidP="0069442F">
            <w:r w:rsidRPr="00A40A93">
              <w:t xml:space="preserve">Description: </w:t>
            </w:r>
          </w:p>
          <w:p w:rsidR="00A40A93" w:rsidRPr="00A40A93" w:rsidRDefault="00A40A93" w:rsidP="0069442F">
            <w:r w:rsidRPr="00A40A93">
              <w:t xml:space="preserve">If s1 &gt; 0, return all statement numbers recorded in table that are direct or indirect children of statement “s1” (Parent*(s1, s)). </w:t>
            </w:r>
          </w:p>
          <w:p w:rsidR="001D0ABD" w:rsidRDefault="00A40A93" w:rsidP="0069442F">
            <w:r w:rsidRPr="00A40A93">
              <w:t>Otherwise, return NULL</w:t>
            </w:r>
          </w:p>
        </w:tc>
      </w:tr>
      <w:tr w:rsidR="00A40A93" w:rsidTr="0069442F">
        <w:trPr>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LIST&lt;STMT_NUM&gt; getAllParentStmt()</w:t>
            </w:r>
          </w:p>
          <w:p w:rsidR="00A40A93" w:rsidRPr="00A40A93" w:rsidRDefault="00A40A93" w:rsidP="0069442F">
            <w:r w:rsidRPr="00A40A93">
              <w:t>Description:</w:t>
            </w:r>
          </w:p>
          <w:p w:rsidR="00A40A93" w:rsidRPr="00A40A93" w:rsidRDefault="00A40A93" w:rsidP="0069442F">
            <w:r w:rsidRPr="00A40A93">
              <w:t>Return an array of all statement numbers “s” recorded in table that is parent of at least one other statement (Parent( s , - )).</w:t>
            </w:r>
          </w:p>
        </w:tc>
      </w:tr>
      <w:tr w:rsidR="00A40A93" w:rsidTr="0069442F">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LIST&lt;STMT_NUM&gt; getAllChildrenStmt()</w:t>
            </w:r>
          </w:p>
          <w:p w:rsidR="00A40A93" w:rsidRPr="00A40A93" w:rsidRDefault="00A40A93" w:rsidP="0069442F">
            <w:r w:rsidRPr="00A40A93">
              <w:t>Description:</w:t>
            </w:r>
          </w:p>
          <w:p w:rsidR="00A40A93" w:rsidRPr="00A40A93" w:rsidRDefault="00A40A93" w:rsidP="0069442F">
            <w:r w:rsidRPr="00A40A93">
              <w:t>Return an array of all statement numbers “s” recorded in table that are direct children of one other statement (Parent( - , s )).</w:t>
            </w:r>
          </w:p>
        </w:tc>
      </w:tr>
      <w:tr w:rsidR="00A40A93" w:rsidTr="0069442F">
        <w:trPr>
          <w:trHeight w:val="776"/>
        </w:trPr>
        <w:tc>
          <w:tcPr>
            <w:cnfStyle w:val="001000000000" w:firstRow="0" w:lastRow="0" w:firstColumn="1" w:lastColumn="0" w:oddVBand="0" w:evenVBand="0" w:oddHBand="0" w:evenHBand="0" w:firstRowFirstColumn="0" w:firstRowLastColumn="0" w:lastRowFirstColumn="0" w:lastRowLastColumn="0"/>
            <w:tcW w:w="9376" w:type="dxa"/>
            <w:vAlign w:val="center"/>
          </w:tcPr>
          <w:p w:rsidR="00A40A93" w:rsidRPr="00A40A93" w:rsidRDefault="00A40A93" w:rsidP="0069442F">
            <w:r w:rsidRPr="00A40A93">
              <w:t>INTEGER getSize()</w:t>
            </w:r>
          </w:p>
          <w:p w:rsidR="00A40A93" w:rsidRPr="00A40A93" w:rsidRDefault="00A40A93" w:rsidP="0069442F">
            <w:r w:rsidRPr="00A40A93">
              <w:t xml:space="preserve">Description: </w:t>
            </w:r>
          </w:p>
          <w:p w:rsidR="00A40A93" w:rsidRPr="00A40A93" w:rsidRDefault="00A40A93" w:rsidP="0069442F">
            <w:r w:rsidRPr="00A40A93">
              <w:t>Return number of records inside the table.</w:t>
            </w:r>
          </w:p>
        </w:tc>
      </w:tr>
    </w:tbl>
    <w:p w:rsidR="001D0ABD" w:rsidRDefault="001D0ABD" w:rsidP="001D0ABD"/>
    <w:p w:rsidR="008964E9" w:rsidRPr="001D0ABD" w:rsidRDefault="008964E9" w:rsidP="001D0ABD"/>
    <w:p w:rsidR="00B20231" w:rsidRDefault="00B20231" w:rsidP="00B20231">
      <w:pPr>
        <w:pStyle w:val="Heading2"/>
        <w:numPr>
          <w:ilvl w:val="1"/>
          <w:numId w:val="5"/>
        </w:numPr>
        <w:tabs>
          <w:tab w:val="left" w:pos="900"/>
        </w:tabs>
      </w:pPr>
      <w:r>
        <w:t>Modify API</w:t>
      </w:r>
    </w:p>
    <w:tbl>
      <w:tblPr>
        <w:tblStyle w:val="PlainTable1"/>
        <w:tblW w:w="9481" w:type="dxa"/>
        <w:tblLook w:val="04A0" w:firstRow="1" w:lastRow="0" w:firstColumn="1" w:lastColumn="0" w:noHBand="0" w:noVBand="1"/>
      </w:tblPr>
      <w:tblGrid>
        <w:gridCol w:w="9481"/>
      </w:tblGrid>
      <w:tr w:rsidR="00F76B89" w:rsidTr="0069442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F76B89" w:rsidRDefault="00F76B89" w:rsidP="0069442F">
            <w:r w:rsidRPr="00F76B89">
              <w:t>Modify</w:t>
            </w:r>
          </w:p>
          <w:p w:rsidR="008964E9" w:rsidRDefault="008964E9" w:rsidP="0069442F"/>
        </w:tc>
      </w:tr>
      <w:tr w:rsidR="008964E9" w:rsidTr="0069442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vAlign w:val="center"/>
          </w:tcPr>
          <w:p w:rsidR="008964E9" w:rsidRDefault="008964E9" w:rsidP="0069442F">
            <w:r>
              <w:t>Overview:</w:t>
            </w:r>
          </w:p>
          <w:p w:rsidR="008964E9" w:rsidRDefault="008964E9" w:rsidP="0069442F"/>
          <w:p w:rsidR="008964E9" w:rsidRDefault="008964E9" w:rsidP="0069442F">
            <w:pPr>
              <w:pStyle w:val="ListParagraph"/>
              <w:numPr>
                <w:ilvl w:val="0"/>
                <w:numId w:val="17"/>
              </w:numPr>
            </w:pPr>
            <w:r w:rsidRPr="008964E9">
              <w:t>Modify for assignment statements is to keep the relationship Modifies(a, x) of statement a and variable x appearing in the program into a table. The table keeps Modifies(a, x) by recording the statement number “a” and index value of variable “x” in the VarTable.</w:t>
            </w:r>
          </w:p>
          <w:p w:rsidR="008964E9" w:rsidRDefault="008964E9" w:rsidP="0069442F">
            <w:pPr>
              <w:pStyle w:val="ListParagraph"/>
              <w:numPr>
                <w:ilvl w:val="0"/>
                <w:numId w:val="17"/>
              </w:numPr>
            </w:pPr>
            <w:r w:rsidRPr="008964E9">
              <w:t>Modify for statements is to keep the relationship Modifies(“if”, x) or Modifies(“while”, x) of containers “if” or “while” and variable x appearing in the program into a table. The modifies table keeps Modifies relationship by recording the container statements number a and index value of variable “x” in the VarTable. We can check if a container includes a statement by checking the Parent* relationship of that statement number.</w:t>
            </w:r>
            <w:r>
              <w:t xml:space="preserve"> </w:t>
            </w:r>
            <w:r w:rsidRPr="008964E9">
              <w:t>This table for Modifies is th</w:t>
            </w:r>
            <w:r>
              <w:t>e same table used in point a)</w:t>
            </w:r>
            <w:r w:rsidRPr="008964E9">
              <w:t>.</w:t>
            </w:r>
          </w:p>
          <w:p w:rsidR="00C34C78" w:rsidRDefault="00C34C78" w:rsidP="0069442F">
            <w:pPr>
              <w:pStyle w:val="ListParagraph"/>
              <w:numPr>
                <w:ilvl w:val="0"/>
                <w:numId w:val="17"/>
              </w:numPr>
            </w:pPr>
            <w:r w:rsidRPr="00C34C78">
              <w:t xml:space="preserve">Modify for procedures just checks if the the statement is contained in the procedure by checking against the AST and then using the Modify table.This table for Modifies is the same table used in </w:t>
            </w:r>
            <w:r>
              <w:t>point a).</w:t>
            </w:r>
          </w:p>
          <w:p w:rsidR="008964E9" w:rsidRDefault="008964E9" w:rsidP="0069442F"/>
          <w:p w:rsidR="008964E9" w:rsidRDefault="008964E9" w:rsidP="0069442F"/>
          <w:p w:rsidR="008964E9" w:rsidRPr="00F76B89" w:rsidRDefault="008964E9" w:rsidP="0069442F"/>
        </w:tc>
      </w:tr>
      <w:tr w:rsidR="00F76B89" w:rsidTr="0069442F">
        <w:trPr>
          <w:trHeight w:val="257"/>
        </w:trPr>
        <w:tc>
          <w:tcPr>
            <w:cnfStyle w:val="001000000000" w:firstRow="0" w:lastRow="0" w:firstColumn="1" w:lastColumn="0" w:oddVBand="0" w:evenVBand="0" w:oddHBand="0" w:evenHBand="0" w:firstRowFirstColumn="0" w:firstRowLastColumn="0" w:lastRowFirstColumn="0" w:lastRowLastColumn="0"/>
            <w:tcW w:w="9481" w:type="dxa"/>
            <w:vAlign w:val="center"/>
          </w:tcPr>
          <w:p w:rsidR="00F76B89" w:rsidRDefault="00B4242F" w:rsidP="0069442F">
            <w:r w:rsidRPr="00B4242F">
              <w:t>Public Interface:</w:t>
            </w:r>
          </w:p>
        </w:tc>
      </w:tr>
      <w:tr w:rsidR="00F76B89" w:rsidTr="0069442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BOOLEAN isModifies(STMT_NUM s, INDEX varIndexOfx)</w:t>
            </w:r>
          </w:p>
          <w:p w:rsidR="00B4242F" w:rsidRPr="00B4242F" w:rsidRDefault="00B4242F" w:rsidP="0069442F">
            <w:r w:rsidRPr="00B4242F">
              <w:t xml:space="preserve">Description: </w:t>
            </w:r>
          </w:p>
          <w:p w:rsidR="00B4242F" w:rsidRPr="00B4242F" w:rsidRDefault="00B4242F" w:rsidP="0069442F">
            <w:r w:rsidRPr="00B4242F">
              <w:t xml:space="preserve">If there is no record of relation Modifies() of statement “s” and variable “x”, return FALSE. </w:t>
            </w:r>
          </w:p>
          <w:p w:rsidR="00F76B89" w:rsidRDefault="00B4242F" w:rsidP="0069442F">
            <w:r w:rsidRPr="00B4242F">
              <w:t>Otherwise return TRUE.</w:t>
            </w:r>
          </w:p>
        </w:tc>
      </w:tr>
      <w:tr w:rsidR="00F76B89" w:rsidTr="0069442F">
        <w:trPr>
          <w:trHeight w:val="1604"/>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INDEX insertModifies(STMT_NUM s, INDEX varIndexOfx)</w:t>
            </w:r>
          </w:p>
          <w:p w:rsidR="00B4242F" w:rsidRPr="00B4242F" w:rsidRDefault="00B4242F" w:rsidP="0069442F">
            <w:r w:rsidRPr="00B4242F">
              <w:t xml:space="preserve">Description: </w:t>
            </w:r>
          </w:p>
          <w:p w:rsidR="00B4242F" w:rsidRPr="00B4242F" w:rsidRDefault="00B4242F" w:rsidP="0069442F">
            <w:r w:rsidRPr="00B4242F">
              <w:t>If the relation Modifes(s, “x”), is not in Modify Table, insert it into the table and return its index value.</w:t>
            </w:r>
          </w:p>
          <w:p w:rsidR="00F76B89" w:rsidRDefault="00B4242F" w:rsidP="0069442F">
            <w:r w:rsidRPr="00B4242F">
              <w:t>Otherwise: return -1 (special value) and the table remains unchanged.  </w:t>
            </w:r>
          </w:p>
        </w:tc>
      </w:tr>
      <w:tr w:rsidR="00F76B89" w:rsidTr="0069442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LIST&lt;INDEX&gt; getModifiedVarAtStmt(STMT_NUM s)</w:t>
            </w:r>
          </w:p>
          <w:p w:rsidR="00B4242F" w:rsidRPr="00B4242F" w:rsidRDefault="00B4242F" w:rsidP="0069442F">
            <w:r w:rsidRPr="00B4242F">
              <w:t xml:space="preserve">Description: </w:t>
            </w:r>
          </w:p>
          <w:p w:rsidR="00B4242F" w:rsidRPr="00B4242F" w:rsidRDefault="00B4242F" w:rsidP="0069442F">
            <w:r w:rsidRPr="00B4242F">
              <w:t>If s &gt; 0  just return an array of all index values recorded in table whose variable are modified by  statement “s”.</w:t>
            </w:r>
          </w:p>
          <w:p w:rsidR="00F76B89" w:rsidRDefault="00B4242F" w:rsidP="0069442F">
            <w:r w:rsidRPr="00B4242F">
              <w:t>Otherwise, return NULL.</w:t>
            </w:r>
          </w:p>
        </w:tc>
      </w:tr>
      <w:tr w:rsidR="00F76B89" w:rsidTr="0069442F">
        <w:trPr>
          <w:trHeight w:val="529"/>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LIST&lt;STMT_NUM&gt; getStmtModifyingVar(INDEX varIndexOfx)</w:t>
            </w:r>
          </w:p>
          <w:p w:rsidR="00B4242F" w:rsidRPr="00B4242F" w:rsidRDefault="00B4242F" w:rsidP="0069442F">
            <w:r w:rsidRPr="00B4242F">
              <w:t xml:space="preserve">Description: </w:t>
            </w:r>
          </w:p>
          <w:p w:rsidR="00B4242F" w:rsidRPr="00B4242F" w:rsidRDefault="00B4242F" w:rsidP="0069442F">
            <w:r w:rsidRPr="00B4242F">
              <w:t xml:space="preserve">If variable name “x” is recorded in VarTable, return an array of all statement numbers recorded in table that modify variable having index value “ind” in VarTable. </w:t>
            </w:r>
          </w:p>
          <w:p w:rsidR="00F76B89" w:rsidRDefault="00B4242F" w:rsidP="0069442F">
            <w:r w:rsidRPr="00B4242F">
              <w:lastRenderedPageBreak/>
              <w:t>Otherwise, return NULL.</w:t>
            </w:r>
          </w:p>
        </w:tc>
      </w:tr>
      <w:tr w:rsidR="00F76B89" w:rsidTr="0069442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lastRenderedPageBreak/>
              <w:t>LIST&lt;STMT_NUM&gt; getAllModifyingStmt()</w:t>
            </w:r>
          </w:p>
          <w:p w:rsidR="00B4242F" w:rsidRPr="00B4242F" w:rsidRDefault="00B4242F" w:rsidP="0069442F">
            <w:r w:rsidRPr="00B4242F">
              <w:t>Description:</w:t>
            </w:r>
          </w:p>
          <w:p w:rsidR="00B4242F" w:rsidRPr="00B4242F" w:rsidRDefault="00B4242F" w:rsidP="0069442F">
            <w:r w:rsidRPr="00B4242F">
              <w:t xml:space="preserve">Return an array of all statements that modify some variable in the VarTable. </w:t>
            </w:r>
          </w:p>
          <w:p w:rsidR="00F76B89" w:rsidRDefault="00B4242F" w:rsidP="0069442F">
            <w:r w:rsidRPr="00B4242F">
              <w:t>Otherwise, return null.</w:t>
            </w:r>
          </w:p>
        </w:tc>
      </w:tr>
      <w:tr w:rsidR="00F76B89" w:rsidTr="0069442F">
        <w:trPr>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r w:rsidRPr="00B4242F">
              <w:t>LIST&lt;INDEX&gt; getAllModifiedVar()</w:t>
            </w:r>
          </w:p>
          <w:p w:rsidR="00B4242F" w:rsidRPr="00B4242F" w:rsidRDefault="00B4242F" w:rsidP="0069442F">
            <w:r w:rsidRPr="00B4242F">
              <w:t>Description:</w:t>
            </w:r>
          </w:p>
          <w:p w:rsidR="00B4242F" w:rsidRPr="00B4242F" w:rsidRDefault="00B4242F" w:rsidP="0069442F">
            <w:r w:rsidRPr="00B4242F">
              <w:t xml:space="preserve">Return an array of all variables that are modified by some statement. </w:t>
            </w:r>
          </w:p>
          <w:p w:rsidR="00F76B89" w:rsidRDefault="00B4242F" w:rsidP="0069442F">
            <w:r w:rsidRPr="00B4242F">
              <w:t>Otherwise, return null.</w:t>
            </w:r>
          </w:p>
        </w:tc>
      </w:tr>
      <w:tr w:rsidR="00F76B89" w:rsidTr="0069442F">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B4242F" w:rsidRPr="00B4242F" w:rsidRDefault="00B4242F" w:rsidP="0069442F">
            <w:pPr>
              <w:rPr>
                <w:rFonts w:ascii="Times New Roman" w:eastAsia="Times New Roman" w:hAnsi="Times New Roman" w:cs="Times New Roman"/>
                <w:sz w:val="24"/>
                <w:szCs w:val="24"/>
                <w:lang w:eastAsia="en-US"/>
              </w:rPr>
            </w:pPr>
            <w:r w:rsidRPr="00B4242F">
              <w:rPr>
                <w:rFonts w:ascii="Arial" w:eastAsia="Times New Roman" w:hAnsi="Arial" w:cs="Arial"/>
                <w:color w:val="000000"/>
                <w:sz w:val="20"/>
                <w:szCs w:val="20"/>
                <w:lang w:eastAsia="en-US"/>
              </w:rPr>
              <w:t>INTEGER getSize()</w:t>
            </w:r>
          </w:p>
          <w:p w:rsidR="00B4242F" w:rsidRPr="00B4242F" w:rsidRDefault="00B4242F" w:rsidP="0069442F">
            <w:pPr>
              <w:rPr>
                <w:rFonts w:ascii="Times New Roman" w:eastAsia="Times New Roman" w:hAnsi="Times New Roman" w:cs="Times New Roman"/>
                <w:sz w:val="24"/>
                <w:szCs w:val="24"/>
                <w:lang w:eastAsia="en-US"/>
              </w:rPr>
            </w:pPr>
            <w:r w:rsidRPr="00B4242F">
              <w:rPr>
                <w:rFonts w:ascii="Arial" w:eastAsia="Times New Roman" w:hAnsi="Arial" w:cs="Arial"/>
                <w:color w:val="000000"/>
                <w:sz w:val="20"/>
                <w:szCs w:val="20"/>
                <w:lang w:eastAsia="en-US"/>
              </w:rPr>
              <w:t xml:space="preserve">Description: </w:t>
            </w:r>
          </w:p>
          <w:p w:rsidR="00F76B89" w:rsidRDefault="00B4242F" w:rsidP="0069442F">
            <w:r w:rsidRPr="00B4242F">
              <w:rPr>
                <w:rFonts w:ascii="Arial" w:eastAsia="Times New Roman" w:hAnsi="Arial" w:cs="Arial"/>
                <w:color w:val="000000"/>
                <w:sz w:val="20"/>
                <w:szCs w:val="20"/>
                <w:lang w:eastAsia="en-US"/>
              </w:rPr>
              <w:t>Return number of records inside the table.</w:t>
            </w:r>
          </w:p>
        </w:tc>
      </w:tr>
    </w:tbl>
    <w:p w:rsidR="00F76B89" w:rsidRPr="00F76B89" w:rsidRDefault="00F76B89" w:rsidP="00F76B89"/>
    <w:p w:rsidR="00B20231" w:rsidRDefault="00B20231" w:rsidP="00B20231">
      <w:pPr>
        <w:pStyle w:val="Heading2"/>
        <w:numPr>
          <w:ilvl w:val="1"/>
          <w:numId w:val="5"/>
        </w:numPr>
        <w:tabs>
          <w:tab w:val="left" w:pos="900"/>
        </w:tabs>
      </w:pPr>
      <w:r>
        <w:t>Uses API</w:t>
      </w:r>
    </w:p>
    <w:tbl>
      <w:tblPr>
        <w:tblStyle w:val="PlainTable1"/>
        <w:tblW w:w="9496" w:type="dxa"/>
        <w:tblLook w:val="04A0" w:firstRow="1" w:lastRow="0" w:firstColumn="1" w:lastColumn="0" w:noHBand="0" w:noVBand="1"/>
      </w:tblPr>
      <w:tblGrid>
        <w:gridCol w:w="9496"/>
      </w:tblGrid>
      <w:tr w:rsidR="00F60EAE" w:rsidTr="0069442F">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Default="00F60EAE" w:rsidP="0069442F">
            <w:r w:rsidRPr="00F60EAE">
              <w:t>Uses</w:t>
            </w:r>
          </w:p>
          <w:p w:rsidR="0069442F" w:rsidRDefault="0069442F" w:rsidP="0069442F"/>
        </w:tc>
      </w:tr>
      <w:tr w:rsidR="00F60EAE" w:rsidTr="0069442F">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 xml:space="preserve">Overview: </w:t>
            </w:r>
          </w:p>
          <w:p w:rsidR="00F60EAE" w:rsidRDefault="00F60EAE" w:rsidP="0069442F">
            <w:r w:rsidRPr="00F60EAE">
              <w:t>UsesTable is to keep the relationship Uses() of any pair of statements appearing in the program into a table.</w:t>
            </w:r>
          </w:p>
        </w:tc>
      </w:tr>
      <w:tr w:rsidR="00F60EAE" w:rsidTr="0069442F">
        <w:trPr>
          <w:trHeight w:val="260"/>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Default="00F60EAE" w:rsidP="0069442F">
            <w:r w:rsidRPr="00F60EAE">
              <w:t>Public Interface:</w:t>
            </w:r>
          </w:p>
        </w:tc>
      </w:tr>
      <w:tr w:rsidR="00F60EAE" w:rsidTr="0069442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BOOLEAN isUses(int s, INDEX varIndexOfx)</w:t>
            </w:r>
          </w:p>
          <w:p w:rsidR="00F60EAE" w:rsidRPr="00F60EAE" w:rsidRDefault="00F60EAE" w:rsidP="0069442F">
            <w:r w:rsidRPr="00F60EAE">
              <w:t xml:space="preserve">Description: </w:t>
            </w:r>
          </w:p>
          <w:p w:rsidR="00F60EAE" w:rsidRPr="00F60EAE" w:rsidRDefault="00F60EAE" w:rsidP="0069442F">
            <w:r w:rsidRPr="00F60EAE">
              <w:t xml:space="preserve">If there is no record of relation Uses() of statement “s” and index of variable “x”, return FALSE. </w:t>
            </w:r>
          </w:p>
          <w:p w:rsidR="00F60EAE" w:rsidRDefault="00F60EAE" w:rsidP="0069442F">
            <w:r w:rsidRPr="00F60EAE">
              <w:t>Otherwise return TRUE.</w:t>
            </w:r>
          </w:p>
        </w:tc>
      </w:tr>
      <w:tr w:rsidR="00F60EAE" w:rsidTr="0069442F">
        <w:trPr>
          <w:trHeight w:val="160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NDEX insertUses(STMT_NUM s, INDEX varIndexOfx)</w:t>
            </w:r>
          </w:p>
          <w:p w:rsidR="00F60EAE" w:rsidRPr="00F60EAE" w:rsidRDefault="00F60EAE" w:rsidP="0069442F">
            <w:r w:rsidRPr="00F60EAE">
              <w:t xml:space="preserve">Description: </w:t>
            </w:r>
          </w:p>
          <w:p w:rsidR="00F60EAE" w:rsidRPr="00F60EAE" w:rsidRDefault="00F60EAE" w:rsidP="0069442F">
            <w:r w:rsidRPr="00F60EAE">
              <w:t>If the relation Uses(s, “x”), is not in Uses Table, insert it into the table and return its index value.</w:t>
            </w:r>
          </w:p>
          <w:p w:rsidR="00F60EAE" w:rsidRDefault="00F60EAE" w:rsidP="0069442F">
            <w:r w:rsidRPr="00F60EAE">
              <w:t>Otherwise: return -1 (special value) and the table remains unchanged.  </w:t>
            </w:r>
          </w:p>
        </w:tc>
      </w:tr>
      <w:tr w:rsidR="00F60EAE" w:rsidTr="0069442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LIST&lt;INDEX&gt; getUsedVarAtStmt(STMT_NUM s)</w:t>
            </w:r>
          </w:p>
          <w:p w:rsidR="00F60EAE" w:rsidRPr="00F60EAE" w:rsidRDefault="00F60EAE" w:rsidP="0069442F">
            <w:r w:rsidRPr="00F60EAE">
              <w:t xml:space="preserve">Description: </w:t>
            </w:r>
          </w:p>
          <w:p w:rsidR="00F60EAE" w:rsidRPr="00F60EAE" w:rsidRDefault="00F60EAE" w:rsidP="0069442F">
            <w:r w:rsidRPr="00F60EAE">
              <w:t>If s &gt; 0  just return an array of all index values recorded in table whose variable are used by  statement “s”.</w:t>
            </w:r>
          </w:p>
          <w:p w:rsidR="00F60EAE" w:rsidRDefault="00F60EAE" w:rsidP="0069442F">
            <w:r w:rsidRPr="00F60EAE">
              <w:t>Otherwise, return NULL.</w:t>
            </w:r>
          </w:p>
        </w:tc>
      </w:tr>
      <w:tr w:rsidR="00F60EAE" w:rsidTr="0069442F">
        <w:trPr>
          <w:trHeight w:val="1621"/>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LIST&lt;STMT_NUM&gt; getStmtUsingVar( INDEX varIndexOfx)</w:t>
            </w:r>
          </w:p>
          <w:p w:rsidR="00F60EAE" w:rsidRPr="00F60EAE" w:rsidRDefault="00F60EAE" w:rsidP="0069442F">
            <w:r w:rsidRPr="00F60EAE">
              <w:t xml:space="preserve">Description: </w:t>
            </w:r>
          </w:p>
          <w:p w:rsidR="00F60EAE" w:rsidRPr="00F60EAE" w:rsidRDefault="00F60EAE" w:rsidP="0069442F">
            <w:r w:rsidRPr="00F60EAE">
              <w:t xml:space="preserve">If variable name “x” is recorded in VarTable, return an array of all statement numbers recorded in table that use variable having index value varIndexOfx” in VarTable. </w:t>
            </w:r>
          </w:p>
          <w:p w:rsidR="00F60EAE" w:rsidRDefault="00F60EAE" w:rsidP="0069442F">
            <w:r w:rsidRPr="00F60EAE">
              <w:t>Otherwise, return NULL.</w:t>
            </w:r>
          </w:p>
        </w:tc>
      </w:tr>
      <w:tr w:rsidR="00F60EAE" w:rsidTr="0069442F">
        <w:trPr>
          <w:cnfStyle w:val="000000100000" w:firstRow="0" w:lastRow="0" w:firstColumn="0" w:lastColumn="0" w:oddVBand="0" w:evenVBand="0" w:oddHBand="1" w:evenHBand="0"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lastRenderedPageBreak/>
              <w:t>LIST&lt;STMT_NUM&gt; getAllUsingStmt()</w:t>
            </w:r>
          </w:p>
          <w:p w:rsidR="00F60EAE" w:rsidRPr="00F60EAE" w:rsidRDefault="00F60EAE" w:rsidP="0069442F">
            <w:r w:rsidRPr="00F60EAE">
              <w:t>Description:</w:t>
            </w:r>
          </w:p>
          <w:p w:rsidR="00F60EAE" w:rsidRPr="00F60EAE" w:rsidRDefault="00F60EAE" w:rsidP="0069442F">
            <w:r w:rsidRPr="00F60EAE">
              <w:t xml:space="preserve">Return an array of all statements that use some variable in the VarTable. </w:t>
            </w:r>
          </w:p>
          <w:p w:rsidR="00F60EAE" w:rsidRDefault="00F60EAE" w:rsidP="0069442F">
            <w:r w:rsidRPr="00F60EAE">
              <w:t>Otherwise, return null.</w:t>
            </w:r>
          </w:p>
        </w:tc>
      </w:tr>
      <w:tr w:rsidR="00F60EAE" w:rsidTr="0069442F">
        <w:trPr>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F60EAE" w:rsidRDefault="00F60EAE" w:rsidP="0069442F">
            <w:r w:rsidRPr="00F60EAE">
              <w:t>LIST&lt;INDEX&gt; getAllUsedVar()</w:t>
            </w:r>
          </w:p>
          <w:p w:rsidR="00F60EAE" w:rsidRPr="00F60EAE" w:rsidRDefault="00F60EAE" w:rsidP="0069442F">
            <w:r w:rsidRPr="00F60EAE">
              <w:t>Description:</w:t>
            </w:r>
          </w:p>
          <w:p w:rsidR="00F60EAE" w:rsidRPr="00F60EAE" w:rsidRDefault="00F60EAE" w:rsidP="0069442F">
            <w:r w:rsidRPr="00F60EAE">
              <w:t xml:space="preserve">Return an array of all variables that are used by some statement. </w:t>
            </w:r>
          </w:p>
          <w:p w:rsidR="00F60EAE" w:rsidRDefault="00F60EAE" w:rsidP="0069442F">
            <w:r w:rsidRPr="00F60EAE">
              <w:t>Otherwise, return null.</w:t>
            </w:r>
          </w:p>
        </w:tc>
      </w:tr>
      <w:tr w:rsidR="00F60EAE" w:rsidTr="0069442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496" w:type="dxa"/>
            <w:vAlign w:val="center"/>
          </w:tcPr>
          <w:p w:rsidR="00F60EAE" w:rsidRPr="006B76E9" w:rsidRDefault="00F60EAE" w:rsidP="0069442F">
            <w:pPr>
              <w:pStyle w:val="NormalWeb"/>
              <w:spacing w:after="0"/>
            </w:pPr>
            <w:r w:rsidRPr="006B76E9">
              <w:rPr>
                <w:rFonts w:ascii="Arial" w:hAnsi="Arial" w:cs="Arial"/>
                <w:color w:val="000000"/>
                <w:sz w:val="20"/>
                <w:szCs w:val="20"/>
              </w:rPr>
              <w:t>INTEGER getSize()</w:t>
            </w:r>
          </w:p>
        </w:tc>
      </w:tr>
    </w:tbl>
    <w:p w:rsidR="00FC4B3F" w:rsidRPr="00FC4B3F" w:rsidRDefault="00FC4B3F" w:rsidP="00FC4B3F"/>
    <w:p w:rsidR="00B20231" w:rsidRDefault="00B20231" w:rsidP="00B20231">
      <w:pPr>
        <w:pStyle w:val="Heading2"/>
        <w:numPr>
          <w:ilvl w:val="1"/>
          <w:numId w:val="5"/>
        </w:numPr>
        <w:tabs>
          <w:tab w:val="left" w:pos="900"/>
        </w:tabs>
      </w:pPr>
      <w:r>
        <w:t>Statement Table API</w:t>
      </w:r>
    </w:p>
    <w:tbl>
      <w:tblPr>
        <w:tblStyle w:val="PlainTable1"/>
        <w:tblW w:w="9451" w:type="dxa"/>
        <w:tblLook w:val="04A0" w:firstRow="1" w:lastRow="0" w:firstColumn="1" w:lastColumn="0" w:noHBand="0" w:noVBand="1"/>
      </w:tblPr>
      <w:tblGrid>
        <w:gridCol w:w="9451"/>
      </w:tblGrid>
      <w:tr w:rsidR="005661EC" w:rsidTr="0069442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Default="005661EC" w:rsidP="0069442F">
            <w:r>
              <w:t>StatTable</w:t>
            </w:r>
          </w:p>
          <w:p w:rsidR="0069442F" w:rsidRDefault="0069442F" w:rsidP="0069442F"/>
        </w:tc>
      </w:tr>
      <w:tr w:rsidR="005661EC" w:rsidTr="0069442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Overview: StatTable is to keep all the variables appearing in the program</w:t>
            </w:r>
          </w:p>
          <w:p w:rsidR="005661EC" w:rsidRDefault="005661EC" w:rsidP="0069442F"/>
        </w:tc>
      </w:tr>
      <w:tr w:rsidR="005661EC" w:rsidTr="0069442F">
        <w:trPr>
          <w:trHeight w:val="257"/>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Public Interface:</w:t>
            </w:r>
          </w:p>
        </w:tc>
      </w:tr>
      <w:tr w:rsidR="005661EC" w:rsidTr="0069442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INDEX insertStmt(STRING name)</w:t>
            </w:r>
          </w:p>
          <w:p w:rsidR="005661EC" w:rsidRPr="005661EC" w:rsidRDefault="005661EC" w:rsidP="0069442F">
            <w:r w:rsidRPr="005661EC">
              <w:t xml:space="preserve">Description: </w:t>
            </w:r>
          </w:p>
          <w:p w:rsidR="005661EC" w:rsidRDefault="005661EC" w:rsidP="0069442F">
            <w:r w:rsidRPr="005661EC">
              <w:t>If “varName” is not in the VarTable, insert it into the VarTable and return its index value. Otherwise, return -1 (special value) and the table remains unchanged.</w:t>
            </w:r>
          </w:p>
        </w:tc>
      </w:tr>
      <w:tr w:rsidR="005661EC" w:rsidTr="0069442F">
        <w:trPr>
          <w:trHeight w:val="1593"/>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STRING getStmtName(INDEX ind)</w:t>
            </w:r>
          </w:p>
          <w:p w:rsidR="005661EC" w:rsidRPr="005661EC" w:rsidRDefault="005661EC" w:rsidP="0069442F">
            <w:r w:rsidRPr="005661EC">
              <w:t xml:space="preserve">Description: </w:t>
            </w:r>
          </w:p>
          <w:p w:rsidR="005661EC" w:rsidRPr="005661EC" w:rsidRDefault="005661EC" w:rsidP="0069442F">
            <w:r w:rsidRPr="005661EC">
              <w:t xml:space="preserve">If there is record in StatTable having index value “ind”, return its statement name. </w:t>
            </w:r>
          </w:p>
          <w:p w:rsidR="005661EC" w:rsidRPr="005661EC" w:rsidRDefault="005661EC" w:rsidP="0069442F">
            <w:r w:rsidRPr="005661EC">
              <w:t>If “ind” is out of range:</w:t>
            </w:r>
          </w:p>
          <w:p w:rsidR="005661EC" w:rsidRDefault="005661EC" w:rsidP="0069442F">
            <w:r w:rsidRPr="005661EC">
              <w:t>Returns “variable not found” message.</w:t>
            </w:r>
          </w:p>
        </w:tc>
      </w:tr>
      <w:tr w:rsidR="005661EC" w:rsidTr="0069442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LIST&lt;INDEX&gt; getStmtIndex(string stmtName)</w:t>
            </w:r>
          </w:p>
          <w:p w:rsidR="005661EC" w:rsidRPr="005661EC" w:rsidRDefault="005661EC" w:rsidP="0069442F">
            <w:r w:rsidRPr="005661EC">
              <w:t xml:space="preserve">Description: </w:t>
            </w:r>
          </w:p>
          <w:p w:rsidR="005661EC" w:rsidRPr="005661EC" w:rsidRDefault="005661EC" w:rsidP="0069442F">
            <w:r w:rsidRPr="005661EC">
              <w:t xml:space="preserve">If there is record in StatTable having name “stmtName”, return its index value. </w:t>
            </w:r>
          </w:p>
          <w:p w:rsidR="005661EC" w:rsidRDefault="005661EC" w:rsidP="0069442F">
            <w:r w:rsidRPr="005661EC">
              <w:t>Otherwise, return -1 (special value)</w:t>
            </w:r>
          </w:p>
        </w:tc>
      </w:tr>
      <w:tr w:rsidR="005661EC" w:rsidTr="0069442F">
        <w:trPr>
          <w:trHeight w:val="789"/>
        </w:trPr>
        <w:tc>
          <w:tcPr>
            <w:cnfStyle w:val="001000000000" w:firstRow="0" w:lastRow="0" w:firstColumn="1" w:lastColumn="0" w:oddVBand="0" w:evenVBand="0" w:oddHBand="0" w:evenHBand="0" w:firstRowFirstColumn="0" w:firstRowLastColumn="0" w:lastRowFirstColumn="0" w:lastRowLastColumn="0"/>
            <w:tcW w:w="9451" w:type="dxa"/>
            <w:vAlign w:val="center"/>
          </w:tcPr>
          <w:p w:rsidR="005661EC" w:rsidRPr="005661EC" w:rsidRDefault="005661EC" w:rsidP="0069442F">
            <w:r w:rsidRPr="005661EC">
              <w:t>INTEGER getSize()</w:t>
            </w:r>
          </w:p>
          <w:p w:rsidR="005661EC" w:rsidRPr="005661EC" w:rsidRDefault="005661EC" w:rsidP="0069442F">
            <w:r w:rsidRPr="005661EC">
              <w:t xml:space="preserve">Description: </w:t>
            </w:r>
          </w:p>
          <w:p w:rsidR="005661EC" w:rsidRDefault="005661EC" w:rsidP="0069442F">
            <w:r w:rsidRPr="005661EC">
              <w:t>Return number of records inside the table.</w:t>
            </w:r>
          </w:p>
        </w:tc>
      </w:tr>
    </w:tbl>
    <w:p w:rsidR="005661EC" w:rsidRDefault="005661EC" w:rsidP="005661EC"/>
    <w:p w:rsidR="004F4CC4" w:rsidRPr="005661EC" w:rsidRDefault="004F4CC4" w:rsidP="005661EC"/>
    <w:p w:rsidR="00B20231" w:rsidRDefault="00B20231" w:rsidP="00B20231">
      <w:pPr>
        <w:pStyle w:val="Heading2"/>
        <w:numPr>
          <w:ilvl w:val="1"/>
          <w:numId w:val="5"/>
        </w:numPr>
        <w:tabs>
          <w:tab w:val="left" w:pos="900"/>
        </w:tabs>
      </w:pPr>
      <w:r>
        <w:t>Parser API</w:t>
      </w:r>
    </w:p>
    <w:tbl>
      <w:tblPr>
        <w:tblStyle w:val="PlainTable1"/>
        <w:tblW w:w="9511" w:type="dxa"/>
        <w:tblLook w:val="04A0" w:firstRow="1" w:lastRow="0" w:firstColumn="1" w:lastColumn="0" w:noHBand="0" w:noVBand="1"/>
      </w:tblPr>
      <w:tblGrid>
        <w:gridCol w:w="9511"/>
      </w:tblGrid>
      <w:tr w:rsidR="004F4CC4" w:rsidTr="0069442F">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Parser</w:t>
            </w:r>
          </w:p>
          <w:p w:rsidR="0069442F" w:rsidRDefault="0069442F"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Overview: Parser, parses through the source code provided to add it into the PKB</w:t>
            </w:r>
          </w:p>
        </w:tc>
      </w:tr>
      <w:tr w:rsidR="004F4CC4" w:rsidTr="0069442F">
        <w:trPr>
          <w:trHeight w:val="26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lastRenderedPageBreak/>
              <w:t>Public Interface:</w:t>
            </w:r>
          </w:p>
        </w:tc>
      </w:tr>
      <w:tr w:rsidR="004F4CC4" w:rsidTr="0069442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parse(STRING fileName)</w:t>
            </w:r>
          </w:p>
          <w:p w:rsidR="004F4CC4" w:rsidRDefault="004F4CC4" w:rsidP="0069442F">
            <w:r>
              <w:t xml:space="preserve">Description: </w:t>
            </w:r>
          </w:p>
          <w:p w:rsidR="004F4CC4" w:rsidRDefault="004F4CC4" w:rsidP="0069442F">
            <w:r>
              <w:t>Parse the SIMPLE source and store information of tables in Parser private data structure.</w:t>
            </w:r>
          </w:p>
        </w:tc>
      </w:tr>
      <w:tr w:rsidR="004F4CC4" w:rsidTr="0069442F">
        <w:trPr>
          <w:trHeight w:val="91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buildVarTable()</w:t>
            </w:r>
          </w:p>
          <w:p w:rsidR="004F4CC4" w:rsidRDefault="004F4CC4" w:rsidP="0069442F">
            <w:r>
              <w:t xml:space="preserve">Description: </w:t>
            </w:r>
          </w:p>
          <w:p w:rsidR="004F4CC4" w:rsidRDefault="004F4CC4" w:rsidP="0069442F">
            <w:r>
              <w:t>This function builds VarTable in PKB.</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buildFollowTable()</w:t>
            </w:r>
          </w:p>
          <w:p w:rsidR="004F4CC4" w:rsidRDefault="004F4CC4" w:rsidP="0069442F">
            <w:r>
              <w:t xml:space="preserve">Description: </w:t>
            </w:r>
          </w:p>
          <w:p w:rsidR="004F4CC4" w:rsidRDefault="004F4CC4" w:rsidP="0069442F">
            <w:r>
              <w:t>This function builds FollowTable in PKB.</w:t>
            </w:r>
          </w:p>
          <w:p w:rsidR="004F4CC4" w:rsidRDefault="004F4CC4" w:rsidP="0069442F"/>
        </w:tc>
      </w:tr>
      <w:tr w:rsidR="004F4CC4" w:rsidTr="0069442F">
        <w:trPr>
          <w:trHeight w:val="91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buildModifyTable()</w:t>
            </w:r>
          </w:p>
          <w:p w:rsidR="004F4CC4" w:rsidRDefault="004F4CC4" w:rsidP="0069442F">
            <w:r>
              <w:t xml:space="preserve">Description: </w:t>
            </w:r>
          </w:p>
          <w:p w:rsidR="004F4CC4" w:rsidRDefault="004F4CC4" w:rsidP="0069442F">
            <w:r>
              <w:t>This function builds ModifyTable in PKB.</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buildParentTable()</w:t>
            </w:r>
          </w:p>
          <w:p w:rsidR="004F4CC4" w:rsidRDefault="004F4CC4" w:rsidP="0069442F">
            <w:r>
              <w:t xml:space="preserve">Description: </w:t>
            </w:r>
          </w:p>
          <w:p w:rsidR="004F4CC4" w:rsidRDefault="004F4CC4" w:rsidP="0069442F">
            <w:r>
              <w:t>This function builds ParentTable in PKB.</w:t>
            </w:r>
          </w:p>
          <w:p w:rsidR="004F4CC4" w:rsidRDefault="004F4CC4" w:rsidP="0069442F"/>
        </w:tc>
      </w:tr>
      <w:tr w:rsidR="004F4CC4" w:rsidTr="0069442F">
        <w:trPr>
          <w:trHeight w:val="94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buildStatTable()</w:t>
            </w:r>
          </w:p>
          <w:p w:rsidR="004F4CC4" w:rsidRDefault="004F4CC4" w:rsidP="0069442F">
            <w:r>
              <w:t xml:space="preserve">Description: </w:t>
            </w:r>
          </w:p>
          <w:p w:rsidR="004F4CC4" w:rsidRDefault="004F4CC4" w:rsidP="0069442F">
            <w:r>
              <w:t>This function builds StatTable in PKB.</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buildUseTable()</w:t>
            </w:r>
          </w:p>
          <w:p w:rsidR="004F4CC4" w:rsidRDefault="004F4CC4" w:rsidP="0069442F">
            <w:r>
              <w:t xml:space="preserve">Description: </w:t>
            </w:r>
          </w:p>
          <w:p w:rsidR="004F4CC4" w:rsidRDefault="004F4CC4" w:rsidP="0069442F">
            <w:r>
              <w:t>This function builds UseTable in PKB.</w:t>
            </w:r>
          </w:p>
          <w:p w:rsidR="004F4CC4" w:rsidRDefault="004F4CC4" w:rsidP="0069442F"/>
        </w:tc>
      </w:tr>
      <w:tr w:rsidR="004F4CC4" w:rsidTr="0069442F">
        <w:trPr>
          <w:trHeight w:val="173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BOOLEAN getFileData(STRING fileDirectory)</w:t>
            </w:r>
          </w:p>
          <w:p w:rsidR="004F4CC4" w:rsidRDefault="004F4CC4" w:rsidP="0069442F">
            <w:r>
              <w:t xml:space="preserve">Description: </w:t>
            </w:r>
          </w:p>
          <w:p w:rsidR="004F4CC4" w:rsidRDefault="004F4CC4" w:rsidP="0069442F">
            <w:r>
              <w:t>This function looks for input file using the directory user gives and preprocess the data.</w:t>
            </w:r>
          </w:p>
          <w:p w:rsidR="004F4CC4" w:rsidRDefault="004F4CC4" w:rsidP="0069442F">
            <w:r>
              <w:t>Return true if file is found.</w:t>
            </w:r>
          </w:p>
          <w:p w:rsidR="004F4CC4" w:rsidRDefault="004F4CC4" w:rsidP="0069442F">
            <w:r>
              <w:t>Otherwise return false.</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getAST()</w:t>
            </w:r>
          </w:p>
          <w:p w:rsidR="004F4CC4" w:rsidRDefault="004F4CC4" w:rsidP="0069442F">
            <w:r>
              <w:t xml:space="preserve">Description: </w:t>
            </w:r>
          </w:p>
          <w:p w:rsidR="004F4CC4" w:rsidRDefault="004F4CC4" w:rsidP="0069442F">
            <w:r>
              <w:t>This function gets the AST from the program.</w:t>
            </w:r>
          </w:p>
          <w:p w:rsidR="004F4CC4" w:rsidRDefault="004F4CC4" w:rsidP="0069442F"/>
        </w:tc>
      </w:tr>
      <w:tr w:rsidR="004F4CC4" w:rsidTr="0069442F">
        <w:trPr>
          <w:trHeight w:val="985"/>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getProcTable()</w:t>
            </w:r>
          </w:p>
          <w:p w:rsidR="004F4CC4" w:rsidRDefault="004F4CC4" w:rsidP="0069442F">
            <w:r>
              <w:t xml:space="preserve">Description: </w:t>
            </w:r>
          </w:p>
          <w:p w:rsidR="004F4CC4" w:rsidRDefault="004F4CC4" w:rsidP="0069442F">
            <w:r>
              <w:t>This function gets the ProcTable from the program.</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lastRenderedPageBreak/>
              <w:t>void getVarTable()</w:t>
            </w:r>
          </w:p>
          <w:p w:rsidR="004F4CC4" w:rsidRDefault="004F4CC4" w:rsidP="0069442F">
            <w:r>
              <w:t xml:space="preserve">Description: </w:t>
            </w:r>
          </w:p>
          <w:p w:rsidR="004F4CC4" w:rsidRDefault="004F4CC4" w:rsidP="0069442F">
            <w:r>
              <w:t>This function gets the VarTable from the program.</w:t>
            </w:r>
          </w:p>
          <w:p w:rsidR="004F4CC4" w:rsidRDefault="004F4CC4" w:rsidP="0069442F"/>
        </w:tc>
      </w:tr>
      <w:tr w:rsidR="004F4CC4" w:rsidTr="0069442F">
        <w:trPr>
          <w:trHeight w:val="163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getStmtTypes()</w:t>
            </w:r>
          </w:p>
          <w:p w:rsidR="004F4CC4" w:rsidRDefault="004F4CC4" w:rsidP="0069442F">
            <w:r>
              <w:t xml:space="preserve">Description: </w:t>
            </w:r>
          </w:p>
          <w:p w:rsidR="004F4CC4" w:rsidRDefault="004F4CC4" w:rsidP="0069442F"/>
          <w:p w:rsidR="004F4CC4" w:rsidRDefault="004F4CC4" w:rsidP="0069442F">
            <w:r>
              <w:t>This function gets the StatTable from the program.</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getFollows()</w:t>
            </w:r>
          </w:p>
          <w:p w:rsidR="004F4CC4" w:rsidRDefault="004F4CC4" w:rsidP="0069442F">
            <w:r>
              <w:t xml:space="preserve">Description: </w:t>
            </w:r>
          </w:p>
          <w:p w:rsidR="004F4CC4" w:rsidRDefault="004F4CC4" w:rsidP="0069442F">
            <w:r>
              <w:t>This function gets the FollowTable from the program.</w:t>
            </w:r>
          </w:p>
          <w:p w:rsidR="004F4CC4" w:rsidRDefault="004F4CC4" w:rsidP="0069442F"/>
          <w:p w:rsidR="004F4CC4" w:rsidRDefault="004F4CC4" w:rsidP="0069442F"/>
        </w:tc>
      </w:tr>
      <w:tr w:rsidR="004F4CC4" w:rsidTr="0069442F">
        <w:trPr>
          <w:trHeight w:val="146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getParent()</w:t>
            </w:r>
          </w:p>
          <w:p w:rsidR="004F4CC4" w:rsidRDefault="004F4CC4" w:rsidP="0069442F">
            <w:r>
              <w:t xml:space="preserve">Description: </w:t>
            </w:r>
          </w:p>
          <w:p w:rsidR="004F4CC4" w:rsidRDefault="004F4CC4" w:rsidP="0069442F">
            <w:r>
              <w:t>This function gets the ParentTable from the program.</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getModifies()</w:t>
            </w:r>
          </w:p>
          <w:p w:rsidR="004F4CC4" w:rsidRDefault="004F4CC4" w:rsidP="0069442F">
            <w:r>
              <w:t xml:space="preserve">Description: </w:t>
            </w:r>
          </w:p>
          <w:p w:rsidR="004F4CC4" w:rsidRDefault="004F4CC4" w:rsidP="0069442F">
            <w:r>
              <w:t>This function gets the ModifyTable from the program.</w:t>
            </w:r>
          </w:p>
          <w:p w:rsidR="004F4CC4" w:rsidRDefault="004F4CC4" w:rsidP="0069442F"/>
        </w:tc>
      </w:tr>
      <w:tr w:rsidR="004F4CC4" w:rsidTr="0069442F">
        <w:trPr>
          <w:trHeight w:val="115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getUses()</w:t>
            </w:r>
          </w:p>
          <w:p w:rsidR="004F4CC4" w:rsidRDefault="004F4CC4" w:rsidP="0069442F">
            <w:r>
              <w:t xml:space="preserve">Description: </w:t>
            </w:r>
          </w:p>
          <w:p w:rsidR="004F4CC4" w:rsidRDefault="004F4CC4" w:rsidP="0069442F">
            <w:r>
              <w:t>This function gets the UsesTable from the program.</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1719"/>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void readFileData()</w:t>
            </w:r>
          </w:p>
          <w:p w:rsidR="004F4CC4" w:rsidRDefault="004F4CC4" w:rsidP="0069442F">
            <w:r>
              <w:t>Description:</w:t>
            </w:r>
          </w:p>
          <w:p w:rsidR="004F4CC4" w:rsidRDefault="004F4CC4" w:rsidP="0069442F">
            <w:r>
              <w:t>This function reads fileData after the preprocessing phase. It creates the AST and data for building tables.</w:t>
            </w:r>
          </w:p>
          <w:p w:rsidR="004F4CC4" w:rsidRDefault="004F4CC4" w:rsidP="0069442F">
            <w:r>
              <w:t>Supposedly, it should return the AST of the program.</w:t>
            </w:r>
          </w:p>
          <w:p w:rsidR="004F4CC4" w:rsidRDefault="004F4CC4" w:rsidP="0069442F"/>
        </w:tc>
      </w:tr>
      <w:tr w:rsidR="004F4CC4" w:rsidTr="0069442F">
        <w:trPr>
          <w:trHeight w:val="1730"/>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LIST&lt;STRING&gt; preprocessData(ifstream&amp; file)</w:t>
            </w:r>
          </w:p>
          <w:p w:rsidR="004F4CC4" w:rsidRDefault="004F4CC4" w:rsidP="0069442F">
            <w:r>
              <w:t>Description:</w:t>
            </w:r>
          </w:p>
          <w:p w:rsidR="004F4CC4" w:rsidRDefault="004F4CC4" w:rsidP="0069442F">
            <w:r>
              <w:t>This function preprocess the data from input file. Its job includes: remove hashtab (comment), and separate elements.</w:t>
            </w:r>
          </w:p>
          <w:p w:rsidR="004F4CC4" w:rsidRDefault="004F4CC4" w:rsidP="0069442F">
            <w:r>
              <w:t>Returns a list of all preprocessed program lines.</w:t>
            </w:r>
          </w:p>
          <w:p w:rsidR="004F4CC4" w:rsidRDefault="004F4CC4" w:rsidP="0069442F"/>
        </w:tc>
      </w:tr>
      <w:tr w:rsidR="004F4CC4" w:rsidTr="0069442F">
        <w:trPr>
          <w:cnfStyle w:val="000000100000" w:firstRow="0" w:lastRow="0" w:firstColumn="0" w:lastColumn="0" w:oddVBand="0" w:evenVBand="0" w:oddHBand="1" w:evenHBand="0" w:firstRowFirstColumn="0" w:firstRowLastColumn="0" w:lastRowFirstColumn="0" w:lastRowLastColumn="0"/>
          <w:trHeight w:val="1463"/>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lastRenderedPageBreak/>
              <w:t>BOOLEAN isNumber(STRING str)</w:t>
            </w:r>
          </w:p>
          <w:p w:rsidR="004F4CC4" w:rsidRDefault="004F4CC4" w:rsidP="0069442F">
            <w:r>
              <w:t xml:space="preserve">Description: </w:t>
            </w:r>
          </w:p>
          <w:p w:rsidR="004F4CC4" w:rsidRDefault="004F4CC4" w:rsidP="0069442F">
            <w:r>
              <w:t>This function checks whether the input string is a number or not.</w:t>
            </w:r>
          </w:p>
          <w:p w:rsidR="004F4CC4" w:rsidRDefault="004F4CC4" w:rsidP="0069442F">
            <w:r>
              <w:t>Return true if str is a number; otherwise return false.</w:t>
            </w:r>
          </w:p>
          <w:p w:rsidR="004F4CC4" w:rsidRDefault="004F4CC4" w:rsidP="0069442F"/>
        </w:tc>
      </w:tr>
      <w:tr w:rsidR="004F4CC4" w:rsidTr="0069442F">
        <w:trPr>
          <w:trHeight w:val="1784"/>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STMT_NUM getFollowedStmt(STMT_NUM i)</w:t>
            </w:r>
          </w:p>
          <w:p w:rsidR="004F4CC4" w:rsidRDefault="004F4CC4" w:rsidP="0069442F">
            <w:r>
              <w:t xml:space="preserve">Description: </w:t>
            </w:r>
          </w:p>
          <w:p w:rsidR="004F4CC4" w:rsidRDefault="004F4CC4" w:rsidP="0069442F">
            <w:r>
              <w:t>This function finds the statement followed by the given statement.</w:t>
            </w:r>
          </w:p>
          <w:p w:rsidR="004F4CC4" w:rsidRDefault="004F4CC4" w:rsidP="0069442F">
            <w:r>
              <w:t>Return index of statement followed by the given statement,</w:t>
            </w:r>
          </w:p>
          <w:p w:rsidR="004F4CC4" w:rsidRDefault="004F4CC4" w:rsidP="0069442F">
            <w:r>
              <w:t>Otherwise return -1.</w:t>
            </w:r>
          </w:p>
        </w:tc>
      </w:tr>
      <w:tr w:rsidR="004F4CC4" w:rsidTr="0069442F">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9511" w:type="dxa"/>
            <w:vAlign w:val="center"/>
          </w:tcPr>
          <w:p w:rsidR="004F4CC4" w:rsidRDefault="004F4CC4" w:rsidP="0069442F">
            <w:r>
              <w:t>int getParentStmt(int i)</w:t>
            </w:r>
          </w:p>
          <w:p w:rsidR="004F4CC4" w:rsidRDefault="004F4CC4" w:rsidP="0069442F">
            <w:r>
              <w:t xml:space="preserve">Description: </w:t>
            </w:r>
          </w:p>
          <w:p w:rsidR="004F4CC4" w:rsidRDefault="004F4CC4" w:rsidP="0069442F">
            <w:r>
              <w:t>This function finds the parent statement of the given statement.</w:t>
            </w:r>
          </w:p>
          <w:p w:rsidR="004F4CC4" w:rsidRDefault="004F4CC4" w:rsidP="0069442F">
            <w:r>
              <w:t>Return index of parent statement of the given statement,</w:t>
            </w:r>
          </w:p>
          <w:p w:rsidR="004F4CC4" w:rsidRDefault="004F4CC4" w:rsidP="0069442F">
            <w:r>
              <w:t>Otherwise return -1.</w:t>
            </w:r>
          </w:p>
        </w:tc>
      </w:tr>
    </w:tbl>
    <w:p w:rsidR="004F4CC4" w:rsidRPr="004F4CC4" w:rsidRDefault="004F4CC4" w:rsidP="004F4CC4"/>
    <w:p w:rsidR="00B20231" w:rsidRDefault="00B20231" w:rsidP="00B20231">
      <w:pPr>
        <w:pStyle w:val="Heading2"/>
        <w:numPr>
          <w:ilvl w:val="1"/>
          <w:numId w:val="5"/>
        </w:numPr>
        <w:tabs>
          <w:tab w:val="left" w:pos="900"/>
        </w:tabs>
      </w:pPr>
      <w:r>
        <w:t>PKB API</w:t>
      </w:r>
    </w:p>
    <w:tbl>
      <w:tblPr>
        <w:tblStyle w:val="PlainTable1"/>
        <w:tblW w:w="9391" w:type="dxa"/>
        <w:tblLook w:val="04A0" w:firstRow="1" w:lastRow="0" w:firstColumn="1" w:lastColumn="0" w:noHBand="0" w:noVBand="1"/>
      </w:tblPr>
      <w:tblGrid>
        <w:gridCol w:w="9391"/>
      </w:tblGrid>
      <w:tr w:rsidR="002D1E12" w:rsidTr="0069442F">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Default="002D1E12" w:rsidP="0069442F">
            <w:r>
              <w:t>PKB</w:t>
            </w:r>
          </w:p>
          <w:p w:rsidR="0069442F" w:rsidRDefault="0069442F" w:rsidP="0069442F"/>
        </w:tc>
      </w:tr>
      <w:tr w:rsidR="002D1E12" w:rsidTr="0069442F">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Default="002D1E12" w:rsidP="0069442F">
            <w:r>
              <w:t>Overview: The PKB contains all the components required for the storage of data. Such as the tables and AST.</w:t>
            </w:r>
          </w:p>
        </w:tc>
      </w:tr>
      <w:tr w:rsidR="002D1E12" w:rsidTr="0069442F">
        <w:trPr>
          <w:trHeight w:val="26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Default="002D1E12" w:rsidP="0069442F">
            <w:r>
              <w:t>Public Interface:</w:t>
            </w:r>
          </w:p>
        </w:tc>
      </w:tr>
      <w:tr w:rsidR="002D1E12" w:rsidTr="0069442F">
        <w:trPr>
          <w:cnfStyle w:val="000000100000" w:firstRow="0" w:lastRow="0" w:firstColumn="0" w:lastColumn="0" w:oddVBand="0" w:evenVBand="0" w:oddHBand="1" w:evenHBand="0" w:firstRowFirstColumn="0" w:firstRowLastColumn="0" w:lastRowFirstColumn="0" w:lastRowLastColumn="0"/>
          <w:trHeight w:val="1544"/>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p>
          <w:p w:rsidR="002D1E12" w:rsidRPr="002D1E12" w:rsidRDefault="002D1E12" w:rsidP="0069442F">
            <w:pPr>
              <w:rPr>
                <w:sz w:val="24"/>
              </w:rPr>
            </w:pPr>
            <w:r w:rsidRPr="002D1E12">
              <w:rPr>
                <w:sz w:val="24"/>
              </w:rPr>
              <w:t>static BOOLEAN isFollows(STMT_NUM s1, STMT_NUM s2)</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Method to return if statement s1 is followed by statement s2. Return true if relationship holds, otherwise return false.</w:t>
            </w:r>
          </w:p>
          <w:p w:rsidR="002D1E12" w:rsidRPr="007F49E7" w:rsidRDefault="002D1E12" w:rsidP="0069442F">
            <w:pPr>
              <w:rPr>
                <w:sz w:val="24"/>
              </w:rPr>
            </w:pP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static BOOLEAN isFollowsStar(STMT_NUM s1, STMT_NUM s2)</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Method to check Follows*(s1, s2) holds. Return true if relationship holds, otherwise return false.</w:t>
            </w:r>
          </w:p>
          <w:p w:rsidR="002D1E12" w:rsidRPr="002D1E12" w:rsidRDefault="002D1E12" w:rsidP="0069442F">
            <w:pPr>
              <w:rPr>
                <w:sz w:val="24"/>
              </w:rPr>
            </w:pP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static BOOLEAN insertFollows(STMT_NUM s1, STMT_NUM s2)</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insert a pair of following statement numbers in FollowTable. Return true if successful, otherwise return false.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static STMT_NUM getFollowingStmt(STMT_NUM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Method to get the following statement to statement number s1. </w:t>
            </w:r>
            <w:r w:rsidRPr="002D1E12">
              <w:rPr>
                <w:sz w:val="24"/>
              </w:rPr>
              <w:br/>
              <w:t>Return the statement number if found, otherwise return -1.</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lastRenderedPageBreak/>
              <w:t>static STMT_NUM getFollowedStmt(STMT_NUM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statement which is followed by statement s1.</w:t>
            </w:r>
            <w:r w:rsidRPr="002D1E12">
              <w:rPr>
                <w:sz w:val="24"/>
              </w:rPr>
              <w:br/>
              <w:t>Return the statement number if found, otherwise return -1.</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getFollowingStarStmt(STMT_NUM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list of  following statements to statement number s1 with relationship Follows*.</w:t>
            </w:r>
          </w:p>
          <w:p w:rsidR="002D1E12" w:rsidRPr="002D1E12" w:rsidRDefault="002D1E12" w:rsidP="0069442F">
            <w:pPr>
              <w:rPr>
                <w:sz w:val="24"/>
              </w:rPr>
            </w:pPr>
            <w:r w:rsidRPr="002D1E12">
              <w:rPr>
                <w:sz w:val="24"/>
              </w:rP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getFollowedStarStmt(STMT_NUM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list of statements which are followed star by statement s1.</w:t>
            </w:r>
          </w:p>
          <w:p w:rsidR="002D1E12" w:rsidRPr="002D1E12" w:rsidRDefault="002D1E12" w:rsidP="0069442F">
            <w:pPr>
              <w:rPr>
                <w:sz w:val="24"/>
              </w:rPr>
            </w:pPr>
            <w:r w:rsidRPr="002D1E12">
              <w:rPr>
                <w:sz w:val="24"/>
              </w:rP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getAllFollowingStmt()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statement which is followed star by statement s1.</w:t>
            </w:r>
          </w:p>
          <w:p w:rsidR="002D1E12" w:rsidRPr="002D1E12" w:rsidRDefault="002D1E12" w:rsidP="0069442F">
            <w:pPr>
              <w:rPr>
                <w:sz w:val="24"/>
              </w:rPr>
            </w:pPr>
            <w:r w:rsidRPr="002D1E12">
              <w:rPr>
                <w:sz w:val="24"/>
              </w:rP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getAllFollowedStmt()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statement which is followed star by statement s1.</w:t>
            </w:r>
          </w:p>
          <w:p w:rsidR="002D1E12" w:rsidRPr="002D1E12" w:rsidRDefault="002D1E12" w:rsidP="0069442F">
            <w:pPr>
              <w:rPr>
                <w:sz w:val="24"/>
              </w:rPr>
            </w:pPr>
            <w:r w:rsidRPr="002D1E12">
              <w:rPr>
                <w:sz w:val="24"/>
              </w:rP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INTEGER getFollowTableSize()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number of records in FollowTable.</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BOOLEAN isModifies(STMT_NUM s1, INDEX varIndex)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check if modifies relationship exists. Return true if exists, otherwise return false.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BOOLEAN insertModifies(STMT_NUM s1, INDEX varIndex)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Method to insert a pair of statement number and variable holding the Modify relationship in ModifyTable. </w:t>
            </w:r>
            <w:r w:rsidRPr="002D1E12">
              <w:rPr>
                <w:sz w:val="24"/>
              </w:rPr>
              <w:br/>
              <w:t>Return true if successful, otherwise return false.</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LIST&lt;INDEX&gt; getModifiedVarAtStmt(STMT_NUM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variables modified in statement s1.</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lastRenderedPageBreak/>
              <w:t>LIST&lt;STMT_NUM&gt; getStmtModifyingVar(INDEX varIndex)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list of statements that modify var.</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getAllModifyingStmt()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all statements modifying some variable.</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LIST&lt;INDEX&gt; getAllModifiedVar()</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all variables being modified.</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INTEGER getModifyTableSize()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number of records in ModifyTable.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INDEX insertVar(STRING name)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Inserts variable in VarTable and returns its index.</w:t>
            </w:r>
          </w:p>
          <w:p w:rsidR="002D1E12" w:rsidRPr="002D1E12" w:rsidRDefault="002D1E12" w:rsidP="0069442F">
            <w:pPr>
              <w:rPr>
                <w:sz w:val="24"/>
              </w:rPr>
            </w:pPr>
            <w:r w:rsidRPr="002D1E12">
              <w:rPr>
                <w:sz w:val="24"/>
              </w:rPr>
              <w:t>Otherwise, return -1.</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INDEX getVarIndex(STRING name)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index of the variable.</w:t>
            </w:r>
          </w:p>
          <w:p w:rsidR="002D1E12" w:rsidRPr="002D1E12" w:rsidRDefault="002D1E12" w:rsidP="0069442F">
            <w:pPr>
              <w:rPr>
                <w:sz w:val="24"/>
              </w:rPr>
            </w:pPr>
            <w:r w:rsidRPr="002D1E12">
              <w:rPr>
                <w:sz w:val="24"/>
              </w:rPr>
              <w:t>Otherwise, return -1.</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STRING getVarName(INDEX 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variable name given its index.</w:t>
            </w:r>
          </w:p>
          <w:p w:rsidR="002D1E12" w:rsidRPr="002D1E12" w:rsidRDefault="002D1E12" w:rsidP="0069442F">
            <w:pPr>
              <w:rPr>
                <w:sz w:val="24"/>
              </w:rPr>
            </w:pPr>
            <w:r w:rsidRPr="002D1E12">
              <w:rPr>
                <w:sz w:val="24"/>
              </w:rP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INTEGER getVarTableSize()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number of records in VarTable.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BOOLEAN isParent(STMT_NUM s1, STMT_NUM s2)</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Method to return if statement s1 is parent of statement s2. Return true if relationship holds, otherwise return false.</w:t>
            </w:r>
          </w:p>
          <w:p w:rsidR="002D1E12" w:rsidRDefault="002D1E12" w:rsidP="0069442F">
            <w:pPr>
              <w:rPr>
                <w:sz w:val="24"/>
              </w:rPr>
            </w:pPr>
          </w:p>
          <w:p w:rsidR="002D1E12" w:rsidRPr="002D1E12" w:rsidRDefault="002D1E12" w:rsidP="0069442F">
            <w:pPr>
              <w:tabs>
                <w:tab w:val="left" w:pos="1110"/>
              </w:tabs>
              <w:rPr>
                <w:sz w:val="24"/>
              </w:rPr>
            </w:pPr>
            <w:r>
              <w:rPr>
                <w:sz w:val="24"/>
              </w:rPr>
              <w:tab/>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lastRenderedPageBreak/>
              <w:t>BOOLEAN isParentStar(STMT_NUM s1, STMT_NUM s2)</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Method to return if statement s1 is parent star of statement s2. Return true if relationship holds, otherwise return false.</w:t>
            </w:r>
          </w:p>
          <w:p w:rsidR="002D1E12" w:rsidRPr="002D1E12" w:rsidRDefault="002D1E12" w:rsidP="0069442F">
            <w:pPr>
              <w:tabs>
                <w:tab w:val="left" w:pos="1095"/>
              </w:tabs>
              <w:rPr>
                <w:sz w:val="24"/>
              </w:rPr>
            </w:pPr>
            <w:r>
              <w:rPr>
                <w:sz w:val="24"/>
              </w:rPr>
              <w:tab/>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BOOLEAN insertParent(STMT_NUM s1, STMT_NUM s2)</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 xml:space="preserve">Method to insert a pair of parent and child statement numbers in ParentTable. </w:t>
            </w:r>
            <w:r w:rsidRPr="002D1E12">
              <w:rPr>
                <w:sz w:val="24"/>
              </w:rPr>
              <w:br/>
              <w:t>Return true if successful, otherwise return false.</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STMT_NUM getParentStmt(STMT_NUM childStmt)</w:t>
            </w:r>
          </w:p>
          <w:p w:rsidR="002D1E12" w:rsidRPr="002D1E12" w:rsidRDefault="002D1E12" w:rsidP="0069442F">
            <w:pPr>
              <w:rPr>
                <w:sz w:val="24"/>
              </w:rPr>
            </w:pPr>
            <w:r w:rsidRPr="002D1E12">
              <w:rPr>
                <w:sz w:val="24"/>
              </w:rPr>
              <w:t>Description:</w:t>
            </w:r>
          </w:p>
          <w:p w:rsidR="002D1E12" w:rsidRDefault="002D1E12" w:rsidP="0069442F">
            <w:pPr>
              <w:rPr>
                <w:sz w:val="24"/>
              </w:rPr>
            </w:pPr>
            <w:r w:rsidRPr="002D1E12">
              <w:rPr>
                <w:sz w:val="24"/>
              </w:rPr>
              <w:t>Return the statement number that is parent of child statement if found in ParentTable.</w:t>
            </w:r>
            <w:r w:rsidRPr="002D1E12">
              <w:rPr>
                <w:sz w:val="24"/>
              </w:rPr>
              <w:br/>
              <w:t>Otherwise return -1.</w:t>
            </w:r>
          </w:p>
          <w:p w:rsidR="002D1E12" w:rsidRPr="002D1E12" w:rsidRDefault="002D1E12" w:rsidP="0069442F">
            <w:pPr>
              <w:ind w:firstLine="720"/>
              <w:rPr>
                <w:sz w:val="24"/>
              </w:rPr>
            </w:pP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getChildStmt(STMT_NUM parentStmt)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 an array of child statement numbers of parent statement if found in ParentTable.</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getParentStarStmt(STMT_NUM childStmt)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 an array of statement numbers that are parent star of child statement if found in ParentTable.</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getChildStarStmt(STMT_NUM parentStmt)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 an array of child statement numbers of parent star statement if found in ParentTable.</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getAllParentStmt()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 an array of all statements that are parent of some child statement found in ParentTable.</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getAllChildStmt()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 an array of all statements that are child of some parent statement found in ParentTable.</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INTEGER getParentTableSize()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number of records in ParentTable.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lastRenderedPageBreak/>
              <w:t>BOOLEAN insertStmt(STRING name)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Inserts statement in StatTable.</w:t>
            </w:r>
            <w:r w:rsidRPr="002D1E12">
              <w:rPr>
                <w:sz w:val="24"/>
              </w:rPr>
              <w:br/>
              <w:t>Return true if successful, otherwise return false.</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getStmtIndex(STRING name)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 index of statement having name in StatTable.</w:t>
            </w:r>
            <w:r w:rsidRPr="002D1E12">
              <w:rPr>
                <w:sz w:val="24"/>
              </w:rPr>
              <w:b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STRING getStmtName(INDEX 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 name of statement having index in StatTable.</w:t>
            </w:r>
            <w:r w:rsidRPr="002D1E12">
              <w:rPr>
                <w:sz w:val="24"/>
              </w:rPr>
              <w:b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INTEGER getStatTableSize()</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Returns the number of records in StatTable.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BOOLEAN isUses(STMT_NUM s1, INDEX varIndex)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check if uses relationship exists.</w:t>
            </w:r>
          </w:p>
          <w:p w:rsidR="002D1E12" w:rsidRDefault="002D1E12" w:rsidP="0069442F">
            <w:pPr>
              <w:rPr>
                <w:sz w:val="24"/>
              </w:rPr>
            </w:pPr>
            <w:r w:rsidRPr="002D1E12">
              <w:rPr>
                <w:sz w:val="24"/>
              </w:rPr>
              <w:t>Return true if exist, otherwise return false.</w:t>
            </w:r>
          </w:p>
          <w:p w:rsidR="002D1E12" w:rsidRPr="002D1E12" w:rsidRDefault="002D1E12" w:rsidP="0069442F">
            <w:pPr>
              <w:tabs>
                <w:tab w:val="left" w:pos="930"/>
              </w:tabs>
              <w:rPr>
                <w:sz w:val="24"/>
              </w:rPr>
            </w:pPr>
            <w:r>
              <w:rPr>
                <w:sz w:val="24"/>
              </w:rPr>
              <w:tab/>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BOOLEAN insertUses(STMT_NUM s1, INDEX varIndex)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insert a pair of following statement number and variable.</w:t>
            </w:r>
          </w:p>
          <w:p w:rsidR="002D1E12" w:rsidRPr="002D1E12" w:rsidRDefault="002D1E12" w:rsidP="0069442F">
            <w:pPr>
              <w:rPr>
                <w:sz w:val="24"/>
              </w:rPr>
            </w:pPr>
            <w:r w:rsidRPr="002D1E12">
              <w:rPr>
                <w:sz w:val="24"/>
              </w:rPr>
              <w:t>Return true if successful, otherwise return false.</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LIST&lt;INDEX&gt; getUsedVarAtStmt(STMT_NUM s1)</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variables used in statement s1.</w:t>
            </w:r>
          </w:p>
          <w:p w:rsidR="002D1E12" w:rsidRDefault="002D1E12" w:rsidP="0069442F">
            <w:pPr>
              <w:rPr>
                <w:sz w:val="24"/>
              </w:rPr>
            </w:pPr>
            <w:r w:rsidRPr="002D1E12">
              <w:rPr>
                <w:sz w:val="24"/>
              </w:rPr>
              <w:t>Otherwise, return NULL.</w:t>
            </w:r>
          </w:p>
          <w:p w:rsidR="002D1E12" w:rsidRDefault="002D1E12" w:rsidP="0069442F">
            <w:pPr>
              <w:rPr>
                <w:sz w:val="24"/>
              </w:rPr>
            </w:pPr>
          </w:p>
          <w:p w:rsidR="002D1E12" w:rsidRPr="002D1E12" w:rsidRDefault="002D1E12" w:rsidP="0069442F">
            <w:pPr>
              <w:tabs>
                <w:tab w:val="left" w:pos="1680"/>
              </w:tabs>
              <w:rPr>
                <w:sz w:val="24"/>
              </w:rPr>
            </w:pPr>
            <w:r>
              <w:rPr>
                <w:sz w:val="24"/>
              </w:rPr>
              <w:tab/>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getStmtUsingVar(INDEX varIndex)</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list of statements using variable.</w:t>
            </w:r>
          </w:p>
          <w:p w:rsidR="002D1E12" w:rsidRPr="002D1E12" w:rsidRDefault="002D1E12" w:rsidP="0069442F">
            <w:pPr>
              <w:rPr>
                <w:sz w:val="24"/>
              </w:rPr>
            </w:pPr>
            <w:r w:rsidRPr="002D1E12">
              <w:rPr>
                <w:sz w:val="24"/>
              </w:rP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2D1E12" w:rsidRPr="002D1E12" w:rsidRDefault="002D1E12" w:rsidP="0069442F">
            <w:pPr>
              <w:rPr>
                <w:sz w:val="24"/>
              </w:rPr>
            </w:pPr>
            <w:r w:rsidRPr="002D1E12">
              <w:rPr>
                <w:sz w:val="24"/>
              </w:rPr>
              <w:t>LIST&lt;STMT_NUM&gt; getAllUsingStmt()</w:t>
            </w:r>
          </w:p>
          <w:p w:rsidR="002D1E12" w:rsidRPr="002D1E12" w:rsidRDefault="002D1E12" w:rsidP="0069442F">
            <w:pPr>
              <w:rPr>
                <w:sz w:val="24"/>
              </w:rPr>
            </w:pPr>
            <w:r w:rsidRPr="002D1E12">
              <w:rPr>
                <w:sz w:val="24"/>
              </w:rPr>
              <w:t>Description:</w:t>
            </w:r>
          </w:p>
          <w:p w:rsidR="002D1E12" w:rsidRPr="002D1E12" w:rsidRDefault="002D1E12" w:rsidP="0069442F">
            <w:pPr>
              <w:rPr>
                <w:sz w:val="24"/>
              </w:rPr>
            </w:pPr>
            <w:r w:rsidRPr="002D1E12">
              <w:rPr>
                <w:sz w:val="24"/>
              </w:rPr>
              <w:t>Method to get the list of all statements using some variable.</w:t>
            </w:r>
          </w:p>
          <w:p w:rsidR="002D1E12" w:rsidRPr="002D1E12" w:rsidRDefault="002D1E12" w:rsidP="0069442F">
            <w:pPr>
              <w:rPr>
                <w:sz w:val="24"/>
              </w:rPr>
            </w:pPr>
            <w:r w:rsidRPr="002D1E12">
              <w:rPr>
                <w:sz w:val="24"/>
              </w:rPr>
              <w:t>Otherwise, return NULL.</w:t>
            </w:r>
          </w:p>
        </w:tc>
      </w:tr>
      <w:tr w:rsidR="002D1E12" w:rsidTr="0069442F">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6F656E" w:rsidRPr="006F656E" w:rsidRDefault="006F656E" w:rsidP="0069442F">
            <w:pPr>
              <w:rPr>
                <w:sz w:val="24"/>
              </w:rPr>
            </w:pPr>
            <w:r w:rsidRPr="006F656E">
              <w:rPr>
                <w:sz w:val="24"/>
              </w:rPr>
              <w:lastRenderedPageBreak/>
              <w:t>LIST&lt;INDEX&gt; getAllUsedVar()</w:t>
            </w:r>
          </w:p>
          <w:p w:rsidR="006F656E" w:rsidRPr="006F656E" w:rsidRDefault="006F656E" w:rsidP="0069442F">
            <w:pPr>
              <w:rPr>
                <w:sz w:val="24"/>
              </w:rPr>
            </w:pPr>
            <w:r w:rsidRPr="006F656E">
              <w:rPr>
                <w:sz w:val="24"/>
              </w:rPr>
              <w:t>Description:</w:t>
            </w:r>
          </w:p>
          <w:p w:rsidR="006F656E" w:rsidRPr="006F656E" w:rsidRDefault="006F656E" w:rsidP="0069442F">
            <w:pPr>
              <w:rPr>
                <w:sz w:val="24"/>
              </w:rPr>
            </w:pPr>
            <w:r w:rsidRPr="006F656E">
              <w:rPr>
                <w:sz w:val="24"/>
              </w:rPr>
              <w:t>Method to get all variables being used in some statement.</w:t>
            </w:r>
          </w:p>
          <w:p w:rsidR="002D1E12" w:rsidRPr="002D1E12" w:rsidRDefault="006F656E" w:rsidP="0069442F">
            <w:pPr>
              <w:rPr>
                <w:sz w:val="24"/>
              </w:rPr>
            </w:pPr>
            <w:r w:rsidRPr="006F656E">
              <w:rPr>
                <w:sz w:val="24"/>
              </w:rPr>
              <w:t>Otherwise, return NULL.</w:t>
            </w:r>
          </w:p>
        </w:tc>
      </w:tr>
      <w:tr w:rsidR="002D1E12" w:rsidTr="0069442F">
        <w:trPr>
          <w:trHeight w:val="1259"/>
        </w:trPr>
        <w:tc>
          <w:tcPr>
            <w:cnfStyle w:val="001000000000" w:firstRow="0" w:lastRow="0" w:firstColumn="1" w:lastColumn="0" w:oddVBand="0" w:evenVBand="0" w:oddHBand="0" w:evenHBand="0" w:firstRowFirstColumn="0" w:firstRowLastColumn="0" w:lastRowFirstColumn="0" w:lastRowLastColumn="0"/>
            <w:tcW w:w="9391" w:type="dxa"/>
            <w:vAlign w:val="center"/>
          </w:tcPr>
          <w:p w:rsidR="006F656E" w:rsidRPr="006F656E" w:rsidRDefault="006F656E" w:rsidP="0069442F">
            <w:pPr>
              <w:rPr>
                <w:sz w:val="24"/>
              </w:rPr>
            </w:pPr>
            <w:r w:rsidRPr="006F656E">
              <w:rPr>
                <w:sz w:val="24"/>
              </w:rPr>
              <w:t>INTEGER getSize()</w:t>
            </w:r>
          </w:p>
          <w:p w:rsidR="006F656E" w:rsidRPr="006F656E" w:rsidRDefault="006F656E" w:rsidP="0069442F">
            <w:pPr>
              <w:rPr>
                <w:sz w:val="24"/>
              </w:rPr>
            </w:pPr>
            <w:r w:rsidRPr="006F656E">
              <w:rPr>
                <w:sz w:val="24"/>
              </w:rPr>
              <w:t>Description:</w:t>
            </w:r>
          </w:p>
          <w:p w:rsidR="002D1E12" w:rsidRPr="002D1E12" w:rsidRDefault="006F656E" w:rsidP="0069442F">
            <w:pPr>
              <w:rPr>
                <w:sz w:val="24"/>
              </w:rPr>
            </w:pPr>
            <w:r w:rsidRPr="006F656E">
              <w:rPr>
                <w:sz w:val="24"/>
              </w:rPr>
              <w:t>Method to get the number of records in UsesTable.</w:t>
            </w:r>
          </w:p>
        </w:tc>
      </w:tr>
    </w:tbl>
    <w:p w:rsidR="004F4CC4" w:rsidRPr="004F4CC4" w:rsidRDefault="004F4CC4" w:rsidP="004F4CC4"/>
    <w:p w:rsidR="00B20231" w:rsidRDefault="00B20231" w:rsidP="00B20231">
      <w:pPr>
        <w:pStyle w:val="Heading2"/>
        <w:numPr>
          <w:ilvl w:val="1"/>
          <w:numId w:val="5"/>
        </w:numPr>
        <w:tabs>
          <w:tab w:val="left" w:pos="900"/>
          <w:tab w:val="left" w:pos="1080"/>
        </w:tabs>
      </w:pPr>
      <w:r>
        <w:t>AST API</w:t>
      </w:r>
    </w:p>
    <w:tbl>
      <w:tblPr>
        <w:tblStyle w:val="PlainTable1"/>
        <w:tblW w:w="9376" w:type="dxa"/>
        <w:tblLook w:val="04A0" w:firstRow="1" w:lastRow="0" w:firstColumn="1" w:lastColumn="0" w:noHBand="0" w:noVBand="1"/>
      </w:tblPr>
      <w:tblGrid>
        <w:gridCol w:w="9376"/>
      </w:tblGrid>
      <w:tr w:rsidR="006F656E" w:rsidTr="0069442F">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Default="006F656E" w:rsidP="0069442F">
            <w:r>
              <w:t>AST</w:t>
            </w:r>
          </w:p>
          <w:p w:rsidR="0069442F" w:rsidRDefault="0069442F" w:rsidP="0069442F"/>
        </w:tc>
      </w:tr>
      <w:tr w:rsidR="006F656E" w:rsidTr="0069442F">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Default="006F656E" w:rsidP="0069442F">
            <w:r>
              <w:t>Overview: The AST stores the source file in a tree representation.</w:t>
            </w:r>
          </w:p>
        </w:tc>
      </w:tr>
      <w:tr w:rsidR="006F656E" w:rsidTr="0069442F">
        <w:trPr>
          <w:trHeight w:val="277"/>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Default="006F656E" w:rsidP="0069442F">
            <w:r>
              <w:t>Public Interface:</w:t>
            </w:r>
          </w:p>
        </w:tc>
      </w:tr>
      <w:tr w:rsidR="006F656E" w:rsidTr="0069442F">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Pr="006F656E" w:rsidRDefault="006F656E" w:rsidP="0069442F">
            <w:r w:rsidRPr="006F656E">
              <w:t>TNode findNodeOfStmt(INDEX index)</w:t>
            </w:r>
          </w:p>
          <w:p w:rsidR="006F656E" w:rsidRPr="006F656E" w:rsidRDefault="006F656E" w:rsidP="0069442F">
            <w:r w:rsidRPr="006F656E">
              <w:t>Description:</w:t>
            </w:r>
          </w:p>
          <w:p w:rsidR="006F656E" w:rsidRDefault="006F656E" w:rsidP="0069442F">
            <w:r w:rsidRPr="006F656E">
              <w:t>Returns the node with statment number "index" in AST. Otherwise, return null.</w:t>
            </w:r>
          </w:p>
        </w:tc>
      </w:tr>
      <w:tr w:rsidR="006F656E" w:rsidTr="0069442F">
        <w:trPr>
          <w:trHeight w:val="1079"/>
        </w:trPr>
        <w:tc>
          <w:tcPr>
            <w:cnfStyle w:val="001000000000" w:firstRow="0" w:lastRow="0" w:firstColumn="1" w:lastColumn="0" w:oddVBand="0" w:evenVBand="0" w:oddHBand="0" w:evenHBand="0" w:firstRowFirstColumn="0" w:firstRowLastColumn="0" w:lastRowFirstColumn="0" w:lastRowLastColumn="0"/>
            <w:tcW w:w="9376" w:type="dxa"/>
            <w:vAlign w:val="center"/>
          </w:tcPr>
          <w:p w:rsidR="006F656E" w:rsidRPr="006F656E" w:rsidRDefault="006F656E" w:rsidP="0069442F">
            <w:r w:rsidRPr="006F656E">
              <w:t>BOOLEAN hasSubTree(Tree tree)</w:t>
            </w:r>
          </w:p>
          <w:p w:rsidR="006F656E" w:rsidRPr="006F656E" w:rsidRDefault="006F656E" w:rsidP="0069442F">
            <w:r w:rsidRPr="006F656E">
              <w:t>Description:</w:t>
            </w:r>
          </w:p>
          <w:p w:rsidR="006F656E" w:rsidRPr="006F656E" w:rsidRDefault="006F656E" w:rsidP="0069442F">
            <w:r w:rsidRPr="006F656E">
              <w:t>Checks if AST has the subtree “tree”. Returns true if found, otherwise return false</w:t>
            </w:r>
            <w:r>
              <w:t>.</w:t>
            </w:r>
          </w:p>
        </w:tc>
      </w:tr>
    </w:tbl>
    <w:p w:rsidR="002D1E12" w:rsidRPr="002D1E12" w:rsidRDefault="002D1E12" w:rsidP="002D1E12"/>
    <w:p w:rsidR="00B20231" w:rsidRDefault="00B20231" w:rsidP="00B20231">
      <w:pPr>
        <w:pStyle w:val="Heading2"/>
        <w:numPr>
          <w:ilvl w:val="1"/>
          <w:numId w:val="5"/>
        </w:numPr>
        <w:tabs>
          <w:tab w:val="left" w:pos="900"/>
          <w:tab w:val="left" w:pos="1080"/>
        </w:tabs>
      </w:pPr>
      <w:r>
        <w:t>Tree API</w:t>
      </w:r>
    </w:p>
    <w:tbl>
      <w:tblPr>
        <w:tblStyle w:val="PlainTable1"/>
        <w:tblpPr w:leftFromText="180" w:rightFromText="180" w:vertAnchor="text" w:horzAnchor="margin" w:tblpY="123"/>
        <w:tblW w:w="9631" w:type="dxa"/>
        <w:tblLook w:val="04A0" w:firstRow="1" w:lastRow="0" w:firstColumn="1" w:lastColumn="0" w:noHBand="0" w:noVBand="1"/>
      </w:tblPr>
      <w:tblGrid>
        <w:gridCol w:w="9631"/>
      </w:tblGrid>
      <w:tr w:rsidR="00AB3F89" w:rsidTr="0069442F">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Default="00AB3F89" w:rsidP="0069442F">
            <w:r>
              <w:t>Tree</w:t>
            </w:r>
          </w:p>
          <w:p w:rsidR="0069442F" w:rsidRDefault="0069442F" w:rsidP="0069442F"/>
        </w:tc>
      </w:tr>
      <w:tr w:rsidR="00AB3F89" w:rsidTr="0069442F">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Default="00AB3F89" w:rsidP="0069442F">
            <w:r>
              <w:t>Overview: The Tree is used as the underlying structure for the implementation of the AST and Query Tree</w:t>
            </w:r>
          </w:p>
        </w:tc>
      </w:tr>
      <w:tr w:rsidR="00AB3F89" w:rsidTr="0069442F">
        <w:trPr>
          <w:trHeight w:val="303"/>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Default="00AB3F89" w:rsidP="0069442F">
            <w:r>
              <w:t>Public Interface:</w:t>
            </w:r>
          </w:p>
        </w:tc>
      </w:tr>
      <w:tr w:rsidR="00AB3F89" w:rsidTr="0069442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231C3A" w:rsidRDefault="00AB3F89" w:rsidP="0069442F">
            <w:r w:rsidRPr="00231C3A">
              <w:t>TNode createNode(STRING type, STRING value)</w:t>
            </w:r>
          </w:p>
          <w:p w:rsidR="00AB3F89" w:rsidRPr="00231C3A" w:rsidRDefault="00AB3F89" w:rsidP="0069442F">
            <w:r w:rsidRPr="00231C3A">
              <w:t>Description:</w:t>
            </w:r>
          </w:p>
          <w:p w:rsidR="00AB3F89" w:rsidRDefault="00AB3F89" w:rsidP="0069442F">
            <w:r w:rsidRPr="00231C3A">
              <w:t>Creates a Tnode with type and value and returns the node.</w:t>
            </w:r>
          </w:p>
        </w:tc>
      </w:tr>
      <w:tr w:rsidR="00AB3F89" w:rsidTr="0069442F">
        <w:trPr>
          <w:trHeight w:val="894"/>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231C3A" w:rsidRDefault="00AB3F89" w:rsidP="0069442F">
            <w:r w:rsidRPr="00231C3A">
              <w:t>TNode getRoot()</w:t>
            </w:r>
          </w:p>
          <w:p w:rsidR="00AB3F89" w:rsidRPr="00231C3A" w:rsidRDefault="00AB3F89" w:rsidP="0069442F">
            <w:r w:rsidRPr="00231C3A">
              <w:t>Description:</w:t>
            </w:r>
          </w:p>
          <w:p w:rsidR="00AB3F89" w:rsidRDefault="00AB3F89" w:rsidP="0069442F">
            <w:r w:rsidRPr="00231C3A">
              <w:t>Returns the root node of the tree</w:t>
            </w:r>
            <w:r>
              <w:t>.</w:t>
            </w:r>
          </w:p>
        </w:tc>
      </w:tr>
      <w:tr w:rsidR="00AB3F89" w:rsidTr="0069442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231C3A" w:rsidRDefault="00AB3F89" w:rsidP="0069442F">
            <w:r w:rsidRPr="00231C3A">
              <w:t>INTEGER getNumChildren(TNode node)</w:t>
            </w:r>
          </w:p>
          <w:p w:rsidR="00AB3F89" w:rsidRPr="00231C3A" w:rsidRDefault="00AB3F89" w:rsidP="0069442F">
            <w:r>
              <w:t>D</w:t>
            </w:r>
            <w:r w:rsidRPr="00231C3A">
              <w:t>escription:</w:t>
            </w:r>
          </w:p>
          <w:p w:rsidR="00AB3F89" w:rsidRDefault="00AB3F89" w:rsidP="0069442F">
            <w:r w:rsidRPr="00231C3A">
              <w:t>Returns the number of child nodes of the node</w:t>
            </w:r>
          </w:p>
        </w:tc>
      </w:tr>
      <w:tr w:rsidR="00AB3F89" w:rsidTr="0069442F">
        <w:trPr>
          <w:trHeight w:val="894"/>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231C3A" w:rsidRDefault="00AB3F89" w:rsidP="0069442F">
            <w:r w:rsidRPr="00231C3A">
              <w:lastRenderedPageBreak/>
              <w:t>TNode getChildAtIndex(TNode node, INDEX index)</w:t>
            </w:r>
          </w:p>
          <w:p w:rsidR="00AB3F89" w:rsidRPr="00231C3A" w:rsidRDefault="00AB3F89" w:rsidP="0069442F">
            <w:r w:rsidRPr="00231C3A">
              <w:t>Description:</w:t>
            </w:r>
          </w:p>
          <w:p w:rsidR="00AB3F89" w:rsidRDefault="00AB3F89" w:rsidP="0069442F">
            <w:r w:rsidRPr="00231C3A">
              <w:t>Returns the child node of node at the “index” positio</w:t>
            </w:r>
            <w:r>
              <w:t>n.</w:t>
            </w:r>
          </w:p>
        </w:tc>
      </w:tr>
      <w:tr w:rsidR="00AB3F89" w:rsidTr="0069442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AB3F89" w:rsidRDefault="00AB3F89" w:rsidP="0069442F">
            <w:r w:rsidRPr="00AB3F89">
              <w:t>void setRoot(TNode node)</w:t>
            </w:r>
          </w:p>
          <w:p w:rsidR="00AB3F89" w:rsidRPr="00AB3F89" w:rsidRDefault="00AB3F89" w:rsidP="0069442F">
            <w:r w:rsidRPr="00AB3F89">
              <w:t>Description:</w:t>
            </w:r>
          </w:p>
          <w:p w:rsidR="00AB3F89" w:rsidRDefault="00AB3F89" w:rsidP="0069442F">
            <w:r w:rsidRPr="00AB3F89">
              <w:t>Sets the node as the root of the tree</w:t>
            </w:r>
            <w:r>
              <w:t>.</w:t>
            </w:r>
          </w:p>
        </w:tc>
      </w:tr>
      <w:tr w:rsidR="00AB3F89" w:rsidTr="0069442F">
        <w:trPr>
          <w:trHeight w:val="1182"/>
        </w:trPr>
        <w:tc>
          <w:tcPr>
            <w:cnfStyle w:val="001000000000" w:firstRow="0" w:lastRow="0" w:firstColumn="1" w:lastColumn="0" w:oddVBand="0" w:evenVBand="0" w:oddHBand="0" w:evenHBand="0" w:firstRowFirstColumn="0" w:firstRowLastColumn="0" w:lastRowFirstColumn="0" w:lastRowLastColumn="0"/>
            <w:tcW w:w="9631" w:type="dxa"/>
            <w:vAlign w:val="center"/>
          </w:tcPr>
          <w:p w:rsidR="00AB3F89" w:rsidRPr="00AB3F89" w:rsidRDefault="00AB3F89" w:rsidP="0069442F">
            <w:r w:rsidRPr="00AB3F89">
              <w:t>INDEX setChild(TNode parent, TNode child)</w:t>
            </w:r>
          </w:p>
          <w:p w:rsidR="00AB3F89" w:rsidRPr="00AB3F89" w:rsidRDefault="00AB3F89" w:rsidP="0069442F">
            <w:r w:rsidRPr="00AB3F89">
              <w:t>Description:</w:t>
            </w:r>
          </w:p>
          <w:p w:rsidR="00AB3F89" w:rsidRDefault="00AB3F89" w:rsidP="0069442F">
            <w:r w:rsidRPr="00AB3F89">
              <w:t>Sets the node as the child node of parent node and returns the index position of the child node.</w:t>
            </w:r>
          </w:p>
        </w:tc>
      </w:tr>
    </w:tbl>
    <w:p w:rsidR="0069442F" w:rsidRDefault="0069442F" w:rsidP="0069442F">
      <w:pPr>
        <w:pStyle w:val="Heading2"/>
        <w:tabs>
          <w:tab w:val="left" w:pos="900"/>
          <w:tab w:val="left" w:pos="1080"/>
        </w:tabs>
      </w:pPr>
    </w:p>
    <w:p w:rsidR="00B20231" w:rsidRDefault="00B20231" w:rsidP="00B20231">
      <w:pPr>
        <w:pStyle w:val="Heading2"/>
        <w:numPr>
          <w:ilvl w:val="1"/>
          <w:numId w:val="5"/>
        </w:numPr>
        <w:tabs>
          <w:tab w:val="left" w:pos="900"/>
          <w:tab w:val="left" w:pos="1080"/>
        </w:tabs>
      </w:pPr>
      <w:r>
        <w:t>Query Representator API</w:t>
      </w:r>
    </w:p>
    <w:tbl>
      <w:tblPr>
        <w:tblStyle w:val="PlainTable1"/>
        <w:tblW w:w="9451" w:type="dxa"/>
        <w:tblLook w:val="04A0" w:firstRow="1" w:lastRow="0" w:firstColumn="1" w:lastColumn="0" w:noHBand="0" w:noVBand="1"/>
      </w:tblPr>
      <w:tblGrid>
        <w:gridCol w:w="9451"/>
      </w:tblGrid>
      <w:tr w:rsidR="00AB3F89" w:rsidTr="0069442F">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Default="00AB3F89" w:rsidP="0069442F">
            <w:r>
              <w:t>Query Representator</w:t>
            </w:r>
          </w:p>
          <w:p w:rsidR="0069442F" w:rsidRDefault="0069442F" w:rsidP="0069442F"/>
        </w:tc>
      </w:tr>
      <w:tr w:rsidR="00AB3F89" w:rsidTr="0069442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Default="00AB3F89" w:rsidP="0069442F">
            <w:r>
              <w:t>Overview: This acts as the data storage for the evaluation of the queries.</w:t>
            </w:r>
          </w:p>
        </w:tc>
      </w:tr>
      <w:tr w:rsidR="00AB3F89" w:rsidTr="0069442F">
        <w:trPr>
          <w:trHeight w:val="27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Default="00AB3F89" w:rsidP="0069442F">
            <w:r>
              <w:t>Public Interface:</w:t>
            </w:r>
          </w:p>
        </w:tc>
      </w:tr>
      <w:tr w:rsidR="00AB3F89" w:rsidTr="0069442F">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SymbolTable getSymbolTable(INDEX index)</w:t>
            </w:r>
          </w:p>
          <w:p w:rsidR="00AB3F89" w:rsidRPr="00AB3F89" w:rsidRDefault="00AB3F89" w:rsidP="0069442F">
            <w:r w:rsidRPr="00AB3F89">
              <w:t>Description:</w:t>
            </w:r>
          </w:p>
          <w:p w:rsidR="00AB3F89" w:rsidRDefault="00AB3F89" w:rsidP="0069442F">
            <w:r w:rsidRPr="00AB3F89">
              <w:t>Returns SymbolTable of query at index "index".</w:t>
            </w:r>
          </w:p>
        </w:tc>
      </w:tr>
      <w:tr w:rsidR="00AB3F89" w:rsidTr="0069442F">
        <w:trPr>
          <w:trHeight w:val="810"/>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QueryTree getQueryTree(INDEX index)</w:t>
            </w:r>
          </w:p>
          <w:p w:rsidR="00AB3F89" w:rsidRPr="00AB3F89" w:rsidRDefault="00AB3F89" w:rsidP="0069442F">
            <w:r w:rsidRPr="00AB3F89">
              <w:t>Description:</w:t>
            </w:r>
          </w:p>
          <w:p w:rsidR="00AB3F89" w:rsidRDefault="00AB3F89" w:rsidP="0069442F">
            <w:r w:rsidRPr="00AB3F89">
              <w:t>Return QueryTree of query at index "index".</w:t>
            </w:r>
          </w:p>
        </w:tc>
      </w:tr>
      <w:tr w:rsidR="00AB3F89" w:rsidTr="0069442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BOOLEAN getQueryValidity(INDEX index)</w:t>
            </w:r>
          </w:p>
          <w:p w:rsidR="00AB3F89" w:rsidRPr="00AB3F89" w:rsidRDefault="00AB3F89" w:rsidP="0069442F">
            <w:r w:rsidRPr="00AB3F89">
              <w:t>Description:</w:t>
            </w:r>
          </w:p>
          <w:p w:rsidR="00AB3F89" w:rsidRDefault="00AB3F89" w:rsidP="0069442F">
            <w:r w:rsidRPr="00AB3F89">
              <w:t>Checks query's validity at index "index". Return true if query is valid, otherwise return false.</w:t>
            </w:r>
          </w:p>
        </w:tc>
      </w:tr>
      <w:tr w:rsidR="00AB3F89" w:rsidTr="0069442F">
        <w:trPr>
          <w:trHeight w:val="79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INTEGER getSize()</w:t>
            </w:r>
          </w:p>
          <w:p w:rsidR="00AB3F89" w:rsidRPr="00AB3F89" w:rsidRDefault="00AB3F89" w:rsidP="0069442F">
            <w:r w:rsidRPr="00AB3F89">
              <w:t>Description:</w:t>
            </w:r>
          </w:p>
          <w:p w:rsidR="00AB3F89" w:rsidRDefault="00AB3F89" w:rsidP="0069442F">
            <w:r w:rsidRPr="00AB3F89">
              <w:t>Return the number of queries.</w:t>
            </w:r>
          </w:p>
        </w:tc>
      </w:tr>
      <w:tr w:rsidR="00AB3F89" w:rsidTr="0069442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INTEGER addQuery(SymbolTable table, QueryTree tree, BOOLEAN isQueryValid)</w:t>
            </w:r>
          </w:p>
          <w:p w:rsidR="00AB3F89" w:rsidRPr="00AB3F89" w:rsidRDefault="00AB3F89" w:rsidP="0069442F">
            <w:r w:rsidRPr="00AB3F89">
              <w:t>Description:</w:t>
            </w:r>
          </w:p>
          <w:p w:rsidR="00AB3F89" w:rsidRDefault="00AB3F89" w:rsidP="0069442F">
            <w:r w:rsidRPr="00AB3F89">
              <w:t>Adds new query into QueryRepresentator and returns the updated number of queries.</w:t>
            </w:r>
          </w:p>
        </w:tc>
      </w:tr>
      <w:tr w:rsidR="00AB3F89" w:rsidTr="0069442F">
        <w:trPr>
          <w:trHeight w:val="1070"/>
        </w:trPr>
        <w:tc>
          <w:tcPr>
            <w:cnfStyle w:val="001000000000" w:firstRow="0" w:lastRow="0" w:firstColumn="1" w:lastColumn="0" w:oddVBand="0" w:evenVBand="0" w:oddHBand="0" w:evenHBand="0" w:firstRowFirstColumn="0" w:firstRowLastColumn="0" w:lastRowFirstColumn="0" w:lastRowLastColumn="0"/>
            <w:tcW w:w="9451" w:type="dxa"/>
            <w:vAlign w:val="center"/>
          </w:tcPr>
          <w:p w:rsidR="00AB3F89" w:rsidRPr="00AB3F89" w:rsidRDefault="00AB3F89" w:rsidP="0069442F">
            <w:r w:rsidRPr="00AB3F89">
              <w:t>void reset()</w:t>
            </w:r>
          </w:p>
          <w:p w:rsidR="00AB3F89" w:rsidRPr="00AB3F89" w:rsidRDefault="00AB3F89" w:rsidP="0069442F">
            <w:r w:rsidRPr="00AB3F89">
              <w:t>Description:</w:t>
            </w:r>
          </w:p>
          <w:p w:rsidR="00AB3F89" w:rsidRDefault="00AB3F89" w:rsidP="0069442F">
            <w:r w:rsidRPr="00AB3F89">
              <w:t>Resets all data in QueryRepresentator. It only needs to be called by QueryPreprocessor.</w:t>
            </w:r>
          </w:p>
        </w:tc>
      </w:tr>
    </w:tbl>
    <w:p w:rsidR="00AB3F89" w:rsidRDefault="00AB3F89" w:rsidP="00AB3F89"/>
    <w:p w:rsidR="0069442F" w:rsidRPr="00AB3F89" w:rsidRDefault="0069442F" w:rsidP="00AB3F89"/>
    <w:p w:rsidR="00B20231" w:rsidRDefault="00B20231" w:rsidP="00B20231">
      <w:pPr>
        <w:pStyle w:val="Heading2"/>
        <w:numPr>
          <w:ilvl w:val="1"/>
          <w:numId w:val="5"/>
        </w:numPr>
        <w:tabs>
          <w:tab w:val="left" w:pos="900"/>
          <w:tab w:val="left" w:pos="1080"/>
        </w:tabs>
      </w:pPr>
      <w:r>
        <w:lastRenderedPageBreak/>
        <w:t>Query Evaluator API</w:t>
      </w:r>
    </w:p>
    <w:p w:rsidR="00901C71" w:rsidRDefault="00901C71" w:rsidP="00901C71"/>
    <w:tbl>
      <w:tblPr>
        <w:tblStyle w:val="PlainTable1"/>
        <w:tblW w:w="9511" w:type="dxa"/>
        <w:tblLook w:val="04A0" w:firstRow="1" w:lastRow="0" w:firstColumn="1" w:lastColumn="0" w:noHBand="0" w:noVBand="1"/>
      </w:tblPr>
      <w:tblGrid>
        <w:gridCol w:w="9511"/>
      </w:tblGrid>
      <w:tr w:rsidR="00901C71" w:rsidTr="006944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Default="00901C71" w:rsidP="0069442F">
            <w:r>
              <w:t>Query Evaluator</w:t>
            </w:r>
          </w:p>
          <w:p w:rsidR="0069442F" w:rsidRDefault="0069442F" w:rsidP="0069442F"/>
        </w:tc>
      </w:tr>
      <w:tr w:rsidR="00901C71" w:rsidTr="0069442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Default="00901C71" w:rsidP="0069442F">
            <w:r>
              <w:t>Overview: The Query Evaluator works through the individual queries to evaluate them.</w:t>
            </w:r>
          </w:p>
        </w:tc>
      </w:tr>
      <w:tr w:rsidR="00901C71" w:rsidTr="0069442F">
        <w:trPr>
          <w:trHeight w:val="273"/>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Default="00901C71" w:rsidP="0069442F">
            <w:r>
              <w:t>Public Interface:</w:t>
            </w:r>
          </w:p>
        </w:tc>
      </w:tr>
      <w:tr w:rsidR="00901C71" w:rsidTr="0069442F">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Pr="00901C71" w:rsidRDefault="00901C71" w:rsidP="0069442F">
            <w:r w:rsidRPr="00901C71">
              <w:t>void Evaluate()</w:t>
            </w:r>
          </w:p>
          <w:p w:rsidR="00901C71" w:rsidRPr="00901C71" w:rsidRDefault="00901C71" w:rsidP="0069442F">
            <w:r w:rsidRPr="00901C71">
              <w:t>Description:</w:t>
            </w:r>
          </w:p>
          <w:p w:rsidR="00901C71" w:rsidRDefault="00901C71" w:rsidP="0069442F">
            <w:r w:rsidRPr="00901C71">
              <w:t>Starts the query evaluating process.</w:t>
            </w:r>
          </w:p>
        </w:tc>
      </w:tr>
      <w:tr w:rsidR="00901C71" w:rsidTr="0069442F">
        <w:trPr>
          <w:trHeight w:val="805"/>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Pr="00901C71" w:rsidRDefault="00901C71" w:rsidP="0069442F">
            <w:r w:rsidRPr="00901C71">
              <w:t>LIST&lt;STRING&gt; getResult(INDEX index)</w:t>
            </w:r>
          </w:p>
          <w:p w:rsidR="00901C71" w:rsidRPr="00901C71" w:rsidRDefault="00901C71" w:rsidP="0069442F">
            <w:r w:rsidRPr="00901C71">
              <w:t>Description:</w:t>
            </w:r>
          </w:p>
          <w:p w:rsidR="00901C71" w:rsidRDefault="00901C71" w:rsidP="0069442F">
            <w:r w:rsidRPr="00901C71">
              <w:t>Returns result of query at index "index”.</w:t>
            </w:r>
          </w:p>
        </w:tc>
      </w:tr>
      <w:tr w:rsidR="00901C71" w:rsidTr="0069442F">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9511" w:type="dxa"/>
            <w:vAlign w:val="center"/>
          </w:tcPr>
          <w:p w:rsidR="00901C71" w:rsidRPr="00901C71" w:rsidRDefault="00901C71" w:rsidP="0069442F">
            <w:r w:rsidRPr="00901C71">
              <w:t>LIST&lt;LIST&lt;STRING&gt;&gt; getAllResult()</w:t>
            </w:r>
          </w:p>
          <w:p w:rsidR="00901C71" w:rsidRPr="00901C71" w:rsidRDefault="00901C71" w:rsidP="0069442F">
            <w:r w:rsidRPr="00901C71">
              <w:t>Description:</w:t>
            </w:r>
          </w:p>
          <w:p w:rsidR="00901C71" w:rsidRDefault="00901C71" w:rsidP="0069442F">
            <w:r w:rsidRPr="00901C71">
              <w:t>Returns results of all queries.</w:t>
            </w:r>
          </w:p>
        </w:tc>
      </w:tr>
    </w:tbl>
    <w:p w:rsidR="00901C71" w:rsidRPr="00901C71" w:rsidRDefault="00901C71" w:rsidP="00901C71"/>
    <w:p w:rsidR="00B20231" w:rsidRPr="00B20231" w:rsidRDefault="00B20231" w:rsidP="00B20231">
      <w:pPr>
        <w:pStyle w:val="Heading2"/>
        <w:numPr>
          <w:ilvl w:val="1"/>
          <w:numId w:val="5"/>
        </w:numPr>
        <w:tabs>
          <w:tab w:val="left" w:pos="900"/>
          <w:tab w:val="left" w:pos="1080"/>
        </w:tabs>
      </w:pPr>
      <w:r>
        <w:t>Query Preprocessor API</w:t>
      </w:r>
      <w:r w:rsidRPr="00B20231">
        <w:br/>
      </w:r>
    </w:p>
    <w:tbl>
      <w:tblPr>
        <w:tblStyle w:val="PlainTable1"/>
        <w:tblW w:w="9331" w:type="dxa"/>
        <w:tblLook w:val="04A0" w:firstRow="1" w:lastRow="0" w:firstColumn="1" w:lastColumn="0" w:noHBand="0" w:noVBand="1"/>
      </w:tblPr>
      <w:tblGrid>
        <w:gridCol w:w="9331"/>
      </w:tblGrid>
      <w:tr w:rsidR="00D04BDD" w:rsidTr="0069442F">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31" w:type="dxa"/>
            <w:vAlign w:val="center"/>
          </w:tcPr>
          <w:p w:rsidR="00D04BDD" w:rsidRDefault="00D04BDD" w:rsidP="0069442F">
            <w:r>
              <w:t>Query Prepro</w:t>
            </w:r>
            <w:r w:rsidR="009D4EEF">
              <w:t>c</w:t>
            </w:r>
            <w:r>
              <w:t>essor</w:t>
            </w:r>
          </w:p>
          <w:p w:rsidR="0069442F" w:rsidRDefault="0069442F" w:rsidP="0069442F"/>
        </w:tc>
      </w:tr>
      <w:tr w:rsidR="00D04BDD" w:rsidTr="0069442F">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331" w:type="dxa"/>
            <w:vAlign w:val="center"/>
          </w:tcPr>
          <w:p w:rsidR="00D04BDD" w:rsidRDefault="00D04BDD" w:rsidP="0069442F">
            <w:r>
              <w:t xml:space="preserve">Overview: The Query Preprocessor has the responsibility of validating the queries. </w:t>
            </w:r>
          </w:p>
        </w:tc>
      </w:tr>
      <w:tr w:rsidR="00D04BDD" w:rsidTr="0069442F">
        <w:trPr>
          <w:trHeight w:val="265"/>
        </w:trPr>
        <w:tc>
          <w:tcPr>
            <w:cnfStyle w:val="001000000000" w:firstRow="0" w:lastRow="0" w:firstColumn="1" w:lastColumn="0" w:oddVBand="0" w:evenVBand="0" w:oddHBand="0" w:evenHBand="0" w:firstRowFirstColumn="0" w:firstRowLastColumn="0" w:lastRowFirstColumn="0" w:lastRowLastColumn="0"/>
            <w:tcW w:w="9331" w:type="dxa"/>
            <w:vAlign w:val="center"/>
          </w:tcPr>
          <w:p w:rsidR="00D04BDD" w:rsidRDefault="009B2CCC" w:rsidP="0069442F">
            <w:r>
              <w:t>Public Interface:</w:t>
            </w:r>
          </w:p>
        </w:tc>
      </w:tr>
      <w:tr w:rsidR="00D04BDD" w:rsidTr="0069442F">
        <w:trPr>
          <w:cnfStyle w:val="000000100000" w:firstRow="0" w:lastRow="0" w:firstColumn="0" w:lastColumn="0" w:oddVBand="0" w:evenVBand="0" w:oddHBand="1"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9331" w:type="dxa"/>
            <w:vAlign w:val="center"/>
          </w:tcPr>
          <w:p w:rsidR="009B2CCC" w:rsidRPr="009B2CCC" w:rsidRDefault="009B2CCC" w:rsidP="0069442F">
            <w:r w:rsidRPr="009B2CCC">
              <w:t>void Preprocess()</w:t>
            </w:r>
          </w:p>
          <w:p w:rsidR="009B2CCC" w:rsidRPr="009B2CCC" w:rsidRDefault="009B2CCC" w:rsidP="0069442F">
            <w:r w:rsidRPr="009B2CCC">
              <w:t>Description:</w:t>
            </w:r>
          </w:p>
          <w:p w:rsidR="00D04BDD" w:rsidRDefault="009B2CCC" w:rsidP="0069442F">
            <w:r w:rsidRPr="009B2CCC">
              <w:t>Starts preprocessing the file whose directory is saved in fileDirectory</w:t>
            </w:r>
            <w:r>
              <w:t>.</w:t>
            </w:r>
          </w:p>
        </w:tc>
      </w:tr>
      <w:tr w:rsidR="00D04BDD" w:rsidTr="0069442F">
        <w:trPr>
          <w:trHeight w:val="768"/>
        </w:trPr>
        <w:tc>
          <w:tcPr>
            <w:cnfStyle w:val="001000000000" w:firstRow="0" w:lastRow="0" w:firstColumn="1" w:lastColumn="0" w:oddVBand="0" w:evenVBand="0" w:oddHBand="0" w:evenHBand="0" w:firstRowFirstColumn="0" w:firstRowLastColumn="0" w:lastRowFirstColumn="0" w:lastRowLastColumn="0"/>
            <w:tcW w:w="9331" w:type="dxa"/>
            <w:vAlign w:val="center"/>
          </w:tcPr>
          <w:p w:rsidR="009B2CCC" w:rsidRPr="009B2CCC" w:rsidRDefault="009B2CCC" w:rsidP="0069442F">
            <w:r w:rsidRPr="009B2CCC">
              <w:t>void Preprocess(STRING query)</w:t>
            </w:r>
          </w:p>
          <w:p w:rsidR="009B2CCC" w:rsidRPr="009B2CCC" w:rsidRDefault="009B2CCC" w:rsidP="0069442F">
            <w:r w:rsidRPr="009B2CCC">
              <w:t>Description:</w:t>
            </w:r>
          </w:p>
          <w:p w:rsidR="00D04BDD" w:rsidRDefault="009B2CCC" w:rsidP="0069442F">
            <w:r w:rsidRPr="009B2CCC">
              <w:t>Preprocesses query.</w:t>
            </w:r>
          </w:p>
        </w:tc>
      </w:tr>
    </w:tbl>
    <w:p w:rsidR="00B20231" w:rsidRDefault="00B20231" w:rsidP="00A74966">
      <w:pPr>
        <w:jc w:val="both"/>
      </w:pPr>
    </w:p>
    <w:p w:rsidR="00B20231" w:rsidRDefault="00B20231" w:rsidP="00A74966">
      <w:pPr>
        <w:jc w:val="both"/>
      </w:pPr>
    </w:p>
    <w:p w:rsidR="0011167D" w:rsidRDefault="0011167D" w:rsidP="00A74966">
      <w:pPr>
        <w:pStyle w:val="Heading1"/>
        <w:numPr>
          <w:ilvl w:val="0"/>
          <w:numId w:val="5"/>
        </w:numPr>
        <w:jc w:val="both"/>
      </w:pPr>
      <w:r>
        <w:t>UML Diagrams</w:t>
      </w:r>
    </w:p>
    <w:p w:rsidR="00A74966" w:rsidRPr="00A74966" w:rsidRDefault="00A74966" w:rsidP="009B3F41">
      <w:pPr>
        <w:jc w:val="both"/>
      </w:pPr>
      <w:r>
        <w:t xml:space="preserve">The UML sequence diagrams presented in this section </w:t>
      </w:r>
      <w:r w:rsidR="009B3F41">
        <w:t>display how the SPA program flow works between the Parser, PKB and QP. A detailed explanation of the interactions between these components will be provided in section 7.</w:t>
      </w:r>
    </w:p>
    <w:p w:rsidR="0011167D" w:rsidRDefault="0011167D" w:rsidP="00A74966">
      <w:pPr>
        <w:keepNext/>
        <w:jc w:val="both"/>
      </w:pPr>
      <w:r>
        <w:rPr>
          <w:noProof/>
          <w:lang w:val="en-SG" w:eastAsia="en-SG"/>
        </w:rPr>
        <w:lastRenderedPageBreak/>
        <w:drawing>
          <wp:anchor distT="0" distB="0" distL="114300" distR="114300" simplePos="0" relativeHeight="251668480" behindDoc="0" locked="0" layoutInCell="1" allowOverlap="1">
            <wp:simplePos x="0" y="0"/>
            <wp:positionH relativeFrom="column">
              <wp:posOffset>-871855</wp:posOffset>
            </wp:positionH>
            <wp:positionV relativeFrom="paragraph">
              <wp:posOffset>465455</wp:posOffset>
            </wp:positionV>
            <wp:extent cx="7518400" cy="6588125"/>
            <wp:effectExtent l="7937" t="0" r="0" b="0"/>
            <wp:wrapSquare wrapText="bothSides"/>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KB Sequence Diag.jpg"/>
                    <pic:cNvPicPr preferRelativeResize="0"/>
                  </pic:nvPicPr>
                  <pic:blipFill>
                    <a:blip r:embed="rId15">
                      <a:extLst>
                        <a:ext uri="{28A0092B-C50C-407E-A947-70E740481C1C}">
                          <a14:useLocalDpi xmlns:a14="http://schemas.microsoft.com/office/drawing/2010/main" val="0"/>
                        </a:ext>
                      </a:extLst>
                    </a:blip>
                    <a:stretch>
                      <a:fillRect/>
                    </a:stretch>
                  </pic:blipFill>
                  <pic:spPr>
                    <a:xfrm rot="5400000">
                      <a:off x="0" y="0"/>
                      <a:ext cx="7518400" cy="6588125"/>
                    </a:xfrm>
                    <a:prstGeom prst="rect">
                      <a:avLst/>
                    </a:prstGeom>
                  </pic:spPr>
                </pic:pic>
              </a:graphicData>
            </a:graphic>
            <wp14:sizeRelH relativeFrom="page">
              <wp14:pctWidth>0</wp14:pctWidth>
            </wp14:sizeRelH>
            <wp14:sizeRelV relativeFrom="page">
              <wp14:pctHeight>0</wp14:pctHeight>
            </wp14:sizeRelV>
          </wp:anchor>
        </w:drawing>
      </w:r>
    </w:p>
    <w:p w:rsidR="0011167D" w:rsidRDefault="0011167D" w:rsidP="00A74966">
      <w:pPr>
        <w:pStyle w:val="Caption"/>
        <w:jc w:val="both"/>
      </w:pPr>
      <w:r>
        <w:t xml:space="preserve">Figure </w:t>
      </w:r>
      <w:fldSimple w:instr=" SEQ Figure \* ARABIC ">
        <w:r w:rsidR="00276428">
          <w:rPr>
            <w:noProof/>
          </w:rPr>
          <w:t>1</w:t>
        </w:r>
      </w:fldSimple>
      <w:r>
        <w:t>: Sequence Diagram for Processing PKB</w:t>
      </w:r>
    </w:p>
    <w:p w:rsidR="007021CE" w:rsidRDefault="0011616C" w:rsidP="0011616C">
      <w:pPr>
        <w:keepNext/>
        <w:jc w:val="both"/>
      </w:pPr>
      <w:r>
        <w:rPr>
          <w:noProof/>
          <w:lang w:val="en-SG" w:eastAsia="en-SG"/>
        </w:rPr>
        <w:lastRenderedPageBreak/>
        <w:drawing>
          <wp:anchor distT="0" distB="0" distL="114300" distR="114300" simplePos="0" relativeHeight="251669504" behindDoc="0" locked="0" layoutInCell="1" allowOverlap="1" wp14:anchorId="2D141BB4" wp14:editId="777798EF">
            <wp:simplePos x="0" y="0"/>
            <wp:positionH relativeFrom="column">
              <wp:posOffset>-1137920</wp:posOffset>
            </wp:positionH>
            <wp:positionV relativeFrom="paragraph">
              <wp:posOffset>747395</wp:posOffset>
            </wp:positionV>
            <wp:extent cx="7980680" cy="6487160"/>
            <wp:effectExtent l="3810" t="0" r="5080" b="5080"/>
            <wp:wrapSquare wrapText="bothSides"/>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QP Sequence Diagram.jpg"/>
                    <pic:cNvPicPr preferRelativeResize="0"/>
                  </pic:nvPicPr>
                  <pic:blipFill>
                    <a:blip r:embed="rId16">
                      <a:extLst>
                        <a:ext uri="{28A0092B-C50C-407E-A947-70E740481C1C}">
                          <a14:useLocalDpi xmlns:a14="http://schemas.microsoft.com/office/drawing/2010/main" val="0"/>
                        </a:ext>
                      </a:extLst>
                    </a:blip>
                    <a:stretch>
                      <a:fillRect/>
                    </a:stretch>
                  </pic:blipFill>
                  <pic:spPr>
                    <a:xfrm rot="5400000">
                      <a:off x="0" y="0"/>
                      <a:ext cx="7980680" cy="6487160"/>
                    </a:xfrm>
                    <a:prstGeom prst="rect">
                      <a:avLst/>
                    </a:prstGeom>
                  </pic:spPr>
                </pic:pic>
              </a:graphicData>
            </a:graphic>
            <wp14:sizeRelH relativeFrom="page">
              <wp14:pctWidth>0</wp14:pctWidth>
            </wp14:sizeRelH>
            <wp14:sizeRelV relativeFrom="page">
              <wp14:pctHeight>0</wp14:pctHeight>
            </wp14:sizeRelV>
          </wp:anchor>
        </w:drawing>
      </w:r>
      <w:r w:rsidR="0011167D">
        <w:t xml:space="preserve">Figure </w:t>
      </w:r>
      <w:fldSimple w:instr=" SEQ Figure \* ARABIC ">
        <w:r w:rsidR="00276428">
          <w:rPr>
            <w:noProof/>
          </w:rPr>
          <w:t>2</w:t>
        </w:r>
      </w:fldSimple>
      <w:r w:rsidR="0011167D">
        <w:t>: Sequence Diagram for Query Processor Flow</w:t>
      </w:r>
    </w:p>
    <w:p w:rsidR="0011167D" w:rsidRDefault="0011167D" w:rsidP="00A74966">
      <w:pPr>
        <w:pStyle w:val="Heading1"/>
        <w:numPr>
          <w:ilvl w:val="0"/>
          <w:numId w:val="5"/>
        </w:numPr>
        <w:jc w:val="both"/>
      </w:pPr>
      <w:r>
        <w:lastRenderedPageBreak/>
        <w:t xml:space="preserve">Comments on Design Decisions </w:t>
      </w:r>
    </w:p>
    <w:p w:rsidR="0011167D" w:rsidRDefault="0011167D" w:rsidP="00A74966">
      <w:pPr>
        <w:jc w:val="both"/>
      </w:pPr>
      <w:r>
        <w:t xml:space="preserve">The first alteration that we made in terms of design was in terms of evaluating the queries. The </w:t>
      </w:r>
      <w:r w:rsidR="00885D9E">
        <w:t>handbook</w:t>
      </w:r>
      <w:r>
        <w:t xml:space="preserve"> suggests that we traverse the AST to evaluate the queries. However our group looked into it and saw that it would be better to use the information from the PBK, based on the tables, to evaluate the ‘such that’ queries and to use a combination of the PKB and the AST to respond to ‘pattern’ queries. </w:t>
      </w:r>
    </w:p>
    <w:p w:rsidR="0011167D" w:rsidRDefault="0011167D" w:rsidP="00A74966">
      <w:pPr>
        <w:jc w:val="both"/>
      </w:pPr>
    </w:p>
    <w:p w:rsidR="0011167D" w:rsidRDefault="0011167D" w:rsidP="00A74966">
      <w:pPr>
        <w:jc w:val="both"/>
      </w:pPr>
      <w:r>
        <w:t xml:space="preserve">The implementation of the Query Processor, QP, also varies from that suggested in the </w:t>
      </w:r>
      <w:r w:rsidR="00885D9E">
        <w:t>hand</w:t>
      </w:r>
      <w:r>
        <w:t xml:space="preserve">book. In our implementation we have a total of 3 sub-components in the QP: Query Preprocessor, QPP, Query Evaluator, QE and a Query Representator, QR. The main aim of the QR is to act as a sort of a database for the QP. The QR holds the query tree and the symbol table. Much like the PKB which holds various tables and the AST. The reason for implementing the QR was to have a more object oriented design and also facilitate in information hiding. These design principles are vital for a good software. A visual representation of our implemented QP is shown in Fig. 3 below. </w:t>
      </w:r>
    </w:p>
    <w:p w:rsidR="0011167D" w:rsidRDefault="0011167D" w:rsidP="00A74966">
      <w:pPr>
        <w:keepNext/>
        <w:jc w:val="both"/>
      </w:pPr>
      <w:r>
        <w:rPr>
          <w:noProof/>
          <w:lang w:val="en-SG" w:eastAsia="en-SG"/>
        </w:rPr>
        <w:drawing>
          <wp:inline distT="0" distB="0" distL="0" distR="0" wp14:anchorId="76AE1F3D" wp14:editId="10F15861">
            <wp:extent cx="3190875" cy="314071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7">
                      <a:extLst>
                        <a:ext uri="{28A0092B-C50C-407E-A947-70E740481C1C}">
                          <a14:useLocalDpi xmlns:a14="http://schemas.microsoft.com/office/drawing/2010/main" val="0"/>
                        </a:ext>
                      </a:extLst>
                    </a:blip>
                    <a:srcRect l="27880" t="6343" r="31141" b="39872"/>
                    <a:stretch/>
                  </pic:blipFill>
                  <pic:spPr bwMode="auto">
                    <a:xfrm>
                      <a:off x="0" y="0"/>
                      <a:ext cx="3190875" cy="3140710"/>
                    </a:xfrm>
                    <a:prstGeom prst="rect">
                      <a:avLst/>
                    </a:prstGeom>
                    <a:ln>
                      <a:noFill/>
                    </a:ln>
                    <a:extLst>
                      <a:ext uri="{53640926-AAD7-44D8-BBD7-CCE9431645EC}">
                        <a14:shadowObscured xmlns:a14="http://schemas.microsoft.com/office/drawing/2010/main"/>
                      </a:ext>
                    </a:extLst>
                  </pic:spPr>
                </pic:pic>
              </a:graphicData>
            </a:graphic>
          </wp:inline>
        </w:drawing>
      </w:r>
    </w:p>
    <w:p w:rsidR="0011167D" w:rsidRDefault="0011167D" w:rsidP="00A74966">
      <w:pPr>
        <w:pStyle w:val="Caption"/>
        <w:jc w:val="both"/>
      </w:pPr>
      <w:r>
        <w:t xml:space="preserve">Figure </w:t>
      </w:r>
      <w:fldSimple w:instr=" SEQ Figure \* ARABIC ">
        <w:r w:rsidR="00276428">
          <w:rPr>
            <w:noProof/>
          </w:rPr>
          <w:t>3</w:t>
        </w:r>
      </w:fldSimple>
      <w:r>
        <w:t>: Query Processor Representation</w:t>
      </w:r>
    </w:p>
    <w:p w:rsidR="0011167D" w:rsidRDefault="0011167D" w:rsidP="00A74966">
      <w:pPr>
        <w:jc w:val="both"/>
      </w:pPr>
    </w:p>
    <w:p w:rsidR="0011167D" w:rsidRDefault="0011167D" w:rsidP="00A74966">
      <w:pPr>
        <w:jc w:val="both"/>
      </w:pPr>
      <w:r>
        <w:t xml:space="preserve">In terms of the implementation of the tables in the PBK, we choose represent them as vectors. This decision was made since the size of </w:t>
      </w:r>
      <w:r>
        <w:lastRenderedPageBreak/>
        <w:t xml:space="preserve">the table is unknown so vectors would be easier to keep track of and manage. </w:t>
      </w:r>
    </w:p>
    <w:p w:rsidR="0011167D" w:rsidRDefault="0011167D" w:rsidP="00A74966">
      <w:pPr>
        <w:jc w:val="both"/>
      </w:pPr>
    </w:p>
    <w:p w:rsidR="0011167D" w:rsidRDefault="0011167D" w:rsidP="00A74966">
      <w:pPr>
        <w:jc w:val="both"/>
      </w:pPr>
      <w:r>
        <w:t>Finally we also excluded the implementation of the Design Extractor from this prototype. This decision was made since this prototype did not implement the Next and Affects design abstractions.</w:t>
      </w:r>
    </w:p>
    <w:p w:rsidR="0011167D" w:rsidRDefault="0011167D" w:rsidP="00A74966">
      <w:pPr>
        <w:jc w:val="both"/>
      </w:pPr>
    </w:p>
    <w:p w:rsidR="0011167D" w:rsidRDefault="0011167D" w:rsidP="00A74966">
      <w:pPr>
        <w:pStyle w:val="Heading1"/>
        <w:numPr>
          <w:ilvl w:val="0"/>
          <w:numId w:val="5"/>
        </w:numPr>
        <w:jc w:val="both"/>
      </w:pPr>
      <w:r>
        <w:t>Coding Standards &amp; Experiences</w:t>
      </w:r>
    </w:p>
    <w:p w:rsidR="0011167D" w:rsidRDefault="0011167D" w:rsidP="00A74966">
      <w:pPr>
        <w:jc w:val="both"/>
      </w:pPr>
      <w:r>
        <w:t xml:space="preserve">In terms of the coding standards, our group had decided to adopt the following </w:t>
      </w:r>
      <w:r w:rsidR="00C152B9">
        <w:t>naming conventions described in section 6.1.</w:t>
      </w:r>
    </w:p>
    <w:p w:rsidR="00C152B9" w:rsidRDefault="00C152B9" w:rsidP="00A74966">
      <w:pPr>
        <w:pStyle w:val="Heading2"/>
        <w:numPr>
          <w:ilvl w:val="1"/>
          <w:numId w:val="5"/>
        </w:numPr>
        <w:tabs>
          <w:tab w:val="left" w:pos="900"/>
        </w:tabs>
        <w:jc w:val="both"/>
      </w:pPr>
      <w:r>
        <w:t>Naming conventions</w:t>
      </w:r>
      <w:r>
        <w:tab/>
      </w:r>
    </w:p>
    <w:p w:rsidR="00C152B9" w:rsidRDefault="00C152B9" w:rsidP="00A74966">
      <w:pPr>
        <w:pStyle w:val="Heading3"/>
        <w:numPr>
          <w:ilvl w:val="2"/>
          <w:numId w:val="5"/>
        </w:numPr>
        <w:jc w:val="both"/>
      </w:pPr>
      <w:r>
        <w:t>General Rules</w:t>
      </w:r>
    </w:p>
    <w:p w:rsidR="00C152B9" w:rsidRPr="007021CE" w:rsidRDefault="00C152B9" w:rsidP="00A74966">
      <w:pPr>
        <w:pStyle w:val="ListParagraph"/>
        <w:numPr>
          <w:ilvl w:val="0"/>
          <w:numId w:val="8"/>
        </w:numPr>
        <w:jc w:val="both"/>
        <w:rPr>
          <w:sz w:val="21"/>
        </w:rPr>
      </w:pPr>
      <w:r w:rsidRPr="00076F7F">
        <w:rPr>
          <w:rFonts w:eastAsia="Times New Roman"/>
          <w:szCs w:val="23"/>
        </w:rPr>
        <w:t>Do not use underscore, hyphen or any other non-alphabet characters.</w:t>
      </w:r>
    </w:p>
    <w:p w:rsidR="007021CE" w:rsidRPr="007021CE" w:rsidRDefault="007021CE" w:rsidP="00A74966">
      <w:pPr>
        <w:pStyle w:val="ListParagraph"/>
        <w:numPr>
          <w:ilvl w:val="0"/>
          <w:numId w:val="8"/>
        </w:numPr>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getProcName()</w:t>
      </w:r>
    </w:p>
    <w:p w:rsidR="007021CE" w:rsidRPr="0079762B" w:rsidRDefault="007021CE" w:rsidP="00A74966">
      <w:pPr>
        <w:pStyle w:val="ListParagraph"/>
        <w:numPr>
          <w:ilvl w:val="0"/>
          <w:numId w:val="8"/>
        </w:numPr>
        <w:jc w:val="both"/>
      </w:pPr>
      <w:r w:rsidRPr="00076F7F">
        <w:rPr>
          <w:rFonts w:eastAsia="Times New Roman"/>
          <w:szCs w:val="23"/>
        </w:rPr>
        <w:t>Avoid using abbreviations. Some words are acceptable in short forms, including:</w:t>
      </w:r>
      <w:r w:rsidR="0082607A">
        <w:rPr>
          <w:rFonts w:eastAsia="Times New Roman"/>
          <w:szCs w:val="23"/>
        </w:rPr>
        <w:t xml:space="preserve"> </w:t>
      </w:r>
      <w:r w:rsidRPr="0082607A">
        <w:rPr>
          <w:rFonts w:eastAsia="Times New Roman"/>
          <w:szCs w:val="23"/>
        </w:rPr>
        <w:t>Var, Proc, Stmt, AST</w:t>
      </w:r>
      <w:r w:rsidR="0082607A">
        <w:rPr>
          <w:rFonts w:eastAsia="Times New Roman"/>
          <w:szCs w:val="23"/>
        </w:rPr>
        <w:t>. Other words such as Children, Number sould be fully spelled out.</w:t>
      </w:r>
    </w:p>
    <w:p w:rsidR="0079762B" w:rsidRDefault="0079762B" w:rsidP="00A74966">
      <w:pPr>
        <w:pStyle w:val="Heading3"/>
        <w:numPr>
          <w:ilvl w:val="2"/>
          <w:numId w:val="5"/>
        </w:numPr>
        <w:jc w:val="both"/>
      </w:pPr>
      <w:r>
        <w:t>Specific Rules</w:t>
      </w:r>
    </w:p>
    <w:p w:rsidR="0079762B" w:rsidRDefault="0079762B" w:rsidP="00A74966">
      <w:pPr>
        <w:pStyle w:val="ListParagraph"/>
        <w:numPr>
          <w:ilvl w:val="0"/>
          <w:numId w:val="10"/>
        </w:numPr>
        <w:jc w:val="both"/>
      </w:pPr>
      <w:r>
        <w:t xml:space="preserve">API Name: </w:t>
      </w:r>
    </w:p>
    <w:p w:rsidR="0079762B" w:rsidRDefault="0079762B" w:rsidP="00A74966">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79762B" w:rsidRDefault="0079762B" w:rsidP="00A74966">
      <w:pPr>
        <w:pStyle w:val="ListParagraph"/>
        <w:numPr>
          <w:ilvl w:val="0"/>
          <w:numId w:val="10"/>
        </w:numPr>
        <w:jc w:val="both"/>
      </w:pPr>
      <w:r>
        <w:t xml:space="preserve">Method: </w:t>
      </w:r>
    </w:p>
    <w:p w:rsidR="0079762B" w:rsidRDefault="0079762B" w:rsidP="00A74966">
      <w:pPr>
        <w:pStyle w:val="ListParagraph"/>
        <w:ind w:left="1944"/>
        <w:jc w:val="both"/>
      </w:pPr>
    </w:p>
    <w:p w:rsidR="0079762B" w:rsidRDefault="0079762B" w:rsidP="00A74966">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79762B" w:rsidRDefault="0079762B" w:rsidP="00A74966">
      <w:pPr>
        <w:pStyle w:val="ListParagraph"/>
        <w:spacing w:line="240" w:lineRule="auto"/>
        <w:ind w:left="2154" w:hanging="210"/>
        <w:jc w:val="both"/>
        <w:rPr>
          <w:rFonts w:eastAsia="Times New Roman"/>
          <w:szCs w:val="23"/>
          <w:shd w:val="clear" w:color="auto" w:fill="FFFFFF"/>
        </w:rPr>
      </w:pPr>
    </w:p>
    <w:p w:rsidR="0079762B" w:rsidRDefault="0079762B" w:rsidP="00A74966">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Name of some specific methods</w:t>
      </w:r>
      <w:r>
        <w:rPr>
          <w:rFonts w:eastAsia="Times New Roman"/>
          <w:szCs w:val="23"/>
          <w:shd w:val="clear" w:color="auto" w:fill="FFFFFF"/>
        </w:rPr>
        <w:t>:</w:t>
      </w:r>
    </w:p>
    <w:p w:rsidR="0079762B" w:rsidRDefault="0079762B" w:rsidP="00A74966">
      <w:pPr>
        <w:pStyle w:val="ListParagraph"/>
        <w:numPr>
          <w:ilvl w:val="0"/>
          <w:numId w:val="11"/>
        </w:numPr>
        <w:spacing w:line="240" w:lineRule="auto"/>
        <w:jc w:val="both"/>
        <w:rPr>
          <w:rFonts w:eastAsia="Times New Roman"/>
          <w:szCs w:val="23"/>
          <w:shd w:val="clear" w:color="auto" w:fill="FFFFFF"/>
        </w:rPr>
      </w:pPr>
      <w:r w:rsidRPr="00076F7F">
        <w:rPr>
          <w:rFonts w:eastAsia="Times New Roman"/>
          <w:szCs w:val="23"/>
          <w:shd w:val="clear" w:color="auto" w:fill="FFFFFF"/>
        </w:rPr>
        <w:t>Methods to insert new record</w:t>
      </w:r>
      <w:r>
        <w:rPr>
          <w:rFonts w:eastAsia="Times New Roman"/>
          <w:szCs w:val="23"/>
          <w:shd w:val="clear" w:color="auto" w:fill="FFFFFF"/>
        </w:rPr>
        <w:t>s</w:t>
      </w:r>
      <w:r w:rsidRPr="00076F7F">
        <w:rPr>
          <w:rFonts w:eastAsia="Times New Roman"/>
          <w:szCs w:val="23"/>
          <w:shd w:val="clear" w:color="auto" w:fill="FFFFFF"/>
        </w:rPr>
        <w:t xml:space="preserve"> to the database should have </w:t>
      </w:r>
      <w:r>
        <w:rPr>
          <w:rFonts w:eastAsia="Times New Roman"/>
          <w:szCs w:val="23"/>
          <w:shd w:val="clear" w:color="auto" w:fill="FFFFFF"/>
        </w:rPr>
        <w:t xml:space="preserve">the </w:t>
      </w:r>
      <w:r w:rsidRPr="00076F7F">
        <w:rPr>
          <w:rFonts w:eastAsia="Times New Roman"/>
          <w:szCs w:val="23"/>
          <w:shd w:val="clear" w:color="auto" w:fill="FFFFFF"/>
        </w:rPr>
        <w:t>form insertXXX()</w:t>
      </w:r>
      <w:r>
        <w:rPr>
          <w:rFonts w:eastAsia="Times New Roman"/>
          <w:szCs w:val="23"/>
          <w:shd w:val="clear" w:color="auto" w:fill="FFFFFF"/>
        </w:rPr>
        <w:t>.</w:t>
      </w:r>
    </w:p>
    <w:p w:rsidR="0079762B" w:rsidRPr="0079762B" w:rsidRDefault="0079762B" w:rsidP="00A74966">
      <w:pPr>
        <w:pStyle w:val="ListParagraph"/>
        <w:numPr>
          <w:ilvl w:val="0"/>
          <w:numId w:val="11"/>
        </w:numPr>
        <w:spacing w:line="240" w:lineRule="auto"/>
        <w:jc w:val="both"/>
        <w:rPr>
          <w:rFonts w:ascii="Times New Roman" w:eastAsia="Times New Roman" w:hAnsi="Times New Roman" w:cs="Times New Roman"/>
          <w:sz w:val="24"/>
          <w:szCs w:val="24"/>
        </w:rPr>
      </w:pPr>
      <w:r w:rsidRPr="0079762B">
        <w:rPr>
          <w:rFonts w:eastAsia="Times New Roman"/>
          <w:szCs w:val="23"/>
          <w:shd w:val="clear" w:color="auto" w:fill="FFFFFF"/>
        </w:rPr>
        <w:t>Methods with return value type BOOLEAN should have</w:t>
      </w:r>
      <w:r>
        <w:rPr>
          <w:rFonts w:eastAsia="Times New Roman"/>
          <w:szCs w:val="23"/>
          <w:shd w:val="clear" w:color="auto" w:fill="FFFFFF"/>
        </w:rPr>
        <w:t xml:space="preserve"> the</w:t>
      </w:r>
      <w:r w:rsidRPr="0079762B">
        <w:rPr>
          <w:rFonts w:eastAsia="Times New Roman"/>
          <w:szCs w:val="23"/>
          <w:shd w:val="clear" w:color="auto" w:fill="FFFFFF"/>
        </w:rPr>
        <w:t xml:space="preserve"> form: isXXX()</w:t>
      </w:r>
    </w:p>
    <w:p w:rsidR="0079762B" w:rsidRPr="0079762B" w:rsidRDefault="0079762B" w:rsidP="00A74966">
      <w:pPr>
        <w:pStyle w:val="ListParagraph"/>
        <w:spacing w:line="240" w:lineRule="auto"/>
        <w:ind w:left="2880"/>
        <w:jc w:val="both"/>
        <w:rPr>
          <w:rFonts w:ascii="Times New Roman" w:eastAsia="Times New Roman" w:hAnsi="Times New Roman" w:cs="Times New Roman"/>
          <w:sz w:val="24"/>
          <w:szCs w:val="24"/>
        </w:rPr>
      </w:pPr>
      <w:r w:rsidRPr="0079762B">
        <w:rPr>
          <w:rFonts w:eastAsia="Times New Roman"/>
          <w:szCs w:val="23"/>
          <w:shd w:val="clear" w:color="auto" w:fill="FFFFFF"/>
        </w:rPr>
        <w:t>e.g. isExist(), isMatchVar().</w:t>
      </w:r>
    </w:p>
    <w:p w:rsidR="0079762B" w:rsidRPr="0079762B" w:rsidRDefault="0079762B" w:rsidP="00A74966">
      <w:pPr>
        <w:pStyle w:val="ListParagraph"/>
        <w:numPr>
          <w:ilvl w:val="0"/>
          <w:numId w:val="11"/>
        </w:numPr>
        <w:spacing w:line="240" w:lineRule="auto"/>
        <w:jc w:val="both"/>
        <w:rPr>
          <w:rFonts w:ascii="Times New Roman" w:eastAsia="Times New Roman" w:hAnsi="Times New Roman" w:cs="Times New Roman"/>
          <w:sz w:val="24"/>
          <w:szCs w:val="24"/>
        </w:rPr>
      </w:pPr>
      <w:r>
        <w:rPr>
          <w:rFonts w:eastAsia="Times New Roman"/>
          <w:szCs w:val="23"/>
          <w:shd w:val="clear" w:color="auto" w:fill="FFFFFF"/>
        </w:rPr>
        <w:lastRenderedPageBreak/>
        <w:t xml:space="preserve">Methods with return </w:t>
      </w:r>
      <w:r w:rsidRPr="0079762B">
        <w:rPr>
          <w:rFonts w:eastAsia="Times New Roman"/>
          <w:szCs w:val="23"/>
          <w:shd w:val="clear" w:color="auto" w:fill="FFFFFF"/>
        </w:rPr>
        <w:t>types</w:t>
      </w:r>
      <w:r>
        <w:rPr>
          <w:rFonts w:eastAsia="Times New Roman"/>
          <w:szCs w:val="23"/>
          <w:shd w:val="clear" w:color="auto" w:fill="FFFFFF"/>
        </w:rPr>
        <w:t xml:space="preserve"> of other values</w:t>
      </w:r>
      <w:r w:rsidRPr="0079762B">
        <w:rPr>
          <w:rFonts w:eastAsia="Times New Roman"/>
          <w:szCs w:val="23"/>
          <w:shd w:val="clear" w:color="auto" w:fill="FFFFFF"/>
        </w:rPr>
        <w:t xml:space="preserve"> should have</w:t>
      </w:r>
      <w:r>
        <w:rPr>
          <w:rFonts w:eastAsia="Times New Roman"/>
          <w:szCs w:val="23"/>
          <w:shd w:val="clear" w:color="auto" w:fill="FFFFFF"/>
        </w:rPr>
        <w:t xml:space="preserve"> the</w:t>
      </w:r>
      <w:r w:rsidR="009F2AAD">
        <w:rPr>
          <w:rFonts w:eastAsia="Times New Roman"/>
          <w:szCs w:val="23"/>
          <w:shd w:val="clear" w:color="auto" w:fill="FFFFFF"/>
        </w:rPr>
        <w:t xml:space="preserve"> form</w:t>
      </w:r>
      <w:r w:rsidRPr="0079762B">
        <w:rPr>
          <w:rFonts w:eastAsia="Times New Roman"/>
          <w:szCs w:val="23"/>
          <w:shd w:val="clear" w:color="auto" w:fill="FFFFFF"/>
        </w:rPr>
        <w:t xml:space="preserve"> getXXX()</w:t>
      </w:r>
    </w:p>
    <w:p w:rsidR="0079762B" w:rsidRPr="0079762B" w:rsidRDefault="00256211" w:rsidP="00A74966">
      <w:pPr>
        <w:pStyle w:val="ListParagraph"/>
        <w:spacing w:line="240" w:lineRule="auto"/>
        <w:ind w:left="2880"/>
        <w:jc w:val="both"/>
        <w:rPr>
          <w:rFonts w:ascii="Times New Roman" w:eastAsia="Times New Roman" w:hAnsi="Times New Roman" w:cs="Times New Roman"/>
          <w:sz w:val="24"/>
          <w:szCs w:val="24"/>
        </w:rPr>
      </w:pPr>
      <w:r w:rsidRPr="0079762B">
        <w:rPr>
          <w:rFonts w:eastAsia="Times New Roman"/>
          <w:szCs w:val="23"/>
          <w:shd w:val="clear" w:color="auto" w:fill="FFFFFF"/>
        </w:rPr>
        <w:t>E.g</w:t>
      </w:r>
      <w:r w:rsidR="0079762B" w:rsidRPr="0079762B">
        <w:rPr>
          <w:rFonts w:eastAsia="Times New Roman"/>
          <w:szCs w:val="23"/>
          <w:shd w:val="clear" w:color="auto" w:fill="FFFFFF"/>
        </w:rPr>
        <w:t>. getVarName()</w:t>
      </w:r>
    </w:p>
    <w:p w:rsidR="0079762B" w:rsidRDefault="00B1429D" w:rsidP="00A74966">
      <w:pPr>
        <w:pStyle w:val="ListParagraph"/>
        <w:numPr>
          <w:ilvl w:val="0"/>
          <w:numId w:val="11"/>
        </w:numPr>
        <w:spacing w:line="240" w:lineRule="auto"/>
        <w:jc w:val="both"/>
        <w:rPr>
          <w:rFonts w:eastAsia="Times New Roman"/>
          <w:szCs w:val="23"/>
          <w:shd w:val="clear" w:color="auto" w:fill="FFFFFF"/>
        </w:rPr>
      </w:pPr>
      <w:r>
        <w:rPr>
          <w:rFonts w:eastAsia="Times New Roman"/>
          <w:szCs w:val="23"/>
          <w:shd w:val="clear" w:color="auto" w:fill="FFFFFF"/>
        </w:rPr>
        <w:t>Methods that</w:t>
      </w:r>
      <w:r w:rsidRPr="00076F7F">
        <w:rPr>
          <w:rFonts w:eastAsia="Times New Roman"/>
          <w:szCs w:val="23"/>
          <w:shd w:val="clear" w:color="auto" w:fill="FFFFFF"/>
        </w:rPr>
        <w:t xml:space="preserve"> return</w:t>
      </w:r>
      <w:r>
        <w:rPr>
          <w:rFonts w:eastAsia="Times New Roman"/>
          <w:szCs w:val="23"/>
          <w:shd w:val="clear" w:color="auto" w:fill="FFFFFF"/>
        </w:rPr>
        <w:t xml:space="preserve"> the</w:t>
      </w:r>
      <w:r w:rsidRPr="00076F7F">
        <w:rPr>
          <w:rFonts w:eastAsia="Times New Roman"/>
          <w:szCs w:val="23"/>
          <w:shd w:val="clear" w:color="auto" w:fill="FFFFFF"/>
        </w:rPr>
        <w:t xml:space="preserve"> number of records inside a table/ list should have</w:t>
      </w:r>
      <w:r>
        <w:rPr>
          <w:rFonts w:eastAsia="Times New Roman"/>
          <w:szCs w:val="23"/>
          <w:shd w:val="clear" w:color="auto" w:fill="FFFFFF"/>
        </w:rPr>
        <w:t xml:space="preserve"> the</w:t>
      </w:r>
      <w:r w:rsidR="009F2AAD">
        <w:rPr>
          <w:rFonts w:eastAsia="Times New Roman"/>
          <w:szCs w:val="23"/>
          <w:shd w:val="clear" w:color="auto" w:fill="FFFFFF"/>
        </w:rPr>
        <w:t xml:space="preserve"> form </w:t>
      </w:r>
      <w:r w:rsidRPr="00076F7F">
        <w:rPr>
          <w:rFonts w:eastAsia="Times New Roman"/>
          <w:szCs w:val="23"/>
          <w:shd w:val="clear" w:color="auto" w:fill="FFFFFF"/>
        </w:rPr>
        <w:t>getSize()</w:t>
      </w:r>
      <w:r>
        <w:rPr>
          <w:rFonts w:eastAsia="Times New Roman"/>
          <w:szCs w:val="23"/>
          <w:shd w:val="clear" w:color="auto" w:fill="FFFFFF"/>
        </w:rPr>
        <w:t>.</w:t>
      </w:r>
    </w:p>
    <w:p w:rsidR="00CD6829" w:rsidRDefault="00CD6829" w:rsidP="00A74966">
      <w:pPr>
        <w:pStyle w:val="ListParagraph"/>
        <w:numPr>
          <w:ilvl w:val="0"/>
          <w:numId w:val="11"/>
        </w:numPr>
        <w:spacing w:line="240" w:lineRule="auto"/>
        <w:jc w:val="both"/>
        <w:rPr>
          <w:rFonts w:eastAsia="Times New Roman"/>
          <w:szCs w:val="23"/>
          <w:shd w:val="clear" w:color="auto" w:fill="FFFFFF"/>
        </w:rPr>
      </w:pPr>
      <w:r>
        <w:rPr>
          <w:rFonts w:eastAsia="Times New Roman"/>
          <w:szCs w:val="23"/>
          <w:shd w:val="clear" w:color="auto" w:fill="FFFFFF"/>
        </w:rPr>
        <w:t>Methods that</w:t>
      </w:r>
      <w:r w:rsidRPr="00076F7F">
        <w:rPr>
          <w:rFonts w:eastAsia="Times New Roman"/>
          <w:szCs w:val="23"/>
          <w:shd w:val="clear" w:color="auto" w:fill="FFFFFF"/>
        </w:rPr>
        <w:t xml:space="preserve"> change</w:t>
      </w:r>
      <w:r>
        <w:rPr>
          <w:rFonts w:eastAsia="Times New Roman"/>
          <w:szCs w:val="23"/>
          <w:shd w:val="clear" w:color="auto" w:fill="FFFFFF"/>
        </w:rPr>
        <w:t xml:space="preserve"> the</w:t>
      </w:r>
      <w:r w:rsidRPr="00076F7F">
        <w:rPr>
          <w:rFonts w:eastAsia="Times New Roman"/>
          <w:szCs w:val="23"/>
          <w:shd w:val="clear" w:color="auto" w:fill="FFFFFF"/>
        </w:rPr>
        <w:t xml:space="preserve"> values or status of an object should have</w:t>
      </w:r>
      <w:r>
        <w:rPr>
          <w:rFonts w:eastAsia="Times New Roman"/>
          <w:szCs w:val="23"/>
          <w:shd w:val="clear" w:color="auto" w:fill="FFFFFF"/>
        </w:rPr>
        <w:t xml:space="preserve"> the</w:t>
      </w:r>
      <w:r w:rsidRPr="00076F7F">
        <w:rPr>
          <w:rFonts w:eastAsia="Times New Roman"/>
          <w:szCs w:val="23"/>
          <w:shd w:val="clear" w:color="auto" w:fill="FFFFFF"/>
        </w:rPr>
        <w:t xml:space="preserve"> form: setXXX()</w:t>
      </w:r>
    </w:p>
    <w:p w:rsidR="009F2AAD" w:rsidRDefault="009F2AAD" w:rsidP="00A74966">
      <w:pPr>
        <w:pStyle w:val="ListParagraph"/>
        <w:numPr>
          <w:ilvl w:val="0"/>
          <w:numId w:val="11"/>
        </w:numPr>
        <w:spacing w:line="240" w:lineRule="auto"/>
        <w:jc w:val="both"/>
        <w:rPr>
          <w:rFonts w:eastAsia="Times New Roman"/>
          <w:szCs w:val="23"/>
          <w:shd w:val="clear" w:color="auto" w:fill="FFFFFF"/>
        </w:rPr>
      </w:pPr>
      <w:r>
        <w:rPr>
          <w:rFonts w:eastAsia="Times New Roman"/>
          <w:szCs w:val="23"/>
          <w:shd w:val="clear" w:color="auto" w:fill="FFFFFF"/>
        </w:rPr>
        <w:t>Methods that return values from star queries, such as</w:t>
      </w:r>
      <w:r w:rsidRPr="00076F7F">
        <w:rPr>
          <w:rFonts w:eastAsia="Times New Roman"/>
          <w:szCs w:val="23"/>
          <w:shd w:val="clear" w:color="auto" w:fill="FFFFFF"/>
        </w:rPr>
        <w:t xml:space="preserve"> </w:t>
      </w:r>
      <w:r>
        <w:rPr>
          <w:rFonts w:eastAsia="Times New Roman"/>
          <w:szCs w:val="23"/>
          <w:shd w:val="clear" w:color="auto" w:fill="FFFFFF"/>
        </w:rPr>
        <w:t>Calls* and Next*</w:t>
      </w:r>
      <w:r w:rsidR="00256211">
        <w:rPr>
          <w:rFonts w:eastAsia="Times New Roman"/>
          <w:szCs w:val="23"/>
          <w:shd w:val="clear" w:color="auto" w:fill="FFFFFF"/>
        </w:rPr>
        <w:t>,</w:t>
      </w:r>
      <w:r w:rsidR="00256211" w:rsidRPr="00076F7F">
        <w:rPr>
          <w:rFonts w:eastAsia="Times New Roman"/>
          <w:szCs w:val="23"/>
          <w:shd w:val="clear" w:color="auto" w:fill="FFFFFF"/>
        </w:rPr>
        <w:t xml:space="preserve"> should</w:t>
      </w:r>
      <w:r w:rsidRPr="00076F7F">
        <w:rPr>
          <w:rFonts w:eastAsia="Times New Roman"/>
          <w:szCs w:val="23"/>
          <w:shd w:val="clear" w:color="auto" w:fill="FFFFFF"/>
        </w:rPr>
        <w:t xml:space="preserve"> have</w:t>
      </w:r>
      <w:r>
        <w:rPr>
          <w:rFonts w:eastAsia="Times New Roman"/>
          <w:szCs w:val="23"/>
          <w:shd w:val="clear" w:color="auto" w:fill="FFFFFF"/>
        </w:rPr>
        <w:t xml:space="preserve"> the form </w:t>
      </w:r>
      <w:r w:rsidRPr="00076F7F">
        <w:rPr>
          <w:rFonts w:eastAsia="Times New Roman"/>
          <w:szCs w:val="23"/>
          <w:shd w:val="clear" w:color="auto" w:fill="FFFFFF"/>
        </w:rPr>
        <w:t>getXXXStar()</w:t>
      </w:r>
      <w:r>
        <w:rPr>
          <w:rFonts w:eastAsia="Times New Roman"/>
          <w:szCs w:val="23"/>
          <w:shd w:val="clear" w:color="auto" w:fill="FFFFFF"/>
        </w:rPr>
        <w:t>.</w:t>
      </w:r>
    </w:p>
    <w:p w:rsidR="009F2AAD" w:rsidRPr="009F2AAD" w:rsidRDefault="009F2AAD" w:rsidP="00A74966">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2C002A" w:rsidRDefault="0011616C" w:rsidP="00A74966">
      <w:pPr>
        <w:jc w:val="both"/>
      </w:pPr>
      <w:r>
        <w:t>In terms of enhancing the correspondence</w:t>
      </w:r>
      <w:r w:rsidR="002C5784">
        <w:t>, we have ensured that we use the same names to document the classes and the respective methods.</w:t>
      </w:r>
      <w:r>
        <w:t xml:space="preserve"> </w:t>
      </w:r>
    </w:p>
    <w:p w:rsidR="002C002A" w:rsidRDefault="002C002A" w:rsidP="00A74966">
      <w:pPr>
        <w:pStyle w:val="Heading1"/>
        <w:numPr>
          <w:ilvl w:val="0"/>
          <w:numId w:val="5"/>
        </w:numPr>
        <w:jc w:val="both"/>
      </w:pPr>
      <w:r>
        <w:t xml:space="preserve">Component </w:t>
      </w:r>
      <w:r w:rsidR="00FA13B5">
        <w:t xml:space="preserve">Design &amp; </w:t>
      </w:r>
      <w:r w:rsidR="00C1003C">
        <w:t>Interaction</w:t>
      </w:r>
    </w:p>
    <w:p w:rsidR="002C002A" w:rsidRDefault="002C002A" w:rsidP="00A74966">
      <w:pPr>
        <w:pStyle w:val="Heading2"/>
        <w:numPr>
          <w:ilvl w:val="1"/>
          <w:numId w:val="5"/>
        </w:numPr>
        <w:tabs>
          <w:tab w:val="left" w:pos="900"/>
        </w:tabs>
        <w:jc w:val="both"/>
      </w:pPr>
      <w:r>
        <w:t xml:space="preserve">Overall </w:t>
      </w:r>
      <w:r w:rsidR="00CE65F9">
        <w:t>Interaction</w:t>
      </w:r>
      <w:r w:rsidR="00EE64D5">
        <w:t xml:space="preserve"> &amp; Design</w:t>
      </w:r>
    </w:p>
    <w:p w:rsidR="00EE64D5" w:rsidRDefault="00D13C17" w:rsidP="00A74966">
      <w:pPr>
        <w:ind w:left="360"/>
        <w:jc w:val="both"/>
      </w:pPr>
      <w:r>
        <w:t xml:space="preserve">For this prototype we have used the AutoTester as the main UI and Controller. The AutoTester accepts the user inputs as defined by the assignment requirements. In terms of the implementation, the user will input 3 files, those being the source file, query file and the output file. Once the AutoTester has been provided with the abovementioned files, it will pass the control to the Parser to go through the source files and save the relevant data into the PKB. </w:t>
      </w:r>
      <w:r w:rsidR="00EE64D5">
        <w:t xml:space="preserve">This process is shown the sequence diagram Fig. 1 of section 4. The PKB consist of the following data representations: Var Table, Statement Table, Follow Table, Parent Table, Modifies Table, Uses Table and the AST. All of the tables have been implemented using C++ vectors and the AST has been implemented by designing a Tree class. This Tree class then in turn has been implemented by TNode class as suggested by the </w:t>
      </w:r>
      <w:r w:rsidR="00885D9E">
        <w:t>hand</w:t>
      </w:r>
      <w:r w:rsidR="00EE64D5">
        <w:t xml:space="preserve">book. We have implemented the SPA in such a manner that the queries will only be evaluated when the Parser has completed processing information into the PKB. </w:t>
      </w:r>
    </w:p>
    <w:p w:rsidR="00EE64D5" w:rsidRPr="00D13C17" w:rsidRDefault="00EE64D5" w:rsidP="00A74966">
      <w:pPr>
        <w:ind w:left="360"/>
        <w:jc w:val="both"/>
      </w:pPr>
      <w:r>
        <w:t xml:space="preserve">Once the data structures inside the PKB have been filled with the relevant information, control of the SPA will return back to the AutoTester. The AutoTester will now pass the query file to the QP to </w:t>
      </w:r>
      <w:r>
        <w:lastRenderedPageBreak/>
        <w:t>validate and evaluate the queries. How both of these are done is discussed in the</w:t>
      </w:r>
      <w:r w:rsidR="00204E1D">
        <w:t xml:space="preserve"> following sub-sections</w:t>
      </w:r>
      <w:r>
        <w:t xml:space="preserve">. </w:t>
      </w:r>
    </w:p>
    <w:p w:rsidR="00CE65F9" w:rsidRDefault="00CE65F9" w:rsidP="00A74966">
      <w:pPr>
        <w:ind w:left="360"/>
        <w:jc w:val="both"/>
      </w:pPr>
    </w:p>
    <w:p w:rsidR="00CE65F9" w:rsidRDefault="00CE65F9" w:rsidP="00A74966">
      <w:pPr>
        <w:pStyle w:val="Heading2"/>
        <w:numPr>
          <w:ilvl w:val="1"/>
          <w:numId w:val="5"/>
        </w:numPr>
        <w:tabs>
          <w:tab w:val="left" w:pos="900"/>
        </w:tabs>
        <w:jc w:val="both"/>
      </w:pPr>
      <w:r>
        <w:t xml:space="preserve">Query Processor </w:t>
      </w:r>
      <w:r w:rsidR="00135806">
        <w:t xml:space="preserve">Design &amp; </w:t>
      </w:r>
      <w:r>
        <w:t xml:space="preserve">Interaction </w:t>
      </w:r>
    </w:p>
    <w:p w:rsidR="00CE65F9" w:rsidRDefault="00CE65F9" w:rsidP="00A74966">
      <w:pPr>
        <w:ind w:left="360"/>
        <w:jc w:val="both"/>
      </w:pPr>
      <w:r w:rsidRPr="00CE65F9">
        <w:t xml:space="preserve">As mentioned in section 5, the QP </w:t>
      </w:r>
      <w:r w:rsidR="00393AEF">
        <w:t>has been designed to consist</w:t>
      </w:r>
      <w:r w:rsidRPr="00CE65F9">
        <w:t xml:space="preserve"> of 3 other components, namely the Query Preprocessor, QPP, the Query Representator, QR, and the Query Evaluator, QE. This implementation differs slightly from that suggested in the project handbook, as we have included an additional component, that being the QR. The rational for doing so was explained in section 5 as well.</w:t>
      </w:r>
    </w:p>
    <w:p w:rsidR="00CE65F9" w:rsidRDefault="00CE65F9" w:rsidP="00A74966">
      <w:pPr>
        <w:ind w:left="360"/>
        <w:jc w:val="both"/>
      </w:pPr>
    </w:p>
    <w:p w:rsidR="00CE65F9" w:rsidRDefault="00CE65F9" w:rsidP="00A74966">
      <w:pPr>
        <w:ind w:left="360"/>
        <w:jc w:val="both"/>
      </w:pPr>
      <w:r w:rsidRPr="00CE65F9">
        <w:t>When a query is input into the AutoTester, the AutoTester will pass this query to the QP. The QP will then call the QPP. The main job of the QPP is to validate the program queries and save data that will be required to answer the query. This is done by saving the relevant parts of the query in the QR, which the QPP will then call. The QR consists of the Symbol Table and also the QueryTree. The QPP first looks at the declaration part of the query. It then saves the various synonym names into the Symbol Table. It will then move on to extract information from the select statement to be saved in the Query Tree. For the implementation of the Query Tree we have followed the implementation suggested by the handbook. A repres</w:t>
      </w:r>
      <w:r w:rsidR="00396A9A">
        <w:t>entation of this whole process was presented in the sequence diagram of Fig 2, in section 4</w:t>
      </w:r>
      <w:r w:rsidRPr="00CE65F9">
        <w:t>.</w:t>
      </w:r>
    </w:p>
    <w:p w:rsidR="00CE65F9" w:rsidRDefault="00CE65F9" w:rsidP="00A74966">
      <w:pPr>
        <w:ind w:left="360"/>
        <w:jc w:val="both"/>
      </w:pPr>
    </w:p>
    <w:p w:rsidR="00CE65F9" w:rsidRDefault="005C521B" w:rsidP="00A74966">
      <w:pPr>
        <w:pStyle w:val="Heading2"/>
        <w:numPr>
          <w:ilvl w:val="1"/>
          <w:numId w:val="5"/>
        </w:numPr>
        <w:tabs>
          <w:tab w:val="left" w:pos="900"/>
          <w:tab w:val="left" w:pos="990"/>
        </w:tabs>
        <w:jc w:val="both"/>
      </w:pPr>
      <w:r>
        <w:t>Query Preprocessor</w:t>
      </w:r>
      <w:r w:rsidR="00204E1D">
        <w:t xml:space="preserve"> &amp;</w:t>
      </w:r>
      <w:r>
        <w:t xml:space="preserve"> </w:t>
      </w:r>
      <w:r w:rsidR="00CE65F9">
        <w:t>Validating Program Queries</w:t>
      </w:r>
    </w:p>
    <w:p w:rsidR="00CE65F9" w:rsidRDefault="00CE65F9" w:rsidP="00A74966">
      <w:pPr>
        <w:ind w:left="360"/>
        <w:jc w:val="both"/>
      </w:pPr>
      <w:r w:rsidRPr="00CE65F9">
        <w:t>As mention</w:t>
      </w:r>
      <w:r>
        <w:t>ed in section 7.2</w:t>
      </w:r>
      <w:r w:rsidRPr="00CE65F9">
        <w:t>, the validation of program queries is carried out by the QPP. The first thing that the QPP does is to validate the source query file, when it receives it from the AutoTester. Next it validates each query one at a time.</w:t>
      </w:r>
    </w:p>
    <w:p w:rsidR="00CE65F9" w:rsidRDefault="00CE65F9" w:rsidP="00A74966">
      <w:pPr>
        <w:ind w:left="360"/>
        <w:jc w:val="both"/>
      </w:pPr>
    </w:p>
    <w:p w:rsidR="00CE65F9" w:rsidRDefault="00CE65F9" w:rsidP="00A74966">
      <w:pPr>
        <w:pStyle w:val="Heading3"/>
        <w:numPr>
          <w:ilvl w:val="2"/>
          <w:numId w:val="5"/>
        </w:numPr>
        <w:jc w:val="both"/>
      </w:pPr>
      <w:r>
        <w:t>Source Query File Validation</w:t>
      </w:r>
    </w:p>
    <w:p w:rsidR="00A74966" w:rsidRDefault="00A74966" w:rsidP="00A74966">
      <w:pPr>
        <w:ind w:left="720"/>
        <w:jc w:val="both"/>
      </w:pPr>
    </w:p>
    <w:p w:rsidR="00CE65F9" w:rsidRDefault="00CE65F9" w:rsidP="00A74966">
      <w:pPr>
        <w:ind w:left="720"/>
        <w:jc w:val="both"/>
      </w:pPr>
      <w:r>
        <w:t>(insert image for this part)</w:t>
      </w:r>
    </w:p>
    <w:p w:rsidR="00CE65F9" w:rsidRDefault="00CE65F9" w:rsidP="00A74966">
      <w:pPr>
        <w:ind w:left="720"/>
        <w:jc w:val="both"/>
      </w:pPr>
      <w:r>
        <w:t>Check format line by line:</w:t>
      </w:r>
    </w:p>
    <w:p w:rsidR="00CE65F9" w:rsidRDefault="00CE65F9" w:rsidP="00A74966">
      <w:pPr>
        <w:pStyle w:val="ListParagraph"/>
        <w:numPr>
          <w:ilvl w:val="0"/>
          <w:numId w:val="10"/>
        </w:numPr>
        <w:jc w:val="both"/>
      </w:pPr>
      <w:r>
        <w:t>Check if 1</w:t>
      </w:r>
      <w:r w:rsidRPr="00CE65F9">
        <w:rPr>
          <w:vertAlign w:val="superscript"/>
        </w:rPr>
        <w:t>st</w:t>
      </w:r>
      <w:r>
        <w:t xml:space="preserve"> line provides the number of queries.</w:t>
      </w:r>
    </w:p>
    <w:p w:rsidR="00CE65F9" w:rsidRDefault="00CE65F9" w:rsidP="00A74966">
      <w:pPr>
        <w:pStyle w:val="ListParagraph"/>
        <w:numPr>
          <w:ilvl w:val="0"/>
          <w:numId w:val="10"/>
        </w:numPr>
        <w:jc w:val="both"/>
      </w:pPr>
      <w:r>
        <w:t>Do nothing for the 2</w:t>
      </w:r>
      <w:r w:rsidRPr="00CE65F9">
        <w:rPr>
          <w:vertAlign w:val="superscript"/>
        </w:rPr>
        <w:t>nd</w:t>
      </w:r>
      <w:r>
        <w:t xml:space="preserve"> line.</w:t>
      </w:r>
    </w:p>
    <w:p w:rsidR="00CE65F9" w:rsidRDefault="00CE65F9" w:rsidP="00A74966">
      <w:pPr>
        <w:pStyle w:val="ListParagraph"/>
        <w:numPr>
          <w:ilvl w:val="0"/>
          <w:numId w:val="10"/>
        </w:numPr>
        <w:jc w:val="both"/>
      </w:pPr>
      <w:r>
        <w:t>For every 5 lines after, do the following:</w:t>
      </w:r>
    </w:p>
    <w:p w:rsidR="00CE65F9" w:rsidRDefault="00CE65F9" w:rsidP="00A74966">
      <w:pPr>
        <w:pStyle w:val="ListParagraph"/>
        <w:numPr>
          <w:ilvl w:val="1"/>
          <w:numId w:val="10"/>
        </w:numPr>
        <w:jc w:val="both"/>
      </w:pPr>
      <w:r>
        <w:lastRenderedPageBreak/>
        <w:t>1</w:t>
      </w:r>
      <w:r w:rsidRPr="00CE65F9">
        <w:rPr>
          <w:vertAlign w:val="superscript"/>
        </w:rPr>
        <w:t>st</w:t>
      </w:r>
      <w:r>
        <w:t xml:space="preserve"> Line: Do nothing.</w:t>
      </w:r>
    </w:p>
    <w:p w:rsidR="00CE65F9" w:rsidRDefault="00CE65F9" w:rsidP="00A74966">
      <w:pPr>
        <w:pStyle w:val="ListParagraph"/>
        <w:numPr>
          <w:ilvl w:val="1"/>
          <w:numId w:val="10"/>
        </w:numPr>
        <w:jc w:val="both"/>
      </w:pPr>
      <w:r>
        <w:t>2</w:t>
      </w:r>
      <w:r w:rsidRPr="00CE65F9">
        <w:rPr>
          <w:vertAlign w:val="superscript"/>
        </w:rPr>
        <w:t>nd</w:t>
      </w:r>
      <w:r>
        <w:t xml:space="preserve"> &amp; 3</w:t>
      </w:r>
      <w:r w:rsidRPr="00CE65F9">
        <w:rPr>
          <w:vertAlign w:val="superscript"/>
        </w:rPr>
        <w:t>rd</w:t>
      </w:r>
      <w:r>
        <w:t xml:space="preserve"> Lines: Save data into temporary variables.</w:t>
      </w:r>
    </w:p>
    <w:p w:rsidR="00CE65F9" w:rsidRDefault="00CE65F9" w:rsidP="00A74966">
      <w:pPr>
        <w:pStyle w:val="ListParagraph"/>
        <w:numPr>
          <w:ilvl w:val="1"/>
          <w:numId w:val="10"/>
        </w:numPr>
        <w:jc w:val="both"/>
      </w:pPr>
      <w:r>
        <w:t>4</w:t>
      </w:r>
      <w:r w:rsidRPr="00CE65F9">
        <w:rPr>
          <w:vertAlign w:val="superscript"/>
        </w:rPr>
        <w:t>th</w:t>
      </w:r>
      <w:r>
        <w:t xml:space="preserve"> &amp; 5</w:t>
      </w:r>
      <w:r w:rsidRPr="00CE65F9">
        <w:rPr>
          <w:vertAlign w:val="superscript"/>
        </w:rPr>
        <w:t>th</w:t>
      </w:r>
      <w:r>
        <w:t xml:space="preserve"> Lines: Do nothing. </w:t>
      </w:r>
    </w:p>
    <w:p w:rsidR="00CE65F9" w:rsidRDefault="00CE65F9" w:rsidP="00A74966">
      <w:pPr>
        <w:ind w:left="720"/>
        <w:jc w:val="both"/>
      </w:pPr>
    </w:p>
    <w:p w:rsidR="00CE65F9" w:rsidRDefault="00CE65F9" w:rsidP="00A74966">
      <w:pPr>
        <w:pStyle w:val="Heading3"/>
        <w:numPr>
          <w:ilvl w:val="2"/>
          <w:numId w:val="5"/>
        </w:numPr>
        <w:jc w:val="both"/>
      </w:pPr>
      <w:r>
        <w:t>Individual Query Validation</w:t>
      </w:r>
    </w:p>
    <w:p w:rsidR="00CE65F9" w:rsidRDefault="00CE65F9" w:rsidP="00A74966">
      <w:pPr>
        <w:ind w:left="720"/>
        <w:jc w:val="both"/>
      </w:pPr>
      <w:r>
        <w:t>Check each query line by line and get the relevant works in the line, following these rules:</w:t>
      </w:r>
    </w:p>
    <w:p w:rsidR="00CE65F9" w:rsidRDefault="00DF180B" w:rsidP="00A74966">
      <w:pPr>
        <w:pStyle w:val="ListParagraph"/>
        <w:numPr>
          <w:ilvl w:val="0"/>
          <w:numId w:val="13"/>
        </w:numPr>
        <w:jc w:val="both"/>
      </w:pPr>
      <w:r>
        <w:t>On finding the declaration, send this part to the preprocessDeclaration() method. This will then verify the syntax of the declaration part of the query.</w:t>
      </w:r>
    </w:p>
    <w:p w:rsidR="004A2569" w:rsidRDefault="00DF180B" w:rsidP="00A74966">
      <w:pPr>
        <w:pStyle w:val="ListParagraph"/>
        <w:numPr>
          <w:ilvl w:val="0"/>
          <w:numId w:val="13"/>
        </w:numPr>
        <w:jc w:val="both"/>
      </w:pPr>
      <w:r>
        <w:t>On finding</w:t>
      </w:r>
      <w:r w:rsidRPr="00DF180B">
        <w:t xml:space="preserve"> </w:t>
      </w:r>
      <w:r>
        <w:t>the query, send this part to the preprocessQueryPart() method which will then verify the syntax of the individual query itself.</w:t>
      </w:r>
      <w:r w:rsidR="009C673B">
        <w:t xml:space="preserve"> This includes the select, such that and pattern type queries.</w:t>
      </w:r>
    </w:p>
    <w:p w:rsidR="004A2569" w:rsidRDefault="004A2569" w:rsidP="00A74966">
      <w:pPr>
        <w:jc w:val="both"/>
      </w:pPr>
    </w:p>
    <w:p w:rsidR="004A2569" w:rsidRDefault="004A2569" w:rsidP="00A74966">
      <w:pPr>
        <w:jc w:val="both"/>
      </w:pPr>
      <w:r w:rsidRPr="004A2569">
        <w:t>Now as each query is successfully validated, the information extracted from the individual queries is then saved into the Query Representator, from the temporary variables, as mentioned in the previous section.</w:t>
      </w:r>
    </w:p>
    <w:p w:rsidR="004A2569" w:rsidRDefault="004A2569" w:rsidP="00A74966">
      <w:pPr>
        <w:jc w:val="both"/>
      </w:pPr>
    </w:p>
    <w:p w:rsidR="004A2569" w:rsidRDefault="004A2569" w:rsidP="00A74966">
      <w:pPr>
        <w:pStyle w:val="Heading2"/>
        <w:numPr>
          <w:ilvl w:val="1"/>
          <w:numId w:val="5"/>
        </w:numPr>
        <w:tabs>
          <w:tab w:val="left" w:pos="900"/>
          <w:tab w:val="left" w:pos="990"/>
        </w:tabs>
        <w:jc w:val="both"/>
      </w:pPr>
      <w:r>
        <w:t xml:space="preserve">Query Representator </w:t>
      </w:r>
      <w:r w:rsidR="00135806">
        <w:t xml:space="preserve">Design &amp; </w:t>
      </w:r>
      <w:r>
        <w:t>Interaction</w:t>
      </w:r>
    </w:p>
    <w:p w:rsidR="00256211" w:rsidRDefault="00204E1D" w:rsidP="00A74966">
      <w:pPr>
        <w:ind w:left="360"/>
        <w:jc w:val="both"/>
      </w:pPr>
      <w:r>
        <w:t>Once the queries have been validated, control of the program will the</w:t>
      </w:r>
      <w:r w:rsidR="00894259">
        <w:t>n be passed to the QR. The variables extracted from the declaration part of the individual query will be saved in the Symbol Table.</w:t>
      </w:r>
      <w:r w:rsidR="00F114C4">
        <w:t xml:space="preserve"> This table will record the type of statement, assignment or while, and the variable alongside it.</w:t>
      </w:r>
      <w:r w:rsidR="00894259">
        <w:t xml:space="preserve"> Following this, the second part of the query, being the select, such that and pattern statement will be stored in the Query Tree. The design of the Query Tree is similar to the AST, with respect to the type of object that it is. Just like the AST, the Query Tree is also an object of type Tree, a class that we created. An </w:t>
      </w:r>
      <w:r w:rsidR="00276428">
        <w:t xml:space="preserve">instance of a Query Tree </w:t>
      </w:r>
      <w:r w:rsidR="00894259">
        <w:t>is shown below</w:t>
      </w:r>
      <w:r w:rsidR="00276428">
        <w:t xml:space="preserve"> in Fig. 4 for the example query 1</w:t>
      </w:r>
      <w:r w:rsidR="00894259">
        <w:t>.</w:t>
      </w:r>
    </w:p>
    <w:p w:rsidR="00276428" w:rsidRDefault="00276428" w:rsidP="00A74966">
      <w:pPr>
        <w:ind w:left="360"/>
        <w:jc w:val="both"/>
      </w:pPr>
    </w:p>
    <w:p w:rsidR="00276428" w:rsidRDefault="00276428" w:rsidP="00A74966">
      <w:pPr>
        <w:ind w:left="360"/>
        <w:jc w:val="both"/>
      </w:pPr>
      <w:r>
        <w:t>Example Query 1:</w:t>
      </w:r>
    </w:p>
    <w:p w:rsidR="00276428" w:rsidRDefault="00276428" w:rsidP="00A74966">
      <w:pPr>
        <w:ind w:firstLine="360"/>
        <w:jc w:val="both"/>
      </w:pPr>
      <w:r>
        <w:t>stmt s; assign a;</w:t>
      </w:r>
    </w:p>
    <w:p w:rsidR="00276428" w:rsidRDefault="00276428" w:rsidP="00A74966">
      <w:pPr>
        <w:ind w:firstLine="360"/>
        <w:jc w:val="both"/>
      </w:pPr>
      <w:r>
        <w:t>Select a such that Follows(a,s)</w:t>
      </w:r>
    </w:p>
    <w:p w:rsidR="00276428" w:rsidRDefault="00276428" w:rsidP="00A74966">
      <w:pPr>
        <w:ind w:left="360"/>
        <w:jc w:val="both"/>
      </w:pPr>
    </w:p>
    <w:p w:rsidR="00276428" w:rsidRDefault="00276428" w:rsidP="00A74966">
      <w:pPr>
        <w:keepNext/>
        <w:ind w:left="360"/>
        <w:jc w:val="both"/>
      </w:pPr>
      <w:r>
        <w:rPr>
          <w:noProof/>
          <w:lang w:val="en-SG" w:eastAsia="en-SG"/>
        </w:rPr>
        <w:lastRenderedPageBreak/>
        <w:drawing>
          <wp:inline distT="0" distB="0" distL="0" distR="0" wp14:anchorId="23CCED71" wp14:editId="07BDD36F">
            <wp:extent cx="4572000" cy="2667000"/>
            <wp:effectExtent l="0" t="0" r="0" b="3810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F6E5B" w:rsidRDefault="00276428" w:rsidP="00A74966">
      <w:pPr>
        <w:pStyle w:val="Caption"/>
        <w:jc w:val="both"/>
      </w:pPr>
      <w:r>
        <w:t xml:space="preserve">Figure </w:t>
      </w:r>
      <w:fldSimple w:instr=" SEQ Figure \* ARABIC ">
        <w:r>
          <w:rPr>
            <w:noProof/>
          </w:rPr>
          <w:t>4</w:t>
        </w:r>
      </w:fldSimple>
      <w:r>
        <w:t>: Query Tree for Example Query 1</w:t>
      </w:r>
    </w:p>
    <w:p w:rsidR="00276428" w:rsidRDefault="00276428" w:rsidP="00A74966">
      <w:pPr>
        <w:jc w:val="both"/>
      </w:pPr>
    </w:p>
    <w:p w:rsidR="00256211" w:rsidRDefault="00256211" w:rsidP="00A74966">
      <w:pPr>
        <w:pStyle w:val="Heading2"/>
        <w:numPr>
          <w:ilvl w:val="1"/>
          <w:numId w:val="5"/>
        </w:numPr>
        <w:tabs>
          <w:tab w:val="left" w:pos="900"/>
        </w:tabs>
        <w:jc w:val="both"/>
      </w:pPr>
      <w:r>
        <w:t xml:space="preserve">Query Evaluator </w:t>
      </w:r>
      <w:r w:rsidR="00135806">
        <w:t xml:space="preserve">Design &amp; </w:t>
      </w:r>
      <w:r>
        <w:t>Interaction</w:t>
      </w:r>
    </w:p>
    <w:p w:rsidR="003E3BAA" w:rsidRDefault="00F114C4" w:rsidP="00A74966">
      <w:pPr>
        <w:ind w:left="360"/>
        <w:jc w:val="both"/>
      </w:pPr>
      <w:r>
        <w:t>Once The QR has completed processing and storing all of the necessary information it sends a signal to the QP, which then calls the QE which can then start the process of evaluating the queries. First of all the QE</w:t>
      </w:r>
      <w:r w:rsidR="00035844">
        <w:t xml:space="preserve"> will access the QR to</w:t>
      </w:r>
      <w:r>
        <w:t xml:space="preserve"> r</w:t>
      </w:r>
      <w:r w:rsidR="00035844">
        <w:t>ead f</w:t>
      </w:r>
      <w:r>
        <w:t>r</w:t>
      </w:r>
      <w:r w:rsidR="00035844">
        <w:t>o</w:t>
      </w:r>
      <w:r>
        <w:t>m the Symbol Table to get the</w:t>
      </w:r>
      <w:r w:rsidR="00035844">
        <w:t xml:space="preserve"> type of</w:t>
      </w:r>
      <w:r>
        <w:t xml:space="preserve"> </w:t>
      </w:r>
      <w:r w:rsidR="00035844">
        <w:t>variable</w:t>
      </w:r>
      <w:r>
        <w:t xml:space="preserve"> required for the evaluation of the query. It then</w:t>
      </w:r>
      <w:r w:rsidR="00035844">
        <w:t xml:space="preserve"> accesses the PKB, to get a list of all the possible combinations of that type of variable from the Statement Table. Next it will read the Query Tree node by nod</w:t>
      </w:r>
      <w:r w:rsidR="003A2CD6">
        <w:t>e</w:t>
      </w:r>
      <w:r w:rsidR="003E3BAA">
        <w:t xml:space="preserve">. </w:t>
      </w:r>
    </w:p>
    <w:p w:rsidR="00F114C4" w:rsidRDefault="003E3BAA" w:rsidP="00A74966">
      <w:pPr>
        <w:ind w:left="360"/>
        <w:jc w:val="both"/>
      </w:pPr>
      <w:r>
        <w:t xml:space="preserve">When it encounters a such that node, it will loop through all the possible combinations for that particular relationship, having retrieved this from the relation node, based on the 2 children nodes of the such that node and the list retrieved from the Statement Table. It will then access the relevant table of the relationship, in the PKB, to check if such a relationship does in fact exist. </w:t>
      </w:r>
    </w:p>
    <w:p w:rsidR="003E3BAA" w:rsidRDefault="003E3BAA" w:rsidP="00A74966">
      <w:pPr>
        <w:ind w:left="360"/>
        <w:jc w:val="both"/>
      </w:pPr>
    </w:p>
    <w:p w:rsidR="003E3BAA" w:rsidRDefault="003E3BAA" w:rsidP="00A74966">
      <w:pPr>
        <w:ind w:left="360"/>
        <w:jc w:val="both"/>
      </w:pPr>
      <w:r>
        <w:t>Similarly, when the QE encounters a pattern node, it will compare the pattern, which will be represented by the descendent nodes of the pattern node, with that in the AST.</w:t>
      </w:r>
    </w:p>
    <w:p w:rsidR="003E3BAA" w:rsidRDefault="003E3BAA" w:rsidP="00A74966">
      <w:pPr>
        <w:ind w:left="360"/>
        <w:jc w:val="both"/>
      </w:pPr>
      <w:r>
        <w:t xml:space="preserve">In both cases if a result evaluates to be true, it will be saved in the result list. If it is false then nothing will be input into the result list. </w:t>
      </w:r>
    </w:p>
    <w:p w:rsidR="003E3BAA" w:rsidRDefault="003E3BAA" w:rsidP="00A74966">
      <w:pPr>
        <w:ind w:left="360"/>
        <w:jc w:val="both"/>
      </w:pPr>
    </w:p>
    <w:p w:rsidR="003E3BAA" w:rsidRPr="00F114C4" w:rsidRDefault="003E3BAA" w:rsidP="00A74966">
      <w:pPr>
        <w:ind w:left="360"/>
        <w:jc w:val="both"/>
      </w:pPr>
      <w:r>
        <w:lastRenderedPageBreak/>
        <w:t xml:space="preserve">In the end when the whole query has been evaluated, this result list will be returned to the QP, which will in turn return it back to the AutoTester to be displayed back to the user. </w:t>
      </w:r>
    </w:p>
    <w:p w:rsidR="00256211" w:rsidRDefault="00256211" w:rsidP="00A74966">
      <w:pPr>
        <w:jc w:val="both"/>
      </w:pPr>
    </w:p>
    <w:p w:rsidR="00256211" w:rsidRDefault="007B7EAE" w:rsidP="00A74966">
      <w:pPr>
        <w:pStyle w:val="Heading1"/>
        <w:numPr>
          <w:ilvl w:val="0"/>
          <w:numId w:val="5"/>
        </w:numPr>
        <w:jc w:val="both"/>
      </w:pPr>
      <w:r>
        <w:t>Testing</w:t>
      </w:r>
    </w:p>
    <w:p w:rsidR="007B7EAE" w:rsidRDefault="007B7EAE" w:rsidP="00A74966">
      <w:pPr>
        <w:jc w:val="both"/>
      </w:pPr>
      <w:r>
        <w:t xml:space="preserve">We have broken down the testing into 3 components. Unit, integration and system testing. The approach that we used was as follows. Whoever implements a component of the SPA will implement unit testing for it. Moving on to the integration testing aspect, the individuals responsible for implementing communicating components will work on the integration testing for those specific components. Finally integration testing would be carried out by all group members. The idea of testing also includes writing test cases by the respective people carrying out those tests. </w:t>
      </w:r>
    </w:p>
    <w:p w:rsidR="007B7EAE" w:rsidRDefault="007B7EAE" w:rsidP="00A74966">
      <w:pPr>
        <w:jc w:val="both"/>
      </w:pPr>
    </w:p>
    <w:p w:rsidR="007B7EAE" w:rsidRDefault="007B7EAE" w:rsidP="00A74966">
      <w:pPr>
        <w:jc w:val="both"/>
      </w:pPr>
      <w:r>
        <w:t>As a whole we have come to realize that testing is a vital aspect in every software development project. It is only through testing at all levels, did we find out bugs from our components, that otherwise would have remained hidden.</w:t>
      </w:r>
    </w:p>
    <w:p w:rsidR="007B7EAE" w:rsidRDefault="007B7EAE" w:rsidP="00A74966">
      <w:pPr>
        <w:jc w:val="both"/>
      </w:pPr>
    </w:p>
    <w:p w:rsidR="007B7EAE" w:rsidRDefault="007B7EAE" w:rsidP="00A74966">
      <w:pPr>
        <w:pStyle w:val="Heading2"/>
        <w:numPr>
          <w:ilvl w:val="1"/>
          <w:numId w:val="5"/>
        </w:numPr>
        <w:tabs>
          <w:tab w:val="left" w:pos="900"/>
        </w:tabs>
        <w:jc w:val="both"/>
      </w:pPr>
      <w:r>
        <w:t>Unit Testing</w:t>
      </w:r>
    </w:p>
    <w:p w:rsidR="00303ACC" w:rsidRDefault="00303ACC" w:rsidP="00303ACC">
      <w:pPr>
        <w:pStyle w:val="Heading3"/>
        <w:numPr>
          <w:ilvl w:val="2"/>
          <w:numId w:val="5"/>
        </w:numPr>
      </w:pPr>
      <w:r>
        <w:t>Test Case 1</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303ACC" w:rsidRPr="00303ACC" w:rsidRDefault="00303ACC" w:rsidP="00303ACC"/>
    <w:p w:rsidR="00303ACC" w:rsidRDefault="00303ACC" w:rsidP="00303ACC">
      <w:pPr>
        <w:pStyle w:val="Heading3"/>
        <w:numPr>
          <w:ilvl w:val="2"/>
          <w:numId w:val="5"/>
        </w:numPr>
      </w:pPr>
      <w:r>
        <w:t>Test Case 2</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303ACC" w:rsidRDefault="00303ACC" w:rsidP="007D6097">
      <w:pPr>
        <w:ind w:left="720"/>
      </w:pPr>
    </w:p>
    <w:p w:rsidR="00303ACC" w:rsidRPr="00303ACC" w:rsidRDefault="00303ACC" w:rsidP="00303ACC"/>
    <w:p w:rsidR="007B7EAE" w:rsidRDefault="007B7EAE" w:rsidP="00A74966">
      <w:pPr>
        <w:pStyle w:val="Heading2"/>
        <w:numPr>
          <w:ilvl w:val="1"/>
          <w:numId w:val="5"/>
        </w:numPr>
        <w:tabs>
          <w:tab w:val="left" w:pos="900"/>
        </w:tabs>
        <w:jc w:val="both"/>
      </w:pPr>
      <w:r>
        <w:lastRenderedPageBreak/>
        <w:t>Integration Testing</w:t>
      </w:r>
    </w:p>
    <w:p w:rsidR="00303ACC" w:rsidRDefault="00303ACC" w:rsidP="00303ACC">
      <w:pPr>
        <w:pStyle w:val="Heading3"/>
        <w:numPr>
          <w:ilvl w:val="2"/>
          <w:numId w:val="5"/>
        </w:numPr>
      </w:pPr>
      <w:r>
        <w:t>Test Case 1</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7D6097" w:rsidRPr="007D6097" w:rsidRDefault="007D6097" w:rsidP="007D6097">
      <w:pPr>
        <w:ind w:left="720"/>
      </w:pPr>
    </w:p>
    <w:p w:rsidR="00303ACC" w:rsidRPr="00303ACC" w:rsidRDefault="00303ACC" w:rsidP="00303ACC"/>
    <w:p w:rsidR="00303ACC" w:rsidRDefault="00303ACC" w:rsidP="00303ACC">
      <w:pPr>
        <w:pStyle w:val="Heading3"/>
        <w:numPr>
          <w:ilvl w:val="2"/>
          <w:numId w:val="5"/>
        </w:numPr>
      </w:pPr>
      <w:r>
        <w:t>Test Case 2</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7D6097" w:rsidRPr="007D6097" w:rsidRDefault="007D6097" w:rsidP="007D6097"/>
    <w:p w:rsidR="00303ACC" w:rsidRDefault="00303ACC" w:rsidP="00303ACC"/>
    <w:p w:rsidR="00303ACC" w:rsidRPr="00303ACC" w:rsidRDefault="00303ACC" w:rsidP="00303ACC"/>
    <w:p w:rsidR="007B7EAE" w:rsidRDefault="007B7EAE" w:rsidP="00A74966">
      <w:pPr>
        <w:pStyle w:val="Heading2"/>
        <w:numPr>
          <w:ilvl w:val="1"/>
          <w:numId w:val="5"/>
        </w:numPr>
        <w:tabs>
          <w:tab w:val="left" w:pos="900"/>
        </w:tabs>
        <w:jc w:val="both"/>
      </w:pPr>
      <w:r>
        <w:t>System Testing</w:t>
      </w:r>
    </w:p>
    <w:p w:rsidR="00DA5D6A" w:rsidRDefault="00303ACC" w:rsidP="00303ACC">
      <w:pPr>
        <w:pStyle w:val="Heading3"/>
        <w:numPr>
          <w:ilvl w:val="2"/>
          <w:numId w:val="5"/>
        </w:numPr>
      </w:pPr>
      <w:r>
        <w:t>Test Case 1</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CE2113" w:rsidRPr="00CE2113" w:rsidRDefault="00CE2113" w:rsidP="00CE2113"/>
    <w:p w:rsidR="00303ACC" w:rsidRDefault="00303ACC" w:rsidP="00303ACC">
      <w:pPr>
        <w:pStyle w:val="Heading3"/>
        <w:numPr>
          <w:ilvl w:val="2"/>
          <w:numId w:val="5"/>
        </w:numPr>
      </w:pPr>
      <w:r>
        <w:t>Test Case 2</w:t>
      </w:r>
    </w:p>
    <w:p w:rsidR="007D6097" w:rsidRDefault="007D6097" w:rsidP="007D6097">
      <w:pPr>
        <w:ind w:left="720"/>
      </w:pPr>
      <w:r>
        <w:t xml:space="preserve">Test Purpose: </w:t>
      </w:r>
    </w:p>
    <w:p w:rsidR="007D6097" w:rsidRDefault="007D6097" w:rsidP="007D6097">
      <w:pPr>
        <w:ind w:left="720"/>
      </w:pPr>
      <w:r>
        <w:t>Required Test Input:</w:t>
      </w:r>
    </w:p>
    <w:p w:rsidR="007D6097" w:rsidRPr="007D6097" w:rsidRDefault="007D6097" w:rsidP="007D6097">
      <w:pPr>
        <w:ind w:left="720"/>
      </w:pPr>
      <w:r>
        <w:br/>
        <w:t>Expected Test Results:</w:t>
      </w:r>
    </w:p>
    <w:p w:rsidR="007D6097" w:rsidRPr="007D6097" w:rsidRDefault="007D6097" w:rsidP="007D6097"/>
    <w:p w:rsidR="00DA5D6A" w:rsidRDefault="00DA5D6A" w:rsidP="00A74966">
      <w:pPr>
        <w:pStyle w:val="Heading1"/>
        <w:numPr>
          <w:ilvl w:val="0"/>
          <w:numId w:val="5"/>
        </w:numPr>
        <w:jc w:val="both"/>
      </w:pPr>
      <w:r>
        <w:t>Discussion</w:t>
      </w:r>
    </w:p>
    <w:p w:rsidR="00D24DFB" w:rsidRDefault="00D24DFB" w:rsidP="00A74966">
      <w:pPr>
        <w:jc w:val="both"/>
      </w:pPr>
      <w:r>
        <w:t xml:space="preserve">Looking at the experience of working on this project as a whole, we have gained more insight as to what goes on behind the process of coming </w:t>
      </w:r>
      <w:r>
        <w:lastRenderedPageBreak/>
        <w:t xml:space="preserve">up with a software. Though this was just a prototype, the management skills and technical knowledge required is paramount to the success of any project. </w:t>
      </w:r>
    </w:p>
    <w:p w:rsidR="00DA5D6A" w:rsidRDefault="00D24DFB" w:rsidP="00A74966">
      <w:pPr>
        <w:jc w:val="both"/>
      </w:pPr>
      <w:r>
        <w:t>The most challenging aspect of this project was the fact that we had to code the software in C++. A language none of us had really worked with before at this level. As a result</w:t>
      </w:r>
      <w:r w:rsidR="00EB7F0F">
        <w:t>, we had to allocate</w:t>
      </w:r>
      <w:r>
        <w:t xml:space="preserve"> extra time to understanding how things in C++ work</w:t>
      </w:r>
      <w:r w:rsidR="00EB7F0F">
        <w:t xml:space="preserve">, in terms of its syntax. That being said, since all of us are familiar with Java, an object oriented language like C++, we had no problems with understanding the concepts. </w:t>
      </w:r>
    </w:p>
    <w:p w:rsidR="004B3FCA" w:rsidRDefault="004B3FCA" w:rsidP="00A74966">
      <w:pPr>
        <w:jc w:val="both"/>
      </w:pPr>
      <w:r>
        <w:t xml:space="preserve">Overall, our group’s communication was quite effective. In the beginning, we had some trouble in understanding each other due to a language barrier. This was resolved as we interacted more with each other. Everyone contributed equally towards the completion of this project and this made working together very pleasant. </w:t>
      </w:r>
    </w:p>
    <w:p w:rsidR="00EB7F0F" w:rsidRDefault="0093720A" w:rsidP="00A74966">
      <w:pPr>
        <w:jc w:val="both"/>
      </w:pPr>
      <w:r>
        <w:t xml:space="preserve">One thing that we would do differently is organize ourselves better from the beginning i.e. when the assignment first came out. This would also allow us to pace ourselves better. </w:t>
      </w:r>
    </w:p>
    <w:p w:rsidR="00DA5D6A" w:rsidRDefault="00DA5D6A" w:rsidP="00A74966">
      <w:pPr>
        <w:pStyle w:val="Heading1"/>
        <w:numPr>
          <w:ilvl w:val="0"/>
          <w:numId w:val="5"/>
        </w:numPr>
        <w:jc w:val="both"/>
      </w:pPr>
      <w:r>
        <w:t>Comments on the Handbook</w:t>
      </w:r>
    </w:p>
    <w:p w:rsidR="00885D9E" w:rsidRPr="00885D9E" w:rsidRDefault="00885D9E" w:rsidP="00A74966">
      <w:pPr>
        <w:jc w:val="both"/>
      </w:pPr>
      <w:r>
        <w:t xml:space="preserve">Overall, we found the handbook very helpful in giving us ideas for the implementation of the SPA. One thing that could have been better was if there had been more examples and perhaps some sample exercises for us to practice our concepts on. </w:t>
      </w:r>
    </w:p>
    <w:sectPr w:rsidR="00885D9E" w:rsidRPr="00885D9E">
      <w:footerReference w:type="default" r:id="rId23"/>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FCD" w:rsidRDefault="00342FCD">
      <w:pPr>
        <w:spacing w:line="240" w:lineRule="auto"/>
      </w:pPr>
      <w:r>
        <w:separator/>
      </w:r>
    </w:p>
  </w:endnote>
  <w:endnote w:type="continuationSeparator" w:id="0">
    <w:p w:rsidR="00342FCD" w:rsidRDefault="00342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CC4" w:rsidRDefault="004F4CC4">
    <w:pPr>
      <w:pStyle w:val="Footer"/>
    </w:pPr>
    <w:r>
      <w:rPr>
        <w:noProof/>
        <w:lang w:val="en-SG" w:eastAsia="en-SG"/>
      </w:rPr>
      <mc:AlternateContent>
        <mc:Choice Requires="wps">
          <w:drawing>
            <wp:inline distT="0" distB="0" distL="0" distR="0">
              <wp:extent cx="347472" cy="347472"/>
              <wp:effectExtent l="0" t="0" r="0" b="0"/>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4CC4" w:rsidRDefault="004F4CC4">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0D64B7">
                            <w:rPr>
                              <w:rStyle w:val="PageNumber"/>
                              <w:noProof/>
                            </w:rPr>
                            <w:t>7</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Oval 5" o:spid="_x0000_s1028"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" fillcolor="#f9b639 [3207]" stroked="f" strokeweight="1pt">
              <v:stroke joinstyle="miter"/>
              <v:path arrowok="t"/>
              <o:lock v:ext="edit" aspectratio="t"/>
              <v:textbox inset="0,0,0,0">
                <w:txbxContent>
                  <w:p w:rsidR="004F4CC4" w:rsidRDefault="004F4CC4">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0D64B7">
                      <w:rPr>
                        <w:rStyle w:val="PageNumber"/>
                        <w:noProof/>
                      </w:rPr>
                      <w:t>7</w:t>
                    </w:r>
                    <w:r>
                      <w:rPr>
                        <w:rStyle w:val="PageNumber"/>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FCD" w:rsidRDefault="00342FCD">
      <w:pPr>
        <w:spacing w:line="240" w:lineRule="auto"/>
      </w:pPr>
      <w:r>
        <w:separator/>
      </w:r>
    </w:p>
  </w:footnote>
  <w:footnote w:type="continuationSeparator" w:id="0">
    <w:p w:rsidR="00342FCD" w:rsidRDefault="00342FC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612E8134"/>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3857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4C49F9"/>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935605"/>
    <w:multiLevelType w:val="hybridMultilevel"/>
    <w:tmpl w:val="AE208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685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77F03EA"/>
    <w:multiLevelType w:val="hybridMultilevel"/>
    <w:tmpl w:val="C9CE7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2A0979"/>
    <w:multiLevelType w:val="hybridMultilevel"/>
    <w:tmpl w:val="167CE0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63454"/>
    <w:multiLevelType w:val="hybridMultilevel"/>
    <w:tmpl w:val="8D2A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044159"/>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FB22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8152D0"/>
    <w:multiLevelType w:val="hybridMultilevel"/>
    <w:tmpl w:val="92F09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63324C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AB74A08"/>
    <w:multiLevelType w:val="hybridMultilevel"/>
    <w:tmpl w:val="D7963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DC4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DA50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
    <w:lvlOverride w:ilvl="0">
      <w:startOverride w:val="1"/>
    </w:lvlOverride>
  </w:num>
  <w:num w:numId="3">
    <w:abstractNumId w:val="0"/>
  </w:num>
  <w:num w:numId="4">
    <w:abstractNumId w:val="7"/>
  </w:num>
  <w:num w:numId="5">
    <w:abstractNumId w:val="3"/>
  </w:num>
  <w:num w:numId="6">
    <w:abstractNumId w:val="9"/>
  </w:num>
  <w:num w:numId="7">
    <w:abstractNumId w:val="13"/>
  </w:num>
  <w:num w:numId="8">
    <w:abstractNumId w:val="2"/>
  </w:num>
  <w:num w:numId="9">
    <w:abstractNumId w:val="16"/>
  </w:num>
  <w:num w:numId="10">
    <w:abstractNumId w:val="15"/>
  </w:num>
  <w:num w:numId="11">
    <w:abstractNumId w:val="4"/>
  </w:num>
  <w:num w:numId="12">
    <w:abstractNumId w:val="8"/>
  </w:num>
  <w:num w:numId="13">
    <w:abstractNumId w:val="14"/>
  </w:num>
  <w:num w:numId="14">
    <w:abstractNumId w:val="18"/>
  </w:num>
  <w:num w:numId="15">
    <w:abstractNumId w:val="19"/>
  </w:num>
  <w:num w:numId="16">
    <w:abstractNumId w:val="10"/>
  </w:num>
  <w:num w:numId="17">
    <w:abstractNumId w:val="5"/>
  </w:num>
  <w:num w:numId="18">
    <w:abstractNumId w:val="12"/>
  </w:num>
  <w:num w:numId="19">
    <w:abstractNumId w:val="6"/>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07B"/>
    <w:rsid w:val="00025967"/>
    <w:rsid w:val="00035844"/>
    <w:rsid w:val="0004672D"/>
    <w:rsid w:val="000D64B7"/>
    <w:rsid w:val="000E43DA"/>
    <w:rsid w:val="0011167D"/>
    <w:rsid w:val="0011616C"/>
    <w:rsid w:val="00121C4C"/>
    <w:rsid w:val="00135806"/>
    <w:rsid w:val="00137BD8"/>
    <w:rsid w:val="001916E6"/>
    <w:rsid w:val="001D0ABD"/>
    <w:rsid w:val="00204E1D"/>
    <w:rsid w:val="002203D8"/>
    <w:rsid w:val="00231C3A"/>
    <w:rsid w:val="00256211"/>
    <w:rsid w:val="00276428"/>
    <w:rsid w:val="002C002A"/>
    <w:rsid w:val="002C5784"/>
    <w:rsid w:val="002D1E12"/>
    <w:rsid w:val="00303ACC"/>
    <w:rsid w:val="00311DAE"/>
    <w:rsid w:val="00342FCD"/>
    <w:rsid w:val="00393AEF"/>
    <w:rsid w:val="00396A9A"/>
    <w:rsid w:val="003A2CD6"/>
    <w:rsid w:val="003E3BAA"/>
    <w:rsid w:val="00423D8C"/>
    <w:rsid w:val="00486AF3"/>
    <w:rsid w:val="004A2569"/>
    <w:rsid w:val="004B3FCA"/>
    <w:rsid w:val="004E1F17"/>
    <w:rsid w:val="004F4CC4"/>
    <w:rsid w:val="005661EC"/>
    <w:rsid w:val="005A55A2"/>
    <w:rsid w:val="005C521B"/>
    <w:rsid w:val="0069442F"/>
    <w:rsid w:val="006D60EA"/>
    <w:rsid w:val="006F656E"/>
    <w:rsid w:val="007021CE"/>
    <w:rsid w:val="007228B6"/>
    <w:rsid w:val="00737DFC"/>
    <w:rsid w:val="0079762B"/>
    <w:rsid w:val="007B7EAE"/>
    <w:rsid w:val="007C2BE5"/>
    <w:rsid w:val="007D6097"/>
    <w:rsid w:val="007F6E5B"/>
    <w:rsid w:val="0082607A"/>
    <w:rsid w:val="00885D9E"/>
    <w:rsid w:val="008879D7"/>
    <w:rsid w:val="00894259"/>
    <w:rsid w:val="008964E9"/>
    <w:rsid w:val="008E7BCD"/>
    <w:rsid w:val="00901C71"/>
    <w:rsid w:val="0093720A"/>
    <w:rsid w:val="009456ED"/>
    <w:rsid w:val="00954616"/>
    <w:rsid w:val="009B2CCC"/>
    <w:rsid w:val="009B3F41"/>
    <w:rsid w:val="009C673B"/>
    <w:rsid w:val="009D4EEF"/>
    <w:rsid w:val="009F2AAD"/>
    <w:rsid w:val="00A40A93"/>
    <w:rsid w:val="00A43726"/>
    <w:rsid w:val="00A74966"/>
    <w:rsid w:val="00AA02AF"/>
    <w:rsid w:val="00AB3F89"/>
    <w:rsid w:val="00B1429D"/>
    <w:rsid w:val="00B20231"/>
    <w:rsid w:val="00B4242F"/>
    <w:rsid w:val="00BD4132"/>
    <w:rsid w:val="00BF5B25"/>
    <w:rsid w:val="00C1003C"/>
    <w:rsid w:val="00C152B9"/>
    <w:rsid w:val="00C34C78"/>
    <w:rsid w:val="00C765C0"/>
    <w:rsid w:val="00CD6829"/>
    <w:rsid w:val="00CE2113"/>
    <w:rsid w:val="00CE65F9"/>
    <w:rsid w:val="00D04BDD"/>
    <w:rsid w:val="00D13C17"/>
    <w:rsid w:val="00D24DFB"/>
    <w:rsid w:val="00D42561"/>
    <w:rsid w:val="00D47BC8"/>
    <w:rsid w:val="00D64F63"/>
    <w:rsid w:val="00D75BF9"/>
    <w:rsid w:val="00DA5D6A"/>
    <w:rsid w:val="00DF180B"/>
    <w:rsid w:val="00E757FB"/>
    <w:rsid w:val="00EB7F0F"/>
    <w:rsid w:val="00EC2577"/>
    <w:rsid w:val="00EE64D5"/>
    <w:rsid w:val="00F114C4"/>
    <w:rsid w:val="00F60EAE"/>
    <w:rsid w:val="00F76B89"/>
    <w:rsid w:val="00F9407B"/>
    <w:rsid w:val="00FA13B5"/>
    <w:rsid w:val="00FC36BF"/>
    <w:rsid w:val="00FC4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07DB68A4-5D4B-4EFC-A4FA-8E074C38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uiPriority="2"/>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1CE"/>
    <w:rPr>
      <w:sz w:val="23"/>
    </w:rPr>
  </w:style>
  <w:style w:type="paragraph" w:styleId="Heading1">
    <w:name w:val="heading 1"/>
    <w:basedOn w:val="Normal"/>
    <w:next w:val="Normal"/>
    <w:link w:val="Heading1Char"/>
    <w:uiPriority w:val="9"/>
    <w:qFormat/>
    <w:rsid w:val="008E7BCD"/>
    <w:pPr>
      <w:keepNext/>
      <w:keepLines/>
      <w:pBdr>
        <w:bottom w:val="single" w:sz="4" w:space="1" w:color="B53D68" w:themeColor="accent1"/>
      </w:pBdr>
      <w:spacing w:before="400" w:after="40" w:line="240" w:lineRule="auto"/>
      <w:outlineLvl w:val="0"/>
    </w:pPr>
    <w:rPr>
      <w:rFonts w:asciiTheme="majorHAnsi" w:eastAsiaTheme="majorEastAsia" w:hAnsiTheme="majorHAnsi" w:cstheme="majorBidi"/>
      <w:color w:val="872D4D" w:themeColor="accent1" w:themeShade="BF"/>
      <w:sz w:val="36"/>
      <w:szCs w:val="36"/>
    </w:rPr>
  </w:style>
  <w:style w:type="paragraph" w:styleId="Heading2">
    <w:name w:val="heading 2"/>
    <w:basedOn w:val="Normal"/>
    <w:next w:val="Normal"/>
    <w:link w:val="Heading2Char"/>
    <w:uiPriority w:val="9"/>
    <w:unhideWhenUsed/>
    <w:qFormat/>
    <w:rsid w:val="008E7BCD"/>
    <w:pPr>
      <w:keepNext/>
      <w:keepLines/>
      <w:spacing w:before="160" w:after="0" w:line="240" w:lineRule="auto"/>
      <w:outlineLvl w:val="1"/>
    </w:pPr>
    <w:rPr>
      <w:rFonts w:asciiTheme="majorHAnsi" w:eastAsiaTheme="majorEastAsia" w:hAnsiTheme="majorHAnsi" w:cstheme="majorBidi"/>
      <w:color w:val="872D4D" w:themeColor="accent1" w:themeShade="BF"/>
      <w:sz w:val="28"/>
      <w:szCs w:val="28"/>
    </w:rPr>
  </w:style>
  <w:style w:type="paragraph" w:styleId="Heading3">
    <w:name w:val="heading 3"/>
    <w:basedOn w:val="Normal"/>
    <w:next w:val="Normal"/>
    <w:link w:val="Heading3Char"/>
    <w:uiPriority w:val="9"/>
    <w:unhideWhenUsed/>
    <w:qFormat/>
    <w:rsid w:val="008E7BC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E7BC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E7BC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E7BC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E7BC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E7BC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E7BC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8E7BCD"/>
    <w:pPr>
      <w:spacing w:after="0" w:line="240" w:lineRule="auto"/>
      <w:contextualSpacing/>
    </w:pPr>
    <w:rPr>
      <w:rFonts w:asciiTheme="majorHAnsi" w:eastAsiaTheme="majorEastAsia" w:hAnsiTheme="majorHAnsi" w:cstheme="majorBidi"/>
      <w:color w:val="872D4D" w:themeColor="accent1" w:themeShade="BF"/>
      <w:spacing w:val="-7"/>
      <w:sz w:val="80"/>
      <w:szCs w:val="80"/>
    </w:rPr>
  </w:style>
  <w:style w:type="character" w:customStyle="1" w:styleId="TitleChar">
    <w:name w:val="Title Char"/>
    <w:basedOn w:val="DefaultParagraphFont"/>
    <w:link w:val="Title"/>
    <w:uiPriority w:val="10"/>
    <w:rsid w:val="008E7BCD"/>
    <w:rPr>
      <w:rFonts w:asciiTheme="majorHAnsi" w:eastAsiaTheme="majorEastAsia" w:hAnsiTheme="majorHAnsi" w:cstheme="majorBidi"/>
      <w:color w:val="872D4D" w:themeColor="accent1" w:themeShade="BF"/>
      <w:spacing w:val="-7"/>
      <w:sz w:val="80"/>
      <w:szCs w:val="80"/>
    </w:rPr>
  </w:style>
  <w:style w:type="paragraph" w:customStyle="1" w:styleId="ContactInfo">
    <w:name w:val="Contact Info"/>
    <w:basedOn w:val="Normal"/>
    <w:pPr>
      <w:spacing w:line="300" w:lineRule="auto"/>
    </w:pPr>
    <w:rPr>
      <w:sz w:val="28"/>
      <w:szCs w:val="28"/>
    </w:rPr>
  </w:style>
  <w:style w:type="paragraph" w:styleId="BodyText">
    <w:name w:val="Body Text"/>
    <w:basedOn w:val="Normal"/>
    <w:link w:val="BodyTextChar"/>
    <w:uiPriority w:val="99"/>
    <w:unhideWhenUsed/>
    <w:pPr>
      <w:spacing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9"/>
    <w:rsid w:val="008E7BCD"/>
    <w:rPr>
      <w:rFonts w:asciiTheme="majorHAnsi" w:eastAsiaTheme="majorEastAsia" w:hAnsiTheme="majorHAnsi" w:cstheme="majorBidi"/>
      <w:color w:val="872D4D" w:themeColor="accent1" w:themeShade="BF"/>
      <w:sz w:val="36"/>
      <w:szCs w:val="36"/>
    </w:rPr>
  </w:style>
  <w:style w:type="character" w:customStyle="1" w:styleId="Heading2Char">
    <w:name w:val="Heading 2 Char"/>
    <w:basedOn w:val="DefaultParagraphFont"/>
    <w:link w:val="Heading2"/>
    <w:uiPriority w:val="9"/>
    <w:rsid w:val="008E7BCD"/>
    <w:rPr>
      <w:rFonts w:asciiTheme="majorHAnsi" w:eastAsiaTheme="majorEastAsia" w:hAnsiTheme="majorHAnsi" w:cstheme="majorBidi"/>
      <w:color w:val="872D4D" w:themeColor="accent1" w:themeShade="BF"/>
      <w:sz w:val="28"/>
      <w:szCs w:val="28"/>
    </w:rPr>
  </w:style>
  <w:style w:type="paragraph" w:styleId="ListBullet">
    <w:name w:val="List Bullet"/>
    <w:basedOn w:val="Normal"/>
    <w:uiPriority w:val="1"/>
    <w:pPr>
      <w:numPr>
        <w:numId w:val="1"/>
      </w:numPr>
      <w:spacing w:before="120"/>
    </w:pPr>
    <w:rPr>
      <w:color w:val="505050" w:themeColor="text2"/>
    </w:rPr>
  </w:style>
  <w:style w:type="character" w:customStyle="1" w:styleId="Heading3Char">
    <w:name w:val="Heading 3 Char"/>
    <w:basedOn w:val="DefaultParagraphFont"/>
    <w:link w:val="Heading3"/>
    <w:uiPriority w:val="9"/>
    <w:rsid w:val="008E7BCD"/>
    <w:rPr>
      <w:rFonts w:asciiTheme="majorHAnsi" w:eastAsiaTheme="majorEastAsia" w:hAnsiTheme="majorHAnsi" w:cstheme="majorBidi"/>
      <w:color w:val="404040" w:themeColor="text1" w:themeTint="BF"/>
      <w:sz w:val="26"/>
      <w:szCs w:val="26"/>
    </w:rPr>
  </w:style>
  <w:style w:type="paragraph" w:styleId="Quote">
    <w:name w:val="Quote"/>
    <w:basedOn w:val="Normal"/>
    <w:next w:val="Normal"/>
    <w:link w:val="QuoteChar"/>
    <w:uiPriority w:val="29"/>
    <w:qFormat/>
    <w:rsid w:val="008E7BC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E7BCD"/>
    <w:rPr>
      <w:i/>
      <w:iCs/>
    </w:rPr>
  </w:style>
  <w:style w:type="paragraph" w:styleId="TOCHeading">
    <w:name w:val="TOC Heading"/>
    <w:basedOn w:val="Heading1"/>
    <w:next w:val="Normal"/>
    <w:uiPriority w:val="39"/>
    <w:semiHidden/>
    <w:unhideWhenUsed/>
    <w:qFormat/>
    <w:rsid w:val="008E7BCD"/>
    <w:pPr>
      <w:outlineLvl w:val="9"/>
    </w:pPr>
  </w:style>
  <w:style w:type="character" w:customStyle="1" w:styleId="Heading4Char">
    <w:name w:val="Heading 4 Char"/>
    <w:basedOn w:val="DefaultParagraphFont"/>
    <w:link w:val="Heading4"/>
    <w:uiPriority w:val="9"/>
    <w:semiHidden/>
    <w:rsid w:val="008E7BC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E7BC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E7BC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E7BC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E7BC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E7BC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8E7BCD"/>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8E7BC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E7BC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8E7BCD"/>
    <w:rPr>
      <w:b/>
      <w:bCs/>
    </w:rPr>
  </w:style>
  <w:style w:type="character" w:styleId="Emphasis">
    <w:name w:val="Emphasis"/>
    <w:basedOn w:val="DefaultParagraphFont"/>
    <w:uiPriority w:val="20"/>
    <w:qFormat/>
    <w:rsid w:val="008E7BCD"/>
    <w:rPr>
      <w:i/>
      <w:iCs/>
    </w:rPr>
  </w:style>
  <w:style w:type="paragraph" w:styleId="NoSpacing">
    <w:name w:val="No Spacing"/>
    <w:uiPriority w:val="1"/>
    <w:qFormat/>
    <w:rsid w:val="008E7BCD"/>
    <w:pPr>
      <w:spacing w:after="0" w:line="240" w:lineRule="auto"/>
    </w:pPr>
  </w:style>
  <w:style w:type="paragraph" w:styleId="IntenseQuote">
    <w:name w:val="Intense Quote"/>
    <w:basedOn w:val="Normal"/>
    <w:next w:val="Normal"/>
    <w:link w:val="IntenseQuoteChar"/>
    <w:uiPriority w:val="30"/>
    <w:qFormat/>
    <w:rsid w:val="008E7BCD"/>
    <w:pPr>
      <w:spacing w:before="100" w:beforeAutospacing="1" w:after="240"/>
      <w:ind w:left="864" w:right="864"/>
      <w:jc w:val="center"/>
    </w:pPr>
    <w:rPr>
      <w:rFonts w:asciiTheme="majorHAnsi" w:eastAsiaTheme="majorEastAsia" w:hAnsiTheme="majorHAnsi" w:cstheme="majorBidi"/>
      <w:color w:val="B53D68" w:themeColor="accent1"/>
      <w:sz w:val="28"/>
      <w:szCs w:val="28"/>
    </w:rPr>
  </w:style>
  <w:style w:type="character" w:customStyle="1" w:styleId="IntenseQuoteChar">
    <w:name w:val="Intense Quote Char"/>
    <w:basedOn w:val="DefaultParagraphFont"/>
    <w:link w:val="IntenseQuote"/>
    <w:uiPriority w:val="30"/>
    <w:rsid w:val="008E7BCD"/>
    <w:rPr>
      <w:rFonts w:asciiTheme="majorHAnsi" w:eastAsiaTheme="majorEastAsia" w:hAnsiTheme="majorHAnsi" w:cstheme="majorBidi"/>
      <w:color w:val="B53D68" w:themeColor="accent1"/>
      <w:sz w:val="28"/>
      <w:szCs w:val="28"/>
    </w:rPr>
  </w:style>
  <w:style w:type="character" w:styleId="SubtleEmphasis">
    <w:name w:val="Subtle Emphasis"/>
    <w:basedOn w:val="DefaultParagraphFont"/>
    <w:uiPriority w:val="19"/>
    <w:qFormat/>
    <w:rsid w:val="008E7BCD"/>
    <w:rPr>
      <w:i/>
      <w:iCs/>
      <w:color w:val="595959" w:themeColor="text1" w:themeTint="A6"/>
    </w:rPr>
  </w:style>
  <w:style w:type="character" w:styleId="IntenseEmphasis">
    <w:name w:val="Intense Emphasis"/>
    <w:basedOn w:val="DefaultParagraphFont"/>
    <w:uiPriority w:val="21"/>
    <w:qFormat/>
    <w:rsid w:val="008E7BCD"/>
    <w:rPr>
      <w:b/>
      <w:bCs/>
      <w:i/>
      <w:iCs/>
    </w:rPr>
  </w:style>
  <w:style w:type="character" w:styleId="SubtleReference">
    <w:name w:val="Subtle Reference"/>
    <w:basedOn w:val="DefaultParagraphFont"/>
    <w:uiPriority w:val="31"/>
    <w:qFormat/>
    <w:rsid w:val="008E7BCD"/>
    <w:rPr>
      <w:smallCaps/>
      <w:color w:val="404040" w:themeColor="text1" w:themeTint="BF"/>
    </w:rPr>
  </w:style>
  <w:style w:type="character" w:styleId="IntenseReference">
    <w:name w:val="Intense Reference"/>
    <w:basedOn w:val="DefaultParagraphFont"/>
    <w:uiPriority w:val="32"/>
    <w:qFormat/>
    <w:rsid w:val="008E7BCD"/>
    <w:rPr>
      <w:b/>
      <w:bCs/>
      <w:smallCaps/>
      <w:u w:val="single"/>
    </w:rPr>
  </w:style>
  <w:style w:type="character" w:styleId="BookTitle">
    <w:name w:val="Book Title"/>
    <w:basedOn w:val="DefaultParagraphFont"/>
    <w:uiPriority w:val="33"/>
    <w:qFormat/>
    <w:rsid w:val="008E7BCD"/>
    <w:rPr>
      <w:b/>
      <w:bCs/>
      <w:smallCaps/>
    </w:rPr>
  </w:style>
  <w:style w:type="paragraph" w:styleId="ListParagraph">
    <w:name w:val="List Paragraph"/>
    <w:basedOn w:val="Normal"/>
    <w:uiPriority w:val="34"/>
    <w:qFormat/>
    <w:rsid w:val="0011167D"/>
    <w:pPr>
      <w:ind w:left="720"/>
      <w:contextualSpacing/>
    </w:pPr>
  </w:style>
  <w:style w:type="table" w:styleId="TableGrid">
    <w:name w:val="Table Grid"/>
    <w:basedOn w:val="TableNormal"/>
    <w:uiPriority w:val="39"/>
    <w:rsid w:val="00C765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C765C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65C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semiHidden/>
    <w:unhideWhenUsed/>
    <w:rsid w:val="00B4242F"/>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E757FB"/>
    <w:rPr>
      <w:color w:val="872D4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4770">
      <w:bodyDiv w:val="1"/>
      <w:marLeft w:val="0"/>
      <w:marRight w:val="0"/>
      <w:marTop w:val="0"/>
      <w:marBottom w:val="0"/>
      <w:divBdr>
        <w:top w:val="none" w:sz="0" w:space="0" w:color="auto"/>
        <w:left w:val="none" w:sz="0" w:space="0" w:color="auto"/>
        <w:bottom w:val="none" w:sz="0" w:space="0" w:color="auto"/>
        <w:right w:val="none" w:sz="0" w:space="0" w:color="auto"/>
      </w:divBdr>
    </w:div>
    <w:div w:id="9570571">
      <w:bodyDiv w:val="1"/>
      <w:marLeft w:val="0"/>
      <w:marRight w:val="0"/>
      <w:marTop w:val="0"/>
      <w:marBottom w:val="0"/>
      <w:divBdr>
        <w:top w:val="none" w:sz="0" w:space="0" w:color="auto"/>
        <w:left w:val="none" w:sz="0" w:space="0" w:color="auto"/>
        <w:bottom w:val="none" w:sz="0" w:space="0" w:color="auto"/>
        <w:right w:val="none" w:sz="0" w:space="0" w:color="auto"/>
      </w:divBdr>
    </w:div>
    <w:div w:id="33239700">
      <w:bodyDiv w:val="1"/>
      <w:marLeft w:val="0"/>
      <w:marRight w:val="0"/>
      <w:marTop w:val="0"/>
      <w:marBottom w:val="0"/>
      <w:divBdr>
        <w:top w:val="none" w:sz="0" w:space="0" w:color="auto"/>
        <w:left w:val="none" w:sz="0" w:space="0" w:color="auto"/>
        <w:bottom w:val="none" w:sz="0" w:space="0" w:color="auto"/>
        <w:right w:val="none" w:sz="0" w:space="0" w:color="auto"/>
      </w:divBdr>
    </w:div>
    <w:div w:id="33310291">
      <w:bodyDiv w:val="1"/>
      <w:marLeft w:val="0"/>
      <w:marRight w:val="0"/>
      <w:marTop w:val="0"/>
      <w:marBottom w:val="0"/>
      <w:divBdr>
        <w:top w:val="none" w:sz="0" w:space="0" w:color="auto"/>
        <w:left w:val="none" w:sz="0" w:space="0" w:color="auto"/>
        <w:bottom w:val="none" w:sz="0" w:space="0" w:color="auto"/>
        <w:right w:val="none" w:sz="0" w:space="0" w:color="auto"/>
      </w:divBdr>
    </w:div>
    <w:div w:id="50008494">
      <w:bodyDiv w:val="1"/>
      <w:marLeft w:val="0"/>
      <w:marRight w:val="0"/>
      <w:marTop w:val="0"/>
      <w:marBottom w:val="0"/>
      <w:divBdr>
        <w:top w:val="none" w:sz="0" w:space="0" w:color="auto"/>
        <w:left w:val="none" w:sz="0" w:space="0" w:color="auto"/>
        <w:bottom w:val="none" w:sz="0" w:space="0" w:color="auto"/>
        <w:right w:val="none" w:sz="0" w:space="0" w:color="auto"/>
      </w:divBdr>
      <w:divsChild>
        <w:div w:id="1345984884">
          <w:marLeft w:val="0"/>
          <w:marRight w:val="0"/>
          <w:marTop w:val="0"/>
          <w:marBottom w:val="0"/>
          <w:divBdr>
            <w:top w:val="none" w:sz="0" w:space="0" w:color="auto"/>
            <w:left w:val="none" w:sz="0" w:space="0" w:color="auto"/>
            <w:bottom w:val="none" w:sz="0" w:space="0" w:color="auto"/>
            <w:right w:val="none" w:sz="0" w:space="0" w:color="auto"/>
          </w:divBdr>
        </w:div>
      </w:divsChild>
    </w:div>
    <w:div w:id="78184662">
      <w:bodyDiv w:val="1"/>
      <w:marLeft w:val="0"/>
      <w:marRight w:val="0"/>
      <w:marTop w:val="0"/>
      <w:marBottom w:val="0"/>
      <w:divBdr>
        <w:top w:val="none" w:sz="0" w:space="0" w:color="auto"/>
        <w:left w:val="none" w:sz="0" w:space="0" w:color="auto"/>
        <w:bottom w:val="none" w:sz="0" w:space="0" w:color="auto"/>
        <w:right w:val="none" w:sz="0" w:space="0" w:color="auto"/>
      </w:divBdr>
      <w:divsChild>
        <w:div w:id="318002132">
          <w:marLeft w:val="0"/>
          <w:marRight w:val="0"/>
          <w:marTop w:val="0"/>
          <w:marBottom w:val="0"/>
          <w:divBdr>
            <w:top w:val="none" w:sz="0" w:space="0" w:color="auto"/>
            <w:left w:val="none" w:sz="0" w:space="0" w:color="auto"/>
            <w:bottom w:val="none" w:sz="0" w:space="0" w:color="auto"/>
            <w:right w:val="none" w:sz="0" w:space="0" w:color="auto"/>
          </w:divBdr>
        </w:div>
      </w:divsChild>
    </w:div>
    <w:div w:id="80377799">
      <w:bodyDiv w:val="1"/>
      <w:marLeft w:val="0"/>
      <w:marRight w:val="0"/>
      <w:marTop w:val="0"/>
      <w:marBottom w:val="0"/>
      <w:divBdr>
        <w:top w:val="none" w:sz="0" w:space="0" w:color="auto"/>
        <w:left w:val="none" w:sz="0" w:space="0" w:color="auto"/>
        <w:bottom w:val="none" w:sz="0" w:space="0" w:color="auto"/>
        <w:right w:val="none" w:sz="0" w:space="0" w:color="auto"/>
      </w:divBdr>
    </w:div>
    <w:div w:id="86539932">
      <w:bodyDiv w:val="1"/>
      <w:marLeft w:val="0"/>
      <w:marRight w:val="0"/>
      <w:marTop w:val="0"/>
      <w:marBottom w:val="0"/>
      <w:divBdr>
        <w:top w:val="none" w:sz="0" w:space="0" w:color="auto"/>
        <w:left w:val="none" w:sz="0" w:space="0" w:color="auto"/>
        <w:bottom w:val="none" w:sz="0" w:space="0" w:color="auto"/>
        <w:right w:val="none" w:sz="0" w:space="0" w:color="auto"/>
      </w:divBdr>
    </w:div>
    <w:div w:id="96294563">
      <w:bodyDiv w:val="1"/>
      <w:marLeft w:val="0"/>
      <w:marRight w:val="0"/>
      <w:marTop w:val="0"/>
      <w:marBottom w:val="0"/>
      <w:divBdr>
        <w:top w:val="none" w:sz="0" w:space="0" w:color="auto"/>
        <w:left w:val="none" w:sz="0" w:space="0" w:color="auto"/>
        <w:bottom w:val="none" w:sz="0" w:space="0" w:color="auto"/>
        <w:right w:val="none" w:sz="0" w:space="0" w:color="auto"/>
      </w:divBdr>
    </w:div>
    <w:div w:id="105001712">
      <w:bodyDiv w:val="1"/>
      <w:marLeft w:val="0"/>
      <w:marRight w:val="0"/>
      <w:marTop w:val="0"/>
      <w:marBottom w:val="0"/>
      <w:divBdr>
        <w:top w:val="none" w:sz="0" w:space="0" w:color="auto"/>
        <w:left w:val="none" w:sz="0" w:space="0" w:color="auto"/>
        <w:bottom w:val="none" w:sz="0" w:space="0" w:color="auto"/>
        <w:right w:val="none" w:sz="0" w:space="0" w:color="auto"/>
      </w:divBdr>
    </w:div>
    <w:div w:id="108624225">
      <w:bodyDiv w:val="1"/>
      <w:marLeft w:val="0"/>
      <w:marRight w:val="0"/>
      <w:marTop w:val="0"/>
      <w:marBottom w:val="0"/>
      <w:divBdr>
        <w:top w:val="none" w:sz="0" w:space="0" w:color="auto"/>
        <w:left w:val="none" w:sz="0" w:space="0" w:color="auto"/>
        <w:bottom w:val="none" w:sz="0" w:space="0" w:color="auto"/>
        <w:right w:val="none" w:sz="0" w:space="0" w:color="auto"/>
      </w:divBdr>
    </w:div>
    <w:div w:id="127745192">
      <w:bodyDiv w:val="1"/>
      <w:marLeft w:val="0"/>
      <w:marRight w:val="0"/>
      <w:marTop w:val="0"/>
      <w:marBottom w:val="0"/>
      <w:divBdr>
        <w:top w:val="none" w:sz="0" w:space="0" w:color="auto"/>
        <w:left w:val="none" w:sz="0" w:space="0" w:color="auto"/>
        <w:bottom w:val="none" w:sz="0" w:space="0" w:color="auto"/>
        <w:right w:val="none" w:sz="0" w:space="0" w:color="auto"/>
      </w:divBdr>
    </w:div>
    <w:div w:id="134034186">
      <w:bodyDiv w:val="1"/>
      <w:marLeft w:val="0"/>
      <w:marRight w:val="0"/>
      <w:marTop w:val="0"/>
      <w:marBottom w:val="0"/>
      <w:divBdr>
        <w:top w:val="none" w:sz="0" w:space="0" w:color="auto"/>
        <w:left w:val="none" w:sz="0" w:space="0" w:color="auto"/>
        <w:bottom w:val="none" w:sz="0" w:space="0" w:color="auto"/>
        <w:right w:val="none" w:sz="0" w:space="0" w:color="auto"/>
      </w:divBdr>
    </w:div>
    <w:div w:id="136074982">
      <w:bodyDiv w:val="1"/>
      <w:marLeft w:val="0"/>
      <w:marRight w:val="0"/>
      <w:marTop w:val="0"/>
      <w:marBottom w:val="0"/>
      <w:divBdr>
        <w:top w:val="none" w:sz="0" w:space="0" w:color="auto"/>
        <w:left w:val="none" w:sz="0" w:space="0" w:color="auto"/>
        <w:bottom w:val="none" w:sz="0" w:space="0" w:color="auto"/>
        <w:right w:val="none" w:sz="0" w:space="0" w:color="auto"/>
      </w:divBdr>
    </w:div>
    <w:div w:id="160586884">
      <w:bodyDiv w:val="1"/>
      <w:marLeft w:val="0"/>
      <w:marRight w:val="0"/>
      <w:marTop w:val="0"/>
      <w:marBottom w:val="0"/>
      <w:divBdr>
        <w:top w:val="none" w:sz="0" w:space="0" w:color="auto"/>
        <w:left w:val="none" w:sz="0" w:space="0" w:color="auto"/>
        <w:bottom w:val="none" w:sz="0" w:space="0" w:color="auto"/>
        <w:right w:val="none" w:sz="0" w:space="0" w:color="auto"/>
      </w:divBdr>
    </w:div>
    <w:div w:id="160629365">
      <w:bodyDiv w:val="1"/>
      <w:marLeft w:val="0"/>
      <w:marRight w:val="0"/>
      <w:marTop w:val="0"/>
      <w:marBottom w:val="0"/>
      <w:divBdr>
        <w:top w:val="none" w:sz="0" w:space="0" w:color="auto"/>
        <w:left w:val="none" w:sz="0" w:space="0" w:color="auto"/>
        <w:bottom w:val="none" w:sz="0" w:space="0" w:color="auto"/>
        <w:right w:val="none" w:sz="0" w:space="0" w:color="auto"/>
      </w:divBdr>
    </w:div>
    <w:div w:id="178735070">
      <w:bodyDiv w:val="1"/>
      <w:marLeft w:val="0"/>
      <w:marRight w:val="0"/>
      <w:marTop w:val="0"/>
      <w:marBottom w:val="0"/>
      <w:divBdr>
        <w:top w:val="none" w:sz="0" w:space="0" w:color="auto"/>
        <w:left w:val="none" w:sz="0" w:space="0" w:color="auto"/>
        <w:bottom w:val="none" w:sz="0" w:space="0" w:color="auto"/>
        <w:right w:val="none" w:sz="0" w:space="0" w:color="auto"/>
      </w:divBdr>
    </w:div>
    <w:div w:id="184712854">
      <w:bodyDiv w:val="1"/>
      <w:marLeft w:val="0"/>
      <w:marRight w:val="0"/>
      <w:marTop w:val="0"/>
      <w:marBottom w:val="0"/>
      <w:divBdr>
        <w:top w:val="none" w:sz="0" w:space="0" w:color="auto"/>
        <w:left w:val="none" w:sz="0" w:space="0" w:color="auto"/>
        <w:bottom w:val="none" w:sz="0" w:space="0" w:color="auto"/>
        <w:right w:val="none" w:sz="0" w:space="0" w:color="auto"/>
      </w:divBdr>
    </w:div>
    <w:div w:id="191502017">
      <w:bodyDiv w:val="1"/>
      <w:marLeft w:val="0"/>
      <w:marRight w:val="0"/>
      <w:marTop w:val="0"/>
      <w:marBottom w:val="0"/>
      <w:divBdr>
        <w:top w:val="none" w:sz="0" w:space="0" w:color="auto"/>
        <w:left w:val="none" w:sz="0" w:space="0" w:color="auto"/>
        <w:bottom w:val="none" w:sz="0" w:space="0" w:color="auto"/>
        <w:right w:val="none" w:sz="0" w:space="0" w:color="auto"/>
      </w:divBdr>
    </w:div>
    <w:div w:id="192772266">
      <w:bodyDiv w:val="1"/>
      <w:marLeft w:val="0"/>
      <w:marRight w:val="0"/>
      <w:marTop w:val="0"/>
      <w:marBottom w:val="0"/>
      <w:divBdr>
        <w:top w:val="none" w:sz="0" w:space="0" w:color="auto"/>
        <w:left w:val="none" w:sz="0" w:space="0" w:color="auto"/>
        <w:bottom w:val="none" w:sz="0" w:space="0" w:color="auto"/>
        <w:right w:val="none" w:sz="0" w:space="0" w:color="auto"/>
      </w:divBdr>
    </w:div>
    <w:div w:id="194117786">
      <w:bodyDiv w:val="1"/>
      <w:marLeft w:val="0"/>
      <w:marRight w:val="0"/>
      <w:marTop w:val="0"/>
      <w:marBottom w:val="0"/>
      <w:divBdr>
        <w:top w:val="none" w:sz="0" w:space="0" w:color="auto"/>
        <w:left w:val="none" w:sz="0" w:space="0" w:color="auto"/>
        <w:bottom w:val="none" w:sz="0" w:space="0" w:color="auto"/>
        <w:right w:val="none" w:sz="0" w:space="0" w:color="auto"/>
      </w:divBdr>
    </w:div>
    <w:div w:id="199630672">
      <w:bodyDiv w:val="1"/>
      <w:marLeft w:val="0"/>
      <w:marRight w:val="0"/>
      <w:marTop w:val="0"/>
      <w:marBottom w:val="0"/>
      <w:divBdr>
        <w:top w:val="none" w:sz="0" w:space="0" w:color="auto"/>
        <w:left w:val="none" w:sz="0" w:space="0" w:color="auto"/>
        <w:bottom w:val="none" w:sz="0" w:space="0" w:color="auto"/>
        <w:right w:val="none" w:sz="0" w:space="0" w:color="auto"/>
      </w:divBdr>
    </w:div>
    <w:div w:id="205413306">
      <w:bodyDiv w:val="1"/>
      <w:marLeft w:val="0"/>
      <w:marRight w:val="0"/>
      <w:marTop w:val="0"/>
      <w:marBottom w:val="0"/>
      <w:divBdr>
        <w:top w:val="none" w:sz="0" w:space="0" w:color="auto"/>
        <w:left w:val="none" w:sz="0" w:space="0" w:color="auto"/>
        <w:bottom w:val="none" w:sz="0" w:space="0" w:color="auto"/>
        <w:right w:val="none" w:sz="0" w:space="0" w:color="auto"/>
      </w:divBdr>
    </w:div>
    <w:div w:id="205991541">
      <w:bodyDiv w:val="1"/>
      <w:marLeft w:val="0"/>
      <w:marRight w:val="0"/>
      <w:marTop w:val="0"/>
      <w:marBottom w:val="0"/>
      <w:divBdr>
        <w:top w:val="none" w:sz="0" w:space="0" w:color="auto"/>
        <w:left w:val="none" w:sz="0" w:space="0" w:color="auto"/>
        <w:bottom w:val="none" w:sz="0" w:space="0" w:color="auto"/>
        <w:right w:val="none" w:sz="0" w:space="0" w:color="auto"/>
      </w:divBdr>
    </w:div>
    <w:div w:id="215893712">
      <w:bodyDiv w:val="1"/>
      <w:marLeft w:val="0"/>
      <w:marRight w:val="0"/>
      <w:marTop w:val="0"/>
      <w:marBottom w:val="0"/>
      <w:divBdr>
        <w:top w:val="none" w:sz="0" w:space="0" w:color="auto"/>
        <w:left w:val="none" w:sz="0" w:space="0" w:color="auto"/>
        <w:bottom w:val="none" w:sz="0" w:space="0" w:color="auto"/>
        <w:right w:val="none" w:sz="0" w:space="0" w:color="auto"/>
      </w:divBdr>
    </w:div>
    <w:div w:id="227420308">
      <w:bodyDiv w:val="1"/>
      <w:marLeft w:val="0"/>
      <w:marRight w:val="0"/>
      <w:marTop w:val="0"/>
      <w:marBottom w:val="0"/>
      <w:divBdr>
        <w:top w:val="none" w:sz="0" w:space="0" w:color="auto"/>
        <w:left w:val="none" w:sz="0" w:space="0" w:color="auto"/>
        <w:bottom w:val="none" w:sz="0" w:space="0" w:color="auto"/>
        <w:right w:val="none" w:sz="0" w:space="0" w:color="auto"/>
      </w:divBdr>
    </w:div>
    <w:div w:id="243496805">
      <w:bodyDiv w:val="1"/>
      <w:marLeft w:val="0"/>
      <w:marRight w:val="0"/>
      <w:marTop w:val="0"/>
      <w:marBottom w:val="0"/>
      <w:divBdr>
        <w:top w:val="none" w:sz="0" w:space="0" w:color="auto"/>
        <w:left w:val="none" w:sz="0" w:space="0" w:color="auto"/>
        <w:bottom w:val="none" w:sz="0" w:space="0" w:color="auto"/>
        <w:right w:val="none" w:sz="0" w:space="0" w:color="auto"/>
      </w:divBdr>
    </w:div>
    <w:div w:id="274871876">
      <w:bodyDiv w:val="1"/>
      <w:marLeft w:val="0"/>
      <w:marRight w:val="0"/>
      <w:marTop w:val="0"/>
      <w:marBottom w:val="0"/>
      <w:divBdr>
        <w:top w:val="none" w:sz="0" w:space="0" w:color="auto"/>
        <w:left w:val="none" w:sz="0" w:space="0" w:color="auto"/>
        <w:bottom w:val="none" w:sz="0" w:space="0" w:color="auto"/>
        <w:right w:val="none" w:sz="0" w:space="0" w:color="auto"/>
      </w:divBdr>
    </w:div>
    <w:div w:id="332337009">
      <w:bodyDiv w:val="1"/>
      <w:marLeft w:val="0"/>
      <w:marRight w:val="0"/>
      <w:marTop w:val="0"/>
      <w:marBottom w:val="0"/>
      <w:divBdr>
        <w:top w:val="none" w:sz="0" w:space="0" w:color="auto"/>
        <w:left w:val="none" w:sz="0" w:space="0" w:color="auto"/>
        <w:bottom w:val="none" w:sz="0" w:space="0" w:color="auto"/>
        <w:right w:val="none" w:sz="0" w:space="0" w:color="auto"/>
      </w:divBdr>
    </w:div>
    <w:div w:id="355623099">
      <w:bodyDiv w:val="1"/>
      <w:marLeft w:val="0"/>
      <w:marRight w:val="0"/>
      <w:marTop w:val="0"/>
      <w:marBottom w:val="0"/>
      <w:divBdr>
        <w:top w:val="none" w:sz="0" w:space="0" w:color="auto"/>
        <w:left w:val="none" w:sz="0" w:space="0" w:color="auto"/>
        <w:bottom w:val="none" w:sz="0" w:space="0" w:color="auto"/>
        <w:right w:val="none" w:sz="0" w:space="0" w:color="auto"/>
      </w:divBdr>
    </w:div>
    <w:div w:id="371539725">
      <w:bodyDiv w:val="1"/>
      <w:marLeft w:val="0"/>
      <w:marRight w:val="0"/>
      <w:marTop w:val="0"/>
      <w:marBottom w:val="0"/>
      <w:divBdr>
        <w:top w:val="none" w:sz="0" w:space="0" w:color="auto"/>
        <w:left w:val="none" w:sz="0" w:space="0" w:color="auto"/>
        <w:bottom w:val="none" w:sz="0" w:space="0" w:color="auto"/>
        <w:right w:val="none" w:sz="0" w:space="0" w:color="auto"/>
      </w:divBdr>
    </w:div>
    <w:div w:id="382406077">
      <w:bodyDiv w:val="1"/>
      <w:marLeft w:val="0"/>
      <w:marRight w:val="0"/>
      <w:marTop w:val="0"/>
      <w:marBottom w:val="0"/>
      <w:divBdr>
        <w:top w:val="none" w:sz="0" w:space="0" w:color="auto"/>
        <w:left w:val="none" w:sz="0" w:space="0" w:color="auto"/>
        <w:bottom w:val="none" w:sz="0" w:space="0" w:color="auto"/>
        <w:right w:val="none" w:sz="0" w:space="0" w:color="auto"/>
      </w:divBdr>
    </w:div>
    <w:div w:id="422579192">
      <w:bodyDiv w:val="1"/>
      <w:marLeft w:val="0"/>
      <w:marRight w:val="0"/>
      <w:marTop w:val="0"/>
      <w:marBottom w:val="0"/>
      <w:divBdr>
        <w:top w:val="none" w:sz="0" w:space="0" w:color="auto"/>
        <w:left w:val="none" w:sz="0" w:space="0" w:color="auto"/>
        <w:bottom w:val="none" w:sz="0" w:space="0" w:color="auto"/>
        <w:right w:val="none" w:sz="0" w:space="0" w:color="auto"/>
      </w:divBdr>
    </w:div>
    <w:div w:id="426197104">
      <w:bodyDiv w:val="1"/>
      <w:marLeft w:val="0"/>
      <w:marRight w:val="0"/>
      <w:marTop w:val="0"/>
      <w:marBottom w:val="0"/>
      <w:divBdr>
        <w:top w:val="none" w:sz="0" w:space="0" w:color="auto"/>
        <w:left w:val="none" w:sz="0" w:space="0" w:color="auto"/>
        <w:bottom w:val="none" w:sz="0" w:space="0" w:color="auto"/>
        <w:right w:val="none" w:sz="0" w:space="0" w:color="auto"/>
      </w:divBdr>
    </w:div>
    <w:div w:id="435560732">
      <w:bodyDiv w:val="1"/>
      <w:marLeft w:val="0"/>
      <w:marRight w:val="0"/>
      <w:marTop w:val="0"/>
      <w:marBottom w:val="0"/>
      <w:divBdr>
        <w:top w:val="none" w:sz="0" w:space="0" w:color="auto"/>
        <w:left w:val="none" w:sz="0" w:space="0" w:color="auto"/>
        <w:bottom w:val="none" w:sz="0" w:space="0" w:color="auto"/>
        <w:right w:val="none" w:sz="0" w:space="0" w:color="auto"/>
      </w:divBdr>
    </w:div>
    <w:div w:id="437527671">
      <w:bodyDiv w:val="1"/>
      <w:marLeft w:val="0"/>
      <w:marRight w:val="0"/>
      <w:marTop w:val="0"/>
      <w:marBottom w:val="0"/>
      <w:divBdr>
        <w:top w:val="none" w:sz="0" w:space="0" w:color="auto"/>
        <w:left w:val="none" w:sz="0" w:space="0" w:color="auto"/>
        <w:bottom w:val="none" w:sz="0" w:space="0" w:color="auto"/>
        <w:right w:val="none" w:sz="0" w:space="0" w:color="auto"/>
      </w:divBdr>
    </w:div>
    <w:div w:id="438914060">
      <w:bodyDiv w:val="1"/>
      <w:marLeft w:val="0"/>
      <w:marRight w:val="0"/>
      <w:marTop w:val="0"/>
      <w:marBottom w:val="0"/>
      <w:divBdr>
        <w:top w:val="none" w:sz="0" w:space="0" w:color="auto"/>
        <w:left w:val="none" w:sz="0" w:space="0" w:color="auto"/>
        <w:bottom w:val="none" w:sz="0" w:space="0" w:color="auto"/>
        <w:right w:val="none" w:sz="0" w:space="0" w:color="auto"/>
      </w:divBdr>
      <w:divsChild>
        <w:div w:id="1566262080">
          <w:marLeft w:val="0"/>
          <w:marRight w:val="0"/>
          <w:marTop w:val="0"/>
          <w:marBottom w:val="0"/>
          <w:divBdr>
            <w:top w:val="none" w:sz="0" w:space="0" w:color="auto"/>
            <w:left w:val="none" w:sz="0" w:space="0" w:color="auto"/>
            <w:bottom w:val="none" w:sz="0" w:space="0" w:color="auto"/>
            <w:right w:val="none" w:sz="0" w:space="0" w:color="auto"/>
          </w:divBdr>
        </w:div>
      </w:divsChild>
    </w:div>
    <w:div w:id="444009449">
      <w:bodyDiv w:val="1"/>
      <w:marLeft w:val="0"/>
      <w:marRight w:val="0"/>
      <w:marTop w:val="0"/>
      <w:marBottom w:val="0"/>
      <w:divBdr>
        <w:top w:val="none" w:sz="0" w:space="0" w:color="auto"/>
        <w:left w:val="none" w:sz="0" w:space="0" w:color="auto"/>
        <w:bottom w:val="none" w:sz="0" w:space="0" w:color="auto"/>
        <w:right w:val="none" w:sz="0" w:space="0" w:color="auto"/>
      </w:divBdr>
    </w:div>
    <w:div w:id="469590099">
      <w:bodyDiv w:val="1"/>
      <w:marLeft w:val="0"/>
      <w:marRight w:val="0"/>
      <w:marTop w:val="0"/>
      <w:marBottom w:val="0"/>
      <w:divBdr>
        <w:top w:val="none" w:sz="0" w:space="0" w:color="auto"/>
        <w:left w:val="none" w:sz="0" w:space="0" w:color="auto"/>
        <w:bottom w:val="none" w:sz="0" w:space="0" w:color="auto"/>
        <w:right w:val="none" w:sz="0" w:space="0" w:color="auto"/>
      </w:divBdr>
    </w:div>
    <w:div w:id="491258093">
      <w:bodyDiv w:val="1"/>
      <w:marLeft w:val="0"/>
      <w:marRight w:val="0"/>
      <w:marTop w:val="0"/>
      <w:marBottom w:val="0"/>
      <w:divBdr>
        <w:top w:val="none" w:sz="0" w:space="0" w:color="auto"/>
        <w:left w:val="none" w:sz="0" w:space="0" w:color="auto"/>
        <w:bottom w:val="none" w:sz="0" w:space="0" w:color="auto"/>
        <w:right w:val="none" w:sz="0" w:space="0" w:color="auto"/>
      </w:divBdr>
    </w:div>
    <w:div w:id="499194889">
      <w:bodyDiv w:val="1"/>
      <w:marLeft w:val="0"/>
      <w:marRight w:val="0"/>
      <w:marTop w:val="0"/>
      <w:marBottom w:val="0"/>
      <w:divBdr>
        <w:top w:val="none" w:sz="0" w:space="0" w:color="auto"/>
        <w:left w:val="none" w:sz="0" w:space="0" w:color="auto"/>
        <w:bottom w:val="none" w:sz="0" w:space="0" w:color="auto"/>
        <w:right w:val="none" w:sz="0" w:space="0" w:color="auto"/>
      </w:divBdr>
    </w:div>
    <w:div w:id="502356055">
      <w:bodyDiv w:val="1"/>
      <w:marLeft w:val="0"/>
      <w:marRight w:val="0"/>
      <w:marTop w:val="0"/>
      <w:marBottom w:val="0"/>
      <w:divBdr>
        <w:top w:val="none" w:sz="0" w:space="0" w:color="auto"/>
        <w:left w:val="none" w:sz="0" w:space="0" w:color="auto"/>
        <w:bottom w:val="none" w:sz="0" w:space="0" w:color="auto"/>
        <w:right w:val="none" w:sz="0" w:space="0" w:color="auto"/>
      </w:divBdr>
    </w:div>
    <w:div w:id="503782491">
      <w:bodyDiv w:val="1"/>
      <w:marLeft w:val="0"/>
      <w:marRight w:val="0"/>
      <w:marTop w:val="0"/>
      <w:marBottom w:val="0"/>
      <w:divBdr>
        <w:top w:val="none" w:sz="0" w:space="0" w:color="auto"/>
        <w:left w:val="none" w:sz="0" w:space="0" w:color="auto"/>
        <w:bottom w:val="none" w:sz="0" w:space="0" w:color="auto"/>
        <w:right w:val="none" w:sz="0" w:space="0" w:color="auto"/>
      </w:divBdr>
    </w:div>
    <w:div w:id="507522754">
      <w:bodyDiv w:val="1"/>
      <w:marLeft w:val="0"/>
      <w:marRight w:val="0"/>
      <w:marTop w:val="0"/>
      <w:marBottom w:val="0"/>
      <w:divBdr>
        <w:top w:val="none" w:sz="0" w:space="0" w:color="auto"/>
        <w:left w:val="none" w:sz="0" w:space="0" w:color="auto"/>
        <w:bottom w:val="none" w:sz="0" w:space="0" w:color="auto"/>
        <w:right w:val="none" w:sz="0" w:space="0" w:color="auto"/>
      </w:divBdr>
    </w:div>
    <w:div w:id="508837410">
      <w:bodyDiv w:val="1"/>
      <w:marLeft w:val="0"/>
      <w:marRight w:val="0"/>
      <w:marTop w:val="0"/>
      <w:marBottom w:val="0"/>
      <w:divBdr>
        <w:top w:val="none" w:sz="0" w:space="0" w:color="auto"/>
        <w:left w:val="none" w:sz="0" w:space="0" w:color="auto"/>
        <w:bottom w:val="none" w:sz="0" w:space="0" w:color="auto"/>
        <w:right w:val="none" w:sz="0" w:space="0" w:color="auto"/>
      </w:divBdr>
    </w:div>
    <w:div w:id="513806410">
      <w:bodyDiv w:val="1"/>
      <w:marLeft w:val="0"/>
      <w:marRight w:val="0"/>
      <w:marTop w:val="0"/>
      <w:marBottom w:val="0"/>
      <w:divBdr>
        <w:top w:val="none" w:sz="0" w:space="0" w:color="auto"/>
        <w:left w:val="none" w:sz="0" w:space="0" w:color="auto"/>
        <w:bottom w:val="none" w:sz="0" w:space="0" w:color="auto"/>
        <w:right w:val="none" w:sz="0" w:space="0" w:color="auto"/>
      </w:divBdr>
    </w:div>
    <w:div w:id="534998251">
      <w:bodyDiv w:val="1"/>
      <w:marLeft w:val="0"/>
      <w:marRight w:val="0"/>
      <w:marTop w:val="0"/>
      <w:marBottom w:val="0"/>
      <w:divBdr>
        <w:top w:val="none" w:sz="0" w:space="0" w:color="auto"/>
        <w:left w:val="none" w:sz="0" w:space="0" w:color="auto"/>
        <w:bottom w:val="none" w:sz="0" w:space="0" w:color="auto"/>
        <w:right w:val="none" w:sz="0" w:space="0" w:color="auto"/>
      </w:divBdr>
    </w:div>
    <w:div w:id="541136625">
      <w:bodyDiv w:val="1"/>
      <w:marLeft w:val="0"/>
      <w:marRight w:val="0"/>
      <w:marTop w:val="0"/>
      <w:marBottom w:val="0"/>
      <w:divBdr>
        <w:top w:val="none" w:sz="0" w:space="0" w:color="auto"/>
        <w:left w:val="none" w:sz="0" w:space="0" w:color="auto"/>
        <w:bottom w:val="none" w:sz="0" w:space="0" w:color="auto"/>
        <w:right w:val="none" w:sz="0" w:space="0" w:color="auto"/>
      </w:divBdr>
    </w:div>
    <w:div w:id="549342913">
      <w:bodyDiv w:val="1"/>
      <w:marLeft w:val="0"/>
      <w:marRight w:val="0"/>
      <w:marTop w:val="0"/>
      <w:marBottom w:val="0"/>
      <w:divBdr>
        <w:top w:val="none" w:sz="0" w:space="0" w:color="auto"/>
        <w:left w:val="none" w:sz="0" w:space="0" w:color="auto"/>
        <w:bottom w:val="none" w:sz="0" w:space="0" w:color="auto"/>
        <w:right w:val="none" w:sz="0" w:space="0" w:color="auto"/>
      </w:divBdr>
    </w:div>
    <w:div w:id="560093247">
      <w:bodyDiv w:val="1"/>
      <w:marLeft w:val="0"/>
      <w:marRight w:val="0"/>
      <w:marTop w:val="0"/>
      <w:marBottom w:val="0"/>
      <w:divBdr>
        <w:top w:val="none" w:sz="0" w:space="0" w:color="auto"/>
        <w:left w:val="none" w:sz="0" w:space="0" w:color="auto"/>
        <w:bottom w:val="none" w:sz="0" w:space="0" w:color="auto"/>
        <w:right w:val="none" w:sz="0" w:space="0" w:color="auto"/>
      </w:divBdr>
    </w:div>
    <w:div w:id="565383057">
      <w:bodyDiv w:val="1"/>
      <w:marLeft w:val="0"/>
      <w:marRight w:val="0"/>
      <w:marTop w:val="0"/>
      <w:marBottom w:val="0"/>
      <w:divBdr>
        <w:top w:val="none" w:sz="0" w:space="0" w:color="auto"/>
        <w:left w:val="none" w:sz="0" w:space="0" w:color="auto"/>
        <w:bottom w:val="none" w:sz="0" w:space="0" w:color="auto"/>
        <w:right w:val="none" w:sz="0" w:space="0" w:color="auto"/>
      </w:divBdr>
    </w:div>
    <w:div w:id="570777983">
      <w:bodyDiv w:val="1"/>
      <w:marLeft w:val="0"/>
      <w:marRight w:val="0"/>
      <w:marTop w:val="0"/>
      <w:marBottom w:val="0"/>
      <w:divBdr>
        <w:top w:val="none" w:sz="0" w:space="0" w:color="auto"/>
        <w:left w:val="none" w:sz="0" w:space="0" w:color="auto"/>
        <w:bottom w:val="none" w:sz="0" w:space="0" w:color="auto"/>
        <w:right w:val="none" w:sz="0" w:space="0" w:color="auto"/>
      </w:divBdr>
    </w:div>
    <w:div w:id="586381427">
      <w:bodyDiv w:val="1"/>
      <w:marLeft w:val="0"/>
      <w:marRight w:val="0"/>
      <w:marTop w:val="0"/>
      <w:marBottom w:val="0"/>
      <w:divBdr>
        <w:top w:val="none" w:sz="0" w:space="0" w:color="auto"/>
        <w:left w:val="none" w:sz="0" w:space="0" w:color="auto"/>
        <w:bottom w:val="none" w:sz="0" w:space="0" w:color="auto"/>
        <w:right w:val="none" w:sz="0" w:space="0" w:color="auto"/>
      </w:divBdr>
    </w:div>
    <w:div w:id="615214464">
      <w:bodyDiv w:val="1"/>
      <w:marLeft w:val="0"/>
      <w:marRight w:val="0"/>
      <w:marTop w:val="0"/>
      <w:marBottom w:val="0"/>
      <w:divBdr>
        <w:top w:val="none" w:sz="0" w:space="0" w:color="auto"/>
        <w:left w:val="none" w:sz="0" w:space="0" w:color="auto"/>
        <w:bottom w:val="none" w:sz="0" w:space="0" w:color="auto"/>
        <w:right w:val="none" w:sz="0" w:space="0" w:color="auto"/>
      </w:divBdr>
    </w:div>
    <w:div w:id="619919873">
      <w:bodyDiv w:val="1"/>
      <w:marLeft w:val="0"/>
      <w:marRight w:val="0"/>
      <w:marTop w:val="0"/>
      <w:marBottom w:val="0"/>
      <w:divBdr>
        <w:top w:val="none" w:sz="0" w:space="0" w:color="auto"/>
        <w:left w:val="none" w:sz="0" w:space="0" w:color="auto"/>
        <w:bottom w:val="none" w:sz="0" w:space="0" w:color="auto"/>
        <w:right w:val="none" w:sz="0" w:space="0" w:color="auto"/>
      </w:divBdr>
    </w:div>
    <w:div w:id="621349258">
      <w:bodyDiv w:val="1"/>
      <w:marLeft w:val="0"/>
      <w:marRight w:val="0"/>
      <w:marTop w:val="0"/>
      <w:marBottom w:val="0"/>
      <w:divBdr>
        <w:top w:val="none" w:sz="0" w:space="0" w:color="auto"/>
        <w:left w:val="none" w:sz="0" w:space="0" w:color="auto"/>
        <w:bottom w:val="none" w:sz="0" w:space="0" w:color="auto"/>
        <w:right w:val="none" w:sz="0" w:space="0" w:color="auto"/>
      </w:divBdr>
    </w:div>
    <w:div w:id="622467163">
      <w:bodyDiv w:val="1"/>
      <w:marLeft w:val="0"/>
      <w:marRight w:val="0"/>
      <w:marTop w:val="0"/>
      <w:marBottom w:val="0"/>
      <w:divBdr>
        <w:top w:val="none" w:sz="0" w:space="0" w:color="auto"/>
        <w:left w:val="none" w:sz="0" w:space="0" w:color="auto"/>
        <w:bottom w:val="none" w:sz="0" w:space="0" w:color="auto"/>
        <w:right w:val="none" w:sz="0" w:space="0" w:color="auto"/>
      </w:divBdr>
    </w:div>
    <w:div w:id="623735602">
      <w:bodyDiv w:val="1"/>
      <w:marLeft w:val="0"/>
      <w:marRight w:val="0"/>
      <w:marTop w:val="0"/>
      <w:marBottom w:val="0"/>
      <w:divBdr>
        <w:top w:val="none" w:sz="0" w:space="0" w:color="auto"/>
        <w:left w:val="none" w:sz="0" w:space="0" w:color="auto"/>
        <w:bottom w:val="none" w:sz="0" w:space="0" w:color="auto"/>
        <w:right w:val="none" w:sz="0" w:space="0" w:color="auto"/>
      </w:divBdr>
    </w:div>
    <w:div w:id="628902418">
      <w:bodyDiv w:val="1"/>
      <w:marLeft w:val="0"/>
      <w:marRight w:val="0"/>
      <w:marTop w:val="0"/>
      <w:marBottom w:val="0"/>
      <w:divBdr>
        <w:top w:val="none" w:sz="0" w:space="0" w:color="auto"/>
        <w:left w:val="none" w:sz="0" w:space="0" w:color="auto"/>
        <w:bottom w:val="none" w:sz="0" w:space="0" w:color="auto"/>
        <w:right w:val="none" w:sz="0" w:space="0" w:color="auto"/>
      </w:divBdr>
    </w:div>
    <w:div w:id="662047282">
      <w:bodyDiv w:val="1"/>
      <w:marLeft w:val="0"/>
      <w:marRight w:val="0"/>
      <w:marTop w:val="0"/>
      <w:marBottom w:val="0"/>
      <w:divBdr>
        <w:top w:val="none" w:sz="0" w:space="0" w:color="auto"/>
        <w:left w:val="none" w:sz="0" w:space="0" w:color="auto"/>
        <w:bottom w:val="none" w:sz="0" w:space="0" w:color="auto"/>
        <w:right w:val="none" w:sz="0" w:space="0" w:color="auto"/>
      </w:divBdr>
    </w:div>
    <w:div w:id="662512171">
      <w:bodyDiv w:val="1"/>
      <w:marLeft w:val="0"/>
      <w:marRight w:val="0"/>
      <w:marTop w:val="0"/>
      <w:marBottom w:val="0"/>
      <w:divBdr>
        <w:top w:val="none" w:sz="0" w:space="0" w:color="auto"/>
        <w:left w:val="none" w:sz="0" w:space="0" w:color="auto"/>
        <w:bottom w:val="none" w:sz="0" w:space="0" w:color="auto"/>
        <w:right w:val="none" w:sz="0" w:space="0" w:color="auto"/>
      </w:divBdr>
    </w:div>
    <w:div w:id="677000942">
      <w:bodyDiv w:val="1"/>
      <w:marLeft w:val="0"/>
      <w:marRight w:val="0"/>
      <w:marTop w:val="0"/>
      <w:marBottom w:val="0"/>
      <w:divBdr>
        <w:top w:val="none" w:sz="0" w:space="0" w:color="auto"/>
        <w:left w:val="none" w:sz="0" w:space="0" w:color="auto"/>
        <w:bottom w:val="none" w:sz="0" w:space="0" w:color="auto"/>
        <w:right w:val="none" w:sz="0" w:space="0" w:color="auto"/>
      </w:divBdr>
    </w:div>
    <w:div w:id="681130418">
      <w:bodyDiv w:val="1"/>
      <w:marLeft w:val="0"/>
      <w:marRight w:val="0"/>
      <w:marTop w:val="0"/>
      <w:marBottom w:val="0"/>
      <w:divBdr>
        <w:top w:val="none" w:sz="0" w:space="0" w:color="auto"/>
        <w:left w:val="none" w:sz="0" w:space="0" w:color="auto"/>
        <w:bottom w:val="none" w:sz="0" w:space="0" w:color="auto"/>
        <w:right w:val="none" w:sz="0" w:space="0" w:color="auto"/>
      </w:divBdr>
    </w:div>
    <w:div w:id="693188803">
      <w:bodyDiv w:val="1"/>
      <w:marLeft w:val="0"/>
      <w:marRight w:val="0"/>
      <w:marTop w:val="0"/>
      <w:marBottom w:val="0"/>
      <w:divBdr>
        <w:top w:val="none" w:sz="0" w:space="0" w:color="auto"/>
        <w:left w:val="none" w:sz="0" w:space="0" w:color="auto"/>
        <w:bottom w:val="none" w:sz="0" w:space="0" w:color="auto"/>
        <w:right w:val="none" w:sz="0" w:space="0" w:color="auto"/>
      </w:divBdr>
    </w:div>
    <w:div w:id="701588330">
      <w:bodyDiv w:val="1"/>
      <w:marLeft w:val="0"/>
      <w:marRight w:val="0"/>
      <w:marTop w:val="0"/>
      <w:marBottom w:val="0"/>
      <w:divBdr>
        <w:top w:val="none" w:sz="0" w:space="0" w:color="auto"/>
        <w:left w:val="none" w:sz="0" w:space="0" w:color="auto"/>
        <w:bottom w:val="none" w:sz="0" w:space="0" w:color="auto"/>
        <w:right w:val="none" w:sz="0" w:space="0" w:color="auto"/>
      </w:divBdr>
    </w:div>
    <w:div w:id="707609125">
      <w:bodyDiv w:val="1"/>
      <w:marLeft w:val="0"/>
      <w:marRight w:val="0"/>
      <w:marTop w:val="0"/>
      <w:marBottom w:val="0"/>
      <w:divBdr>
        <w:top w:val="none" w:sz="0" w:space="0" w:color="auto"/>
        <w:left w:val="none" w:sz="0" w:space="0" w:color="auto"/>
        <w:bottom w:val="none" w:sz="0" w:space="0" w:color="auto"/>
        <w:right w:val="none" w:sz="0" w:space="0" w:color="auto"/>
      </w:divBdr>
    </w:div>
    <w:div w:id="709719484">
      <w:bodyDiv w:val="1"/>
      <w:marLeft w:val="0"/>
      <w:marRight w:val="0"/>
      <w:marTop w:val="0"/>
      <w:marBottom w:val="0"/>
      <w:divBdr>
        <w:top w:val="none" w:sz="0" w:space="0" w:color="auto"/>
        <w:left w:val="none" w:sz="0" w:space="0" w:color="auto"/>
        <w:bottom w:val="none" w:sz="0" w:space="0" w:color="auto"/>
        <w:right w:val="none" w:sz="0" w:space="0" w:color="auto"/>
      </w:divBdr>
    </w:div>
    <w:div w:id="711921645">
      <w:bodyDiv w:val="1"/>
      <w:marLeft w:val="0"/>
      <w:marRight w:val="0"/>
      <w:marTop w:val="0"/>
      <w:marBottom w:val="0"/>
      <w:divBdr>
        <w:top w:val="none" w:sz="0" w:space="0" w:color="auto"/>
        <w:left w:val="none" w:sz="0" w:space="0" w:color="auto"/>
        <w:bottom w:val="none" w:sz="0" w:space="0" w:color="auto"/>
        <w:right w:val="none" w:sz="0" w:space="0" w:color="auto"/>
      </w:divBdr>
    </w:div>
    <w:div w:id="713192436">
      <w:bodyDiv w:val="1"/>
      <w:marLeft w:val="0"/>
      <w:marRight w:val="0"/>
      <w:marTop w:val="0"/>
      <w:marBottom w:val="0"/>
      <w:divBdr>
        <w:top w:val="none" w:sz="0" w:space="0" w:color="auto"/>
        <w:left w:val="none" w:sz="0" w:space="0" w:color="auto"/>
        <w:bottom w:val="none" w:sz="0" w:space="0" w:color="auto"/>
        <w:right w:val="none" w:sz="0" w:space="0" w:color="auto"/>
      </w:divBdr>
    </w:div>
    <w:div w:id="713306761">
      <w:bodyDiv w:val="1"/>
      <w:marLeft w:val="0"/>
      <w:marRight w:val="0"/>
      <w:marTop w:val="0"/>
      <w:marBottom w:val="0"/>
      <w:divBdr>
        <w:top w:val="none" w:sz="0" w:space="0" w:color="auto"/>
        <w:left w:val="none" w:sz="0" w:space="0" w:color="auto"/>
        <w:bottom w:val="none" w:sz="0" w:space="0" w:color="auto"/>
        <w:right w:val="none" w:sz="0" w:space="0" w:color="auto"/>
      </w:divBdr>
    </w:div>
    <w:div w:id="747727033">
      <w:bodyDiv w:val="1"/>
      <w:marLeft w:val="0"/>
      <w:marRight w:val="0"/>
      <w:marTop w:val="0"/>
      <w:marBottom w:val="0"/>
      <w:divBdr>
        <w:top w:val="none" w:sz="0" w:space="0" w:color="auto"/>
        <w:left w:val="none" w:sz="0" w:space="0" w:color="auto"/>
        <w:bottom w:val="none" w:sz="0" w:space="0" w:color="auto"/>
        <w:right w:val="none" w:sz="0" w:space="0" w:color="auto"/>
      </w:divBdr>
    </w:div>
    <w:div w:id="756243768">
      <w:bodyDiv w:val="1"/>
      <w:marLeft w:val="0"/>
      <w:marRight w:val="0"/>
      <w:marTop w:val="0"/>
      <w:marBottom w:val="0"/>
      <w:divBdr>
        <w:top w:val="none" w:sz="0" w:space="0" w:color="auto"/>
        <w:left w:val="none" w:sz="0" w:space="0" w:color="auto"/>
        <w:bottom w:val="none" w:sz="0" w:space="0" w:color="auto"/>
        <w:right w:val="none" w:sz="0" w:space="0" w:color="auto"/>
      </w:divBdr>
    </w:div>
    <w:div w:id="758015596">
      <w:bodyDiv w:val="1"/>
      <w:marLeft w:val="0"/>
      <w:marRight w:val="0"/>
      <w:marTop w:val="0"/>
      <w:marBottom w:val="0"/>
      <w:divBdr>
        <w:top w:val="none" w:sz="0" w:space="0" w:color="auto"/>
        <w:left w:val="none" w:sz="0" w:space="0" w:color="auto"/>
        <w:bottom w:val="none" w:sz="0" w:space="0" w:color="auto"/>
        <w:right w:val="none" w:sz="0" w:space="0" w:color="auto"/>
      </w:divBdr>
      <w:divsChild>
        <w:div w:id="1524321236">
          <w:marLeft w:val="0"/>
          <w:marRight w:val="0"/>
          <w:marTop w:val="0"/>
          <w:marBottom w:val="0"/>
          <w:divBdr>
            <w:top w:val="none" w:sz="0" w:space="0" w:color="auto"/>
            <w:left w:val="none" w:sz="0" w:space="0" w:color="auto"/>
            <w:bottom w:val="none" w:sz="0" w:space="0" w:color="auto"/>
            <w:right w:val="none" w:sz="0" w:space="0" w:color="auto"/>
          </w:divBdr>
        </w:div>
      </w:divsChild>
    </w:div>
    <w:div w:id="764883472">
      <w:bodyDiv w:val="1"/>
      <w:marLeft w:val="0"/>
      <w:marRight w:val="0"/>
      <w:marTop w:val="0"/>
      <w:marBottom w:val="0"/>
      <w:divBdr>
        <w:top w:val="none" w:sz="0" w:space="0" w:color="auto"/>
        <w:left w:val="none" w:sz="0" w:space="0" w:color="auto"/>
        <w:bottom w:val="none" w:sz="0" w:space="0" w:color="auto"/>
        <w:right w:val="none" w:sz="0" w:space="0" w:color="auto"/>
      </w:divBdr>
    </w:div>
    <w:div w:id="766387738">
      <w:bodyDiv w:val="1"/>
      <w:marLeft w:val="0"/>
      <w:marRight w:val="0"/>
      <w:marTop w:val="0"/>
      <w:marBottom w:val="0"/>
      <w:divBdr>
        <w:top w:val="none" w:sz="0" w:space="0" w:color="auto"/>
        <w:left w:val="none" w:sz="0" w:space="0" w:color="auto"/>
        <w:bottom w:val="none" w:sz="0" w:space="0" w:color="auto"/>
        <w:right w:val="none" w:sz="0" w:space="0" w:color="auto"/>
      </w:divBdr>
    </w:div>
    <w:div w:id="771819470">
      <w:bodyDiv w:val="1"/>
      <w:marLeft w:val="0"/>
      <w:marRight w:val="0"/>
      <w:marTop w:val="0"/>
      <w:marBottom w:val="0"/>
      <w:divBdr>
        <w:top w:val="none" w:sz="0" w:space="0" w:color="auto"/>
        <w:left w:val="none" w:sz="0" w:space="0" w:color="auto"/>
        <w:bottom w:val="none" w:sz="0" w:space="0" w:color="auto"/>
        <w:right w:val="none" w:sz="0" w:space="0" w:color="auto"/>
      </w:divBdr>
    </w:div>
    <w:div w:id="788937667">
      <w:bodyDiv w:val="1"/>
      <w:marLeft w:val="0"/>
      <w:marRight w:val="0"/>
      <w:marTop w:val="0"/>
      <w:marBottom w:val="0"/>
      <w:divBdr>
        <w:top w:val="none" w:sz="0" w:space="0" w:color="auto"/>
        <w:left w:val="none" w:sz="0" w:space="0" w:color="auto"/>
        <w:bottom w:val="none" w:sz="0" w:space="0" w:color="auto"/>
        <w:right w:val="none" w:sz="0" w:space="0" w:color="auto"/>
      </w:divBdr>
    </w:div>
    <w:div w:id="790515498">
      <w:bodyDiv w:val="1"/>
      <w:marLeft w:val="0"/>
      <w:marRight w:val="0"/>
      <w:marTop w:val="0"/>
      <w:marBottom w:val="0"/>
      <w:divBdr>
        <w:top w:val="none" w:sz="0" w:space="0" w:color="auto"/>
        <w:left w:val="none" w:sz="0" w:space="0" w:color="auto"/>
        <w:bottom w:val="none" w:sz="0" w:space="0" w:color="auto"/>
        <w:right w:val="none" w:sz="0" w:space="0" w:color="auto"/>
      </w:divBdr>
    </w:div>
    <w:div w:id="791436393">
      <w:bodyDiv w:val="1"/>
      <w:marLeft w:val="0"/>
      <w:marRight w:val="0"/>
      <w:marTop w:val="0"/>
      <w:marBottom w:val="0"/>
      <w:divBdr>
        <w:top w:val="none" w:sz="0" w:space="0" w:color="auto"/>
        <w:left w:val="none" w:sz="0" w:space="0" w:color="auto"/>
        <w:bottom w:val="none" w:sz="0" w:space="0" w:color="auto"/>
        <w:right w:val="none" w:sz="0" w:space="0" w:color="auto"/>
      </w:divBdr>
    </w:div>
    <w:div w:id="797652505">
      <w:bodyDiv w:val="1"/>
      <w:marLeft w:val="0"/>
      <w:marRight w:val="0"/>
      <w:marTop w:val="0"/>
      <w:marBottom w:val="0"/>
      <w:divBdr>
        <w:top w:val="none" w:sz="0" w:space="0" w:color="auto"/>
        <w:left w:val="none" w:sz="0" w:space="0" w:color="auto"/>
        <w:bottom w:val="none" w:sz="0" w:space="0" w:color="auto"/>
        <w:right w:val="none" w:sz="0" w:space="0" w:color="auto"/>
      </w:divBdr>
    </w:div>
    <w:div w:id="817303448">
      <w:bodyDiv w:val="1"/>
      <w:marLeft w:val="0"/>
      <w:marRight w:val="0"/>
      <w:marTop w:val="0"/>
      <w:marBottom w:val="0"/>
      <w:divBdr>
        <w:top w:val="none" w:sz="0" w:space="0" w:color="auto"/>
        <w:left w:val="none" w:sz="0" w:space="0" w:color="auto"/>
        <w:bottom w:val="none" w:sz="0" w:space="0" w:color="auto"/>
        <w:right w:val="none" w:sz="0" w:space="0" w:color="auto"/>
      </w:divBdr>
    </w:div>
    <w:div w:id="817845921">
      <w:bodyDiv w:val="1"/>
      <w:marLeft w:val="0"/>
      <w:marRight w:val="0"/>
      <w:marTop w:val="0"/>
      <w:marBottom w:val="0"/>
      <w:divBdr>
        <w:top w:val="none" w:sz="0" w:space="0" w:color="auto"/>
        <w:left w:val="none" w:sz="0" w:space="0" w:color="auto"/>
        <w:bottom w:val="none" w:sz="0" w:space="0" w:color="auto"/>
        <w:right w:val="none" w:sz="0" w:space="0" w:color="auto"/>
      </w:divBdr>
    </w:div>
    <w:div w:id="823475982">
      <w:bodyDiv w:val="1"/>
      <w:marLeft w:val="0"/>
      <w:marRight w:val="0"/>
      <w:marTop w:val="0"/>
      <w:marBottom w:val="0"/>
      <w:divBdr>
        <w:top w:val="none" w:sz="0" w:space="0" w:color="auto"/>
        <w:left w:val="none" w:sz="0" w:space="0" w:color="auto"/>
        <w:bottom w:val="none" w:sz="0" w:space="0" w:color="auto"/>
        <w:right w:val="none" w:sz="0" w:space="0" w:color="auto"/>
      </w:divBdr>
    </w:div>
    <w:div w:id="826899963">
      <w:bodyDiv w:val="1"/>
      <w:marLeft w:val="0"/>
      <w:marRight w:val="0"/>
      <w:marTop w:val="0"/>
      <w:marBottom w:val="0"/>
      <w:divBdr>
        <w:top w:val="none" w:sz="0" w:space="0" w:color="auto"/>
        <w:left w:val="none" w:sz="0" w:space="0" w:color="auto"/>
        <w:bottom w:val="none" w:sz="0" w:space="0" w:color="auto"/>
        <w:right w:val="none" w:sz="0" w:space="0" w:color="auto"/>
      </w:divBdr>
    </w:div>
    <w:div w:id="827750564">
      <w:bodyDiv w:val="1"/>
      <w:marLeft w:val="0"/>
      <w:marRight w:val="0"/>
      <w:marTop w:val="0"/>
      <w:marBottom w:val="0"/>
      <w:divBdr>
        <w:top w:val="none" w:sz="0" w:space="0" w:color="auto"/>
        <w:left w:val="none" w:sz="0" w:space="0" w:color="auto"/>
        <w:bottom w:val="none" w:sz="0" w:space="0" w:color="auto"/>
        <w:right w:val="none" w:sz="0" w:space="0" w:color="auto"/>
      </w:divBdr>
    </w:div>
    <w:div w:id="829174108">
      <w:bodyDiv w:val="1"/>
      <w:marLeft w:val="0"/>
      <w:marRight w:val="0"/>
      <w:marTop w:val="0"/>
      <w:marBottom w:val="0"/>
      <w:divBdr>
        <w:top w:val="none" w:sz="0" w:space="0" w:color="auto"/>
        <w:left w:val="none" w:sz="0" w:space="0" w:color="auto"/>
        <w:bottom w:val="none" w:sz="0" w:space="0" w:color="auto"/>
        <w:right w:val="none" w:sz="0" w:space="0" w:color="auto"/>
      </w:divBdr>
    </w:div>
    <w:div w:id="830410409">
      <w:bodyDiv w:val="1"/>
      <w:marLeft w:val="0"/>
      <w:marRight w:val="0"/>
      <w:marTop w:val="0"/>
      <w:marBottom w:val="0"/>
      <w:divBdr>
        <w:top w:val="none" w:sz="0" w:space="0" w:color="auto"/>
        <w:left w:val="none" w:sz="0" w:space="0" w:color="auto"/>
        <w:bottom w:val="none" w:sz="0" w:space="0" w:color="auto"/>
        <w:right w:val="none" w:sz="0" w:space="0" w:color="auto"/>
      </w:divBdr>
    </w:div>
    <w:div w:id="853543116">
      <w:bodyDiv w:val="1"/>
      <w:marLeft w:val="0"/>
      <w:marRight w:val="0"/>
      <w:marTop w:val="0"/>
      <w:marBottom w:val="0"/>
      <w:divBdr>
        <w:top w:val="none" w:sz="0" w:space="0" w:color="auto"/>
        <w:left w:val="none" w:sz="0" w:space="0" w:color="auto"/>
        <w:bottom w:val="none" w:sz="0" w:space="0" w:color="auto"/>
        <w:right w:val="none" w:sz="0" w:space="0" w:color="auto"/>
      </w:divBdr>
    </w:div>
    <w:div w:id="856500965">
      <w:bodyDiv w:val="1"/>
      <w:marLeft w:val="0"/>
      <w:marRight w:val="0"/>
      <w:marTop w:val="0"/>
      <w:marBottom w:val="0"/>
      <w:divBdr>
        <w:top w:val="none" w:sz="0" w:space="0" w:color="auto"/>
        <w:left w:val="none" w:sz="0" w:space="0" w:color="auto"/>
        <w:bottom w:val="none" w:sz="0" w:space="0" w:color="auto"/>
        <w:right w:val="none" w:sz="0" w:space="0" w:color="auto"/>
      </w:divBdr>
    </w:div>
    <w:div w:id="858665534">
      <w:bodyDiv w:val="1"/>
      <w:marLeft w:val="0"/>
      <w:marRight w:val="0"/>
      <w:marTop w:val="0"/>
      <w:marBottom w:val="0"/>
      <w:divBdr>
        <w:top w:val="none" w:sz="0" w:space="0" w:color="auto"/>
        <w:left w:val="none" w:sz="0" w:space="0" w:color="auto"/>
        <w:bottom w:val="none" w:sz="0" w:space="0" w:color="auto"/>
        <w:right w:val="none" w:sz="0" w:space="0" w:color="auto"/>
      </w:divBdr>
    </w:div>
    <w:div w:id="865556248">
      <w:bodyDiv w:val="1"/>
      <w:marLeft w:val="0"/>
      <w:marRight w:val="0"/>
      <w:marTop w:val="0"/>
      <w:marBottom w:val="0"/>
      <w:divBdr>
        <w:top w:val="none" w:sz="0" w:space="0" w:color="auto"/>
        <w:left w:val="none" w:sz="0" w:space="0" w:color="auto"/>
        <w:bottom w:val="none" w:sz="0" w:space="0" w:color="auto"/>
        <w:right w:val="none" w:sz="0" w:space="0" w:color="auto"/>
      </w:divBdr>
    </w:div>
    <w:div w:id="903948269">
      <w:bodyDiv w:val="1"/>
      <w:marLeft w:val="0"/>
      <w:marRight w:val="0"/>
      <w:marTop w:val="0"/>
      <w:marBottom w:val="0"/>
      <w:divBdr>
        <w:top w:val="none" w:sz="0" w:space="0" w:color="auto"/>
        <w:left w:val="none" w:sz="0" w:space="0" w:color="auto"/>
        <w:bottom w:val="none" w:sz="0" w:space="0" w:color="auto"/>
        <w:right w:val="none" w:sz="0" w:space="0" w:color="auto"/>
      </w:divBdr>
    </w:div>
    <w:div w:id="914241362">
      <w:bodyDiv w:val="1"/>
      <w:marLeft w:val="0"/>
      <w:marRight w:val="0"/>
      <w:marTop w:val="0"/>
      <w:marBottom w:val="0"/>
      <w:divBdr>
        <w:top w:val="none" w:sz="0" w:space="0" w:color="auto"/>
        <w:left w:val="none" w:sz="0" w:space="0" w:color="auto"/>
        <w:bottom w:val="none" w:sz="0" w:space="0" w:color="auto"/>
        <w:right w:val="none" w:sz="0" w:space="0" w:color="auto"/>
      </w:divBdr>
    </w:div>
    <w:div w:id="916279688">
      <w:bodyDiv w:val="1"/>
      <w:marLeft w:val="0"/>
      <w:marRight w:val="0"/>
      <w:marTop w:val="0"/>
      <w:marBottom w:val="0"/>
      <w:divBdr>
        <w:top w:val="none" w:sz="0" w:space="0" w:color="auto"/>
        <w:left w:val="none" w:sz="0" w:space="0" w:color="auto"/>
        <w:bottom w:val="none" w:sz="0" w:space="0" w:color="auto"/>
        <w:right w:val="none" w:sz="0" w:space="0" w:color="auto"/>
      </w:divBdr>
    </w:div>
    <w:div w:id="932737340">
      <w:bodyDiv w:val="1"/>
      <w:marLeft w:val="0"/>
      <w:marRight w:val="0"/>
      <w:marTop w:val="0"/>
      <w:marBottom w:val="0"/>
      <w:divBdr>
        <w:top w:val="none" w:sz="0" w:space="0" w:color="auto"/>
        <w:left w:val="none" w:sz="0" w:space="0" w:color="auto"/>
        <w:bottom w:val="none" w:sz="0" w:space="0" w:color="auto"/>
        <w:right w:val="none" w:sz="0" w:space="0" w:color="auto"/>
      </w:divBdr>
      <w:divsChild>
        <w:div w:id="154297773">
          <w:marLeft w:val="0"/>
          <w:marRight w:val="0"/>
          <w:marTop w:val="0"/>
          <w:marBottom w:val="0"/>
          <w:divBdr>
            <w:top w:val="none" w:sz="0" w:space="0" w:color="auto"/>
            <w:left w:val="none" w:sz="0" w:space="0" w:color="auto"/>
            <w:bottom w:val="none" w:sz="0" w:space="0" w:color="auto"/>
            <w:right w:val="none" w:sz="0" w:space="0" w:color="auto"/>
          </w:divBdr>
        </w:div>
      </w:divsChild>
    </w:div>
    <w:div w:id="949435555">
      <w:bodyDiv w:val="1"/>
      <w:marLeft w:val="0"/>
      <w:marRight w:val="0"/>
      <w:marTop w:val="0"/>
      <w:marBottom w:val="0"/>
      <w:divBdr>
        <w:top w:val="none" w:sz="0" w:space="0" w:color="auto"/>
        <w:left w:val="none" w:sz="0" w:space="0" w:color="auto"/>
        <w:bottom w:val="none" w:sz="0" w:space="0" w:color="auto"/>
        <w:right w:val="none" w:sz="0" w:space="0" w:color="auto"/>
      </w:divBdr>
    </w:div>
    <w:div w:id="951280650">
      <w:bodyDiv w:val="1"/>
      <w:marLeft w:val="0"/>
      <w:marRight w:val="0"/>
      <w:marTop w:val="0"/>
      <w:marBottom w:val="0"/>
      <w:divBdr>
        <w:top w:val="none" w:sz="0" w:space="0" w:color="auto"/>
        <w:left w:val="none" w:sz="0" w:space="0" w:color="auto"/>
        <w:bottom w:val="none" w:sz="0" w:space="0" w:color="auto"/>
        <w:right w:val="none" w:sz="0" w:space="0" w:color="auto"/>
      </w:divBdr>
    </w:div>
    <w:div w:id="1001011596">
      <w:bodyDiv w:val="1"/>
      <w:marLeft w:val="0"/>
      <w:marRight w:val="0"/>
      <w:marTop w:val="0"/>
      <w:marBottom w:val="0"/>
      <w:divBdr>
        <w:top w:val="none" w:sz="0" w:space="0" w:color="auto"/>
        <w:left w:val="none" w:sz="0" w:space="0" w:color="auto"/>
        <w:bottom w:val="none" w:sz="0" w:space="0" w:color="auto"/>
        <w:right w:val="none" w:sz="0" w:space="0" w:color="auto"/>
      </w:divBdr>
    </w:div>
    <w:div w:id="1003894247">
      <w:bodyDiv w:val="1"/>
      <w:marLeft w:val="0"/>
      <w:marRight w:val="0"/>
      <w:marTop w:val="0"/>
      <w:marBottom w:val="0"/>
      <w:divBdr>
        <w:top w:val="none" w:sz="0" w:space="0" w:color="auto"/>
        <w:left w:val="none" w:sz="0" w:space="0" w:color="auto"/>
        <w:bottom w:val="none" w:sz="0" w:space="0" w:color="auto"/>
        <w:right w:val="none" w:sz="0" w:space="0" w:color="auto"/>
      </w:divBdr>
    </w:div>
    <w:div w:id="1023090843">
      <w:bodyDiv w:val="1"/>
      <w:marLeft w:val="0"/>
      <w:marRight w:val="0"/>
      <w:marTop w:val="0"/>
      <w:marBottom w:val="0"/>
      <w:divBdr>
        <w:top w:val="none" w:sz="0" w:space="0" w:color="auto"/>
        <w:left w:val="none" w:sz="0" w:space="0" w:color="auto"/>
        <w:bottom w:val="none" w:sz="0" w:space="0" w:color="auto"/>
        <w:right w:val="none" w:sz="0" w:space="0" w:color="auto"/>
      </w:divBdr>
    </w:div>
    <w:div w:id="1033191101">
      <w:bodyDiv w:val="1"/>
      <w:marLeft w:val="0"/>
      <w:marRight w:val="0"/>
      <w:marTop w:val="0"/>
      <w:marBottom w:val="0"/>
      <w:divBdr>
        <w:top w:val="none" w:sz="0" w:space="0" w:color="auto"/>
        <w:left w:val="none" w:sz="0" w:space="0" w:color="auto"/>
        <w:bottom w:val="none" w:sz="0" w:space="0" w:color="auto"/>
        <w:right w:val="none" w:sz="0" w:space="0" w:color="auto"/>
      </w:divBdr>
    </w:div>
    <w:div w:id="1038317340">
      <w:bodyDiv w:val="1"/>
      <w:marLeft w:val="0"/>
      <w:marRight w:val="0"/>
      <w:marTop w:val="0"/>
      <w:marBottom w:val="0"/>
      <w:divBdr>
        <w:top w:val="none" w:sz="0" w:space="0" w:color="auto"/>
        <w:left w:val="none" w:sz="0" w:space="0" w:color="auto"/>
        <w:bottom w:val="none" w:sz="0" w:space="0" w:color="auto"/>
        <w:right w:val="none" w:sz="0" w:space="0" w:color="auto"/>
      </w:divBdr>
    </w:div>
    <w:div w:id="1046487306">
      <w:bodyDiv w:val="1"/>
      <w:marLeft w:val="0"/>
      <w:marRight w:val="0"/>
      <w:marTop w:val="0"/>
      <w:marBottom w:val="0"/>
      <w:divBdr>
        <w:top w:val="none" w:sz="0" w:space="0" w:color="auto"/>
        <w:left w:val="none" w:sz="0" w:space="0" w:color="auto"/>
        <w:bottom w:val="none" w:sz="0" w:space="0" w:color="auto"/>
        <w:right w:val="none" w:sz="0" w:space="0" w:color="auto"/>
      </w:divBdr>
    </w:div>
    <w:div w:id="1046755111">
      <w:bodyDiv w:val="1"/>
      <w:marLeft w:val="0"/>
      <w:marRight w:val="0"/>
      <w:marTop w:val="0"/>
      <w:marBottom w:val="0"/>
      <w:divBdr>
        <w:top w:val="none" w:sz="0" w:space="0" w:color="auto"/>
        <w:left w:val="none" w:sz="0" w:space="0" w:color="auto"/>
        <w:bottom w:val="none" w:sz="0" w:space="0" w:color="auto"/>
        <w:right w:val="none" w:sz="0" w:space="0" w:color="auto"/>
      </w:divBdr>
    </w:div>
    <w:div w:id="1049763947">
      <w:bodyDiv w:val="1"/>
      <w:marLeft w:val="0"/>
      <w:marRight w:val="0"/>
      <w:marTop w:val="0"/>
      <w:marBottom w:val="0"/>
      <w:divBdr>
        <w:top w:val="none" w:sz="0" w:space="0" w:color="auto"/>
        <w:left w:val="none" w:sz="0" w:space="0" w:color="auto"/>
        <w:bottom w:val="none" w:sz="0" w:space="0" w:color="auto"/>
        <w:right w:val="none" w:sz="0" w:space="0" w:color="auto"/>
      </w:divBdr>
    </w:div>
    <w:div w:id="1068961885">
      <w:bodyDiv w:val="1"/>
      <w:marLeft w:val="0"/>
      <w:marRight w:val="0"/>
      <w:marTop w:val="0"/>
      <w:marBottom w:val="0"/>
      <w:divBdr>
        <w:top w:val="none" w:sz="0" w:space="0" w:color="auto"/>
        <w:left w:val="none" w:sz="0" w:space="0" w:color="auto"/>
        <w:bottom w:val="none" w:sz="0" w:space="0" w:color="auto"/>
        <w:right w:val="none" w:sz="0" w:space="0" w:color="auto"/>
      </w:divBdr>
    </w:div>
    <w:div w:id="1078987100">
      <w:bodyDiv w:val="1"/>
      <w:marLeft w:val="0"/>
      <w:marRight w:val="0"/>
      <w:marTop w:val="0"/>
      <w:marBottom w:val="0"/>
      <w:divBdr>
        <w:top w:val="none" w:sz="0" w:space="0" w:color="auto"/>
        <w:left w:val="none" w:sz="0" w:space="0" w:color="auto"/>
        <w:bottom w:val="none" w:sz="0" w:space="0" w:color="auto"/>
        <w:right w:val="none" w:sz="0" w:space="0" w:color="auto"/>
      </w:divBdr>
    </w:div>
    <w:div w:id="1084183891">
      <w:bodyDiv w:val="1"/>
      <w:marLeft w:val="0"/>
      <w:marRight w:val="0"/>
      <w:marTop w:val="0"/>
      <w:marBottom w:val="0"/>
      <w:divBdr>
        <w:top w:val="none" w:sz="0" w:space="0" w:color="auto"/>
        <w:left w:val="none" w:sz="0" w:space="0" w:color="auto"/>
        <w:bottom w:val="none" w:sz="0" w:space="0" w:color="auto"/>
        <w:right w:val="none" w:sz="0" w:space="0" w:color="auto"/>
      </w:divBdr>
    </w:div>
    <w:div w:id="1097289408">
      <w:bodyDiv w:val="1"/>
      <w:marLeft w:val="0"/>
      <w:marRight w:val="0"/>
      <w:marTop w:val="0"/>
      <w:marBottom w:val="0"/>
      <w:divBdr>
        <w:top w:val="none" w:sz="0" w:space="0" w:color="auto"/>
        <w:left w:val="none" w:sz="0" w:space="0" w:color="auto"/>
        <w:bottom w:val="none" w:sz="0" w:space="0" w:color="auto"/>
        <w:right w:val="none" w:sz="0" w:space="0" w:color="auto"/>
      </w:divBdr>
    </w:div>
    <w:div w:id="1097868845">
      <w:bodyDiv w:val="1"/>
      <w:marLeft w:val="0"/>
      <w:marRight w:val="0"/>
      <w:marTop w:val="0"/>
      <w:marBottom w:val="0"/>
      <w:divBdr>
        <w:top w:val="none" w:sz="0" w:space="0" w:color="auto"/>
        <w:left w:val="none" w:sz="0" w:space="0" w:color="auto"/>
        <w:bottom w:val="none" w:sz="0" w:space="0" w:color="auto"/>
        <w:right w:val="none" w:sz="0" w:space="0" w:color="auto"/>
      </w:divBdr>
      <w:divsChild>
        <w:div w:id="1240822133">
          <w:marLeft w:val="0"/>
          <w:marRight w:val="0"/>
          <w:marTop w:val="0"/>
          <w:marBottom w:val="0"/>
          <w:divBdr>
            <w:top w:val="none" w:sz="0" w:space="0" w:color="auto"/>
            <w:left w:val="none" w:sz="0" w:space="0" w:color="auto"/>
            <w:bottom w:val="none" w:sz="0" w:space="0" w:color="auto"/>
            <w:right w:val="none" w:sz="0" w:space="0" w:color="auto"/>
          </w:divBdr>
        </w:div>
      </w:divsChild>
    </w:div>
    <w:div w:id="1099451357">
      <w:bodyDiv w:val="1"/>
      <w:marLeft w:val="0"/>
      <w:marRight w:val="0"/>
      <w:marTop w:val="0"/>
      <w:marBottom w:val="0"/>
      <w:divBdr>
        <w:top w:val="none" w:sz="0" w:space="0" w:color="auto"/>
        <w:left w:val="none" w:sz="0" w:space="0" w:color="auto"/>
        <w:bottom w:val="none" w:sz="0" w:space="0" w:color="auto"/>
        <w:right w:val="none" w:sz="0" w:space="0" w:color="auto"/>
      </w:divBdr>
    </w:div>
    <w:div w:id="1107850015">
      <w:bodyDiv w:val="1"/>
      <w:marLeft w:val="0"/>
      <w:marRight w:val="0"/>
      <w:marTop w:val="0"/>
      <w:marBottom w:val="0"/>
      <w:divBdr>
        <w:top w:val="none" w:sz="0" w:space="0" w:color="auto"/>
        <w:left w:val="none" w:sz="0" w:space="0" w:color="auto"/>
        <w:bottom w:val="none" w:sz="0" w:space="0" w:color="auto"/>
        <w:right w:val="none" w:sz="0" w:space="0" w:color="auto"/>
      </w:divBdr>
      <w:divsChild>
        <w:div w:id="1400322994">
          <w:marLeft w:val="0"/>
          <w:marRight w:val="0"/>
          <w:marTop w:val="0"/>
          <w:marBottom w:val="0"/>
          <w:divBdr>
            <w:top w:val="none" w:sz="0" w:space="0" w:color="auto"/>
            <w:left w:val="none" w:sz="0" w:space="0" w:color="auto"/>
            <w:bottom w:val="none" w:sz="0" w:space="0" w:color="auto"/>
            <w:right w:val="none" w:sz="0" w:space="0" w:color="auto"/>
          </w:divBdr>
        </w:div>
      </w:divsChild>
    </w:div>
    <w:div w:id="1126580986">
      <w:bodyDiv w:val="1"/>
      <w:marLeft w:val="0"/>
      <w:marRight w:val="0"/>
      <w:marTop w:val="0"/>
      <w:marBottom w:val="0"/>
      <w:divBdr>
        <w:top w:val="none" w:sz="0" w:space="0" w:color="auto"/>
        <w:left w:val="none" w:sz="0" w:space="0" w:color="auto"/>
        <w:bottom w:val="none" w:sz="0" w:space="0" w:color="auto"/>
        <w:right w:val="none" w:sz="0" w:space="0" w:color="auto"/>
      </w:divBdr>
    </w:div>
    <w:div w:id="1129476935">
      <w:bodyDiv w:val="1"/>
      <w:marLeft w:val="0"/>
      <w:marRight w:val="0"/>
      <w:marTop w:val="0"/>
      <w:marBottom w:val="0"/>
      <w:divBdr>
        <w:top w:val="none" w:sz="0" w:space="0" w:color="auto"/>
        <w:left w:val="none" w:sz="0" w:space="0" w:color="auto"/>
        <w:bottom w:val="none" w:sz="0" w:space="0" w:color="auto"/>
        <w:right w:val="none" w:sz="0" w:space="0" w:color="auto"/>
      </w:divBdr>
    </w:div>
    <w:div w:id="1132482171">
      <w:bodyDiv w:val="1"/>
      <w:marLeft w:val="0"/>
      <w:marRight w:val="0"/>
      <w:marTop w:val="0"/>
      <w:marBottom w:val="0"/>
      <w:divBdr>
        <w:top w:val="none" w:sz="0" w:space="0" w:color="auto"/>
        <w:left w:val="none" w:sz="0" w:space="0" w:color="auto"/>
        <w:bottom w:val="none" w:sz="0" w:space="0" w:color="auto"/>
        <w:right w:val="none" w:sz="0" w:space="0" w:color="auto"/>
      </w:divBdr>
    </w:div>
    <w:div w:id="1140415275">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2546313">
      <w:bodyDiv w:val="1"/>
      <w:marLeft w:val="0"/>
      <w:marRight w:val="0"/>
      <w:marTop w:val="0"/>
      <w:marBottom w:val="0"/>
      <w:divBdr>
        <w:top w:val="none" w:sz="0" w:space="0" w:color="auto"/>
        <w:left w:val="none" w:sz="0" w:space="0" w:color="auto"/>
        <w:bottom w:val="none" w:sz="0" w:space="0" w:color="auto"/>
        <w:right w:val="none" w:sz="0" w:space="0" w:color="auto"/>
      </w:divBdr>
    </w:div>
    <w:div w:id="1164006644">
      <w:bodyDiv w:val="1"/>
      <w:marLeft w:val="0"/>
      <w:marRight w:val="0"/>
      <w:marTop w:val="0"/>
      <w:marBottom w:val="0"/>
      <w:divBdr>
        <w:top w:val="none" w:sz="0" w:space="0" w:color="auto"/>
        <w:left w:val="none" w:sz="0" w:space="0" w:color="auto"/>
        <w:bottom w:val="none" w:sz="0" w:space="0" w:color="auto"/>
        <w:right w:val="none" w:sz="0" w:space="0" w:color="auto"/>
      </w:divBdr>
      <w:divsChild>
        <w:div w:id="1053232284">
          <w:marLeft w:val="0"/>
          <w:marRight w:val="0"/>
          <w:marTop w:val="0"/>
          <w:marBottom w:val="0"/>
          <w:divBdr>
            <w:top w:val="none" w:sz="0" w:space="0" w:color="auto"/>
            <w:left w:val="none" w:sz="0" w:space="0" w:color="auto"/>
            <w:bottom w:val="none" w:sz="0" w:space="0" w:color="auto"/>
            <w:right w:val="none" w:sz="0" w:space="0" w:color="auto"/>
          </w:divBdr>
        </w:div>
      </w:divsChild>
    </w:div>
    <w:div w:id="1172447388">
      <w:bodyDiv w:val="1"/>
      <w:marLeft w:val="0"/>
      <w:marRight w:val="0"/>
      <w:marTop w:val="0"/>
      <w:marBottom w:val="0"/>
      <w:divBdr>
        <w:top w:val="none" w:sz="0" w:space="0" w:color="auto"/>
        <w:left w:val="none" w:sz="0" w:space="0" w:color="auto"/>
        <w:bottom w:val="none" w:sz="0" w:space="0" w:color="auto"/>
        <w:right w:val="none" w:sz="0" w:space="0" w:color="auto"/>
      </w:divBdr>
    </w:div>
    <w:div w:id="1175805944">
      <w:bodyDiv w:val="1"/>
      <w:marLeft w:val="0"/>
      <w:marRight w:val="0"/>
      <w:marTop w:val="0"/>
      <w:marBottom w:val="0"/>
      <w:divBdr>
        <w:top w:val="none" w:sz="0" w:space="0" w:color="auto"/>
        <w:left w:val="none" w:sz="0" w:space="0" w:color="auto"/>
        <w:bottom w:val="none" w:sz="0" w:space="0" w:color="auto"/>
        <w:right w:val="none" w:sz="0" w:space="0" w:color="auto"/>
      </w:divBdr>
    </w:div>
    <w:div w:id="1190068859">
      <w:bodyDiv w:val="1"/>
      <w:marLeft w:val="0"/>
      <w:marRight w:val="0"/>
      <w:marTop w:val="0"/>
      <w:marBottom w:val="0"/>
      <w:divBdr>
        <w:top w:val="none" w:sz="0" w:space="0" w:color="auto"/>
        <w:left w:val="none" w:sz="0" w:space="0" w:color="auto"/>
        <w:bottom w:val="none" w:sz="0" w:space="0" w:color="auto"/>
        <w:right w:val="none" w:sz="0" w:space="0" w:color="auto"/>
      </w:divBdr>
    </w:div>
    <w:div w:id="1191913562">
      <w:bodyDiv w:val="1"/>
      <w:marLeft w:val="0"/>
      <w:marRight w:val="0"/>
      <w:marTop w:val="0"/>
      <w:marBottom w:val="0"/>
      <w:divBdr>
        <w:top w:val="none" w:sz="0" w:space="0" w:color="auto"/>
        <w:left w:val="none" w:sz="0" w:space="0" w:color="auto"/>
        <w:bottom w:val="none" w:sz="0" w:space="0" w:color="auto"/>
        <w:right w:val="none" w:sz="0" w:space="0" w:color="auto"/>
      </w:divBdr>
    </w:div>
    <w:div w:id="1203399997">
      <w:bodyDiv w:val="1"/>
      <w:marLeft w:val="0"/>
      <w:marRight w:val="0"/>
      <w:marTop w:val="0"/>
      <w:marBottom w:val="0"/>
      <w:divBdr>
        <w:top w:val="none" w:sz="0" w:space="0" w:color="auto"/>
        <w:left w:val="none" w:sz="0" w:space="0" w:color="auto"/>
        <w:bottom w:val="none" w:sz="0" w:space="0" w:color="auto"/>
        <w:right w:val="none" w:sz="0" w:space="0" w:color="auto"/>
      </w:divBdr>
    </w:div>
    <w:div w:id="1239170426">
      <w:bodyDiv w:val="1"/>
      <w:marLeft w:val="0"/>
      <w:marRight w:val="0"/>
      <w:marTop w:val="0"/>
      <w:marBottom w:val="0"/>
      <w:divBdr>
        <w:top w:val="none" w:sz="0" w:space="0" w:color="auto"/>
        <w:left w:val="none" w:sz="0" w:space="0" w:color="auto"/>
        <w:bottom w:val="none" w:sz="0" w:space="0" w:color="auto"/>
        <w:right w:val="none" w:sz="0" w:space="0" w:color="auto"/>
      </w:divBdr>
    </w:div>
    <w:div w:id="1244876925">
      <w:bodyDiv w:val="1"/>
      <w:marLeft w:val="0"/>
      <w:marRight w:val="0"/>
      <w:marTop w:val="0"/>
      <w:marBottom w:val="0"/>
      <w:divBdr>
        <w:top w:val="none" w:sz="0" w:space="0" w:color="auto"/>
        <w:left w:val="none" w:sz="0" w:space="0" w:color="auto"/>
        <w:bottom w:val="none" w:sz="0" w:space="0" w:color="auto"/>
        <w:right w:val="none" w:sz="0" w:space="0" w:color="auto"/>
      </w:divBdr>
    </w:div>
    <w:div w:id="1254823481">
      <w:bodyDiv w:val="1"/>
      <w:marLeft w:val="0"/>
      <w:marRight w:val="0"/>
      <w:marTop w:val="0"/>
      <w:marBottom w:val="0"/>
      <w:divBdr>
        <w:top w:val="none" w:sz="0" w:space="0" w:color="auto"/>
        <w:left w:val="none" w:sz="0" w:space="0" w:color="auto"/>
        <w:bottom w:val="none" w:sz="0" w:space="0" w:color="auto"/>
        <w:right w:val="none" w:sz="0" w:space="0" w:color="auto"/>
      </w:divBdr>
    </w:div>
    <w:div w:id="1258323521">
      <w:bodyDiv w:val="1"/>
      <w:marLeft w:val="0"/>
      <w:marRight w:val="0"/>
      <w:marTop w:val="0"/>
      <w:marBottom w:val="0"/>
      <w:divBdr>
        <w:top w:val="none" w:sz="0" w:space="0" w:color="auto"/>
        <w:left w:val="none" w:sz="0" w:space="0" w:color="auto"/>
        <w:bottom w:val="none" w:sz="0" w:space="0" w:color="auto"/>
        <w:right w:val="none" w:sz="0" w:space="0" w:color="auto"/>
      </w:divBdr>
    </w:div>
    <w:div w:id="1271007666">
      <w:bodyDiv w:val="1"/>
      <w:marLeft w:val="0"/>
      <w:marRight w:val="0"/>
      <w:marTop w:val="0"/>
      <w:marBottom w:val="0"/>
      <w:divBdr>
        <w:top w:val="none" w:sz="0" w:space="0" w:color="auto"/>
        <w:left w:val="none" w:sz="0" w:space="0" w:color="auto"/>
        <w:bottom w:val="none" w:sz="0" w:space="0" w:color="auto"/>
        <w:right w:val="none" w:sz="0" w:space="0" w:color="auto"/>
      </w:divBdr>
    </w:div>
    <w:div w:id="1281063925">
      <w:bodyDiv w:val="1"/>
      <w:marLeft w:val="0"/>
      <w:marRight w:val="0"/>
      <w:marTop w:val="0"/>
      <w:marBottom w:val="0"/>
      <w:divBdr>
        <w:top w:val="none" w:sz="0" w:space="0" w:color="auto"/>
        <w:left w:val="none" w:sz="0" w:space="0" w:color="auto"/>
        <w:bottom w:val="none" w:sz="0" w:space="0" w:color="auto"/>
        <w:right w:val="none" w:sz="0" w:space="0" w:color="auto"/>
      </w:divBdr>
    </w:div>
    <w:div w:id="1297760459">
      <w:bodyDiv w:val="1"/>
      <w:marLeft w:val="0"/>
      <w:marRight w:val="0"/>
      <w:marTop w:val="0"/>
      <w:marBottom w:val="0"/>
      <w:divBdr>
        <w:top w:val="none" w:sz="0" w:space="0" w:color="auto"/>
        <w:left w:val="none" w:sz="0" w:space="0" w:color="auto"/>
        <w:bottom w:val="none" w:sz="0" w:space="0" w:color="auto"/>
        <w:right w:val="none" w:sz="0" w:space="0" w:color="auto"/>
      </w:divBdr>
    </w:div>
    <w:div w:id="1325738684">
      <w:bodyDiv w:val="1"/>
      <w:marLeft w:val="0"/>
      <w:marRight w:val="0"/>
      <w:marTop w:val="0"/>
      <w:marBottom w:val="0"/>
      <w:divBdr>
        <w:top w:val="none" w:sz="0" w:space="0" w:color="auto"/>
        <w:left w:val="none" w:sz="0" w:space="0" w:color="auto"/>
        <w:bottom w:val="none" w:sz="0" w:space="0" w:color="auto"/>
        <w:right w:val="none" w:sz="0" w:space="0" w:color="auto"/>
      </w:divBdr>
    </w:div>
    <w:div w:id="1352073746">
      <w:bodyDiv w:val="1"/>
      <w:marLeft w:val="0"/>
      <w:marRight w:val="0"/>
      <w:marTop w:val="0"/>
      <w:marBottom w:val="0"/>
      <w:divBdr>
        <w:top w:val="none" w:sz="0" w:space="0" w:color="auto"/>
        <w:left w:val="none" w:sz="0" w:space="0" w:color="auto"/>
        <w:bottom w:val="none" w:sz="0" w:space="0" w:color="auto"/>
        <w:right w:val="none" w:sz="0" w:space="0" w:color="auto"/>
      </w:divBdr>
    </w:div>
    <w:div w:id="1353141960">
      <w:bodyDiv w:val="1"/>
      <w:marLeft w:val="0"/>
      <w:marRight w:val="0"/>
      <w:marTop w:val="0"/>
      <w:marBottom w:val="0"/>
      <w:divBdr>
        <w:top w:val="none" w:sz="0" w:space="0" w:color="auto"/>
        <w:left w:val="none" w:sz="0" w:space="0" w:color="auto"/>
        <w:bottom w:val="none" w:sz="0" w:space="0" w:color="auto"/>
        <w:right w:val="none" w:sz="0" w:space="0" w:color="auto"/>
      </w:divBdr>
    </w:div>
    <w:div w:id="1356275739">
      <w:bodyDiv w:val="1"/>
      <w:marLeft w:val="0"/>
      <w:marRight w:val="0"/>
      <w:marTop w:val="0"/>
      <w:marBottom w:val="0"/>
      <w:divBdr>
        <w:top w:val="none" w:sz="0" w:space="0" w:color="auto"/>
        <w:left w:val="none" w:sz="0" w:space="0" w:color="auto"/>
        <w:bottom w:val="none" w:sz="0" w:space="0" w:color="auto"/>
        <w:right w:val="none" w:sz="0" w:space="0" w:color="auto"/>
      </w:divBdr>
    </w:div>
    <w:div w:id="1362510622">
      <w:bodyDiv w:val="1"/>
      <w:marLeft w:val="0"/>
      <w:marRight w:val="0"/>
      <w:marTop w:val="0"/>
      <w:marBottom w:val="0"/>
      <w:divBdr>
        <w:top w:val="none" w:sz="0" w:space="0" w:color="auto"/>
        <w:left w:val="none" w:sz="0" w:space="0" w:color="auto"/>
        <w:bottom w:val="none" w:sz="0" w:space="0" w:color="auto"/>
        <w:right w:val="none" w:sz="0" w:space="0" w:color="auto"/>
      </w:divBdr>
    </w:div>
    <w:div w:id="1368414089">
      <w:bodyDiv w:val="1"/>
      <w:marLeft w:val="0"/>
      <w:marRight w:val="0"/>
      <w:marTop w:val="0"/>
      <w:marBottom w:val="0"/>
      <w:divBdr>
        <w:top w:val="none" w:sz="0" w:space="0" w:color="auto"/>
        <w:left w:val="none" w:sz="0" w:space="0" w:color="auto"/>
        <w:bottom w:val="none" w:sz="0" w:space="0" w:color="auto"/>
        <w:right w:val="none" w:sz="0" w:space="0" w:color="auto"/>
      </w:divBdr>
    </w:div>
    <w:div w:id="1390807907">
      <w:bodyDiv w:val="1"/>
      <w:marLeft w:val="0"/>
      <w:marRight w:val="0"/>
      <w:marTop w:val="0"/>
      <w:marBottom w:val="0"/>
      <w:divBdr>
        <w:top w:val="none" w:sz="0" w:space="0" w:color="auto"/>
        <w:left w:val="none" w:sz="0" w:space="0" w:color="auto"/>
        <w:bottom w:val="none" w:sz="0" w:space="0" w:color="auto"/>
        <w:right w:val="none" w:sz="0" w:space="0" w:color="auto"/>
      </w:divBdr>
    </w:div>
    <w:div w:id="1395616635">
      <w:bodyDiv w:val="1"/>
      <w:marLeft w:val="0"/>
      <w:marRight w:val="0"/>
      <w:marTop w:val="0"/>
      <w:marBottom w:val="0"/>
      <w:divBdr>
        <w:top w:val="none" w:sz="0" w:space="0" w:color="auto"/>
        <w:left w:val="none" w:sz="0" w:space="0" w:color="auto"/>
        <w:bottom w:val="none" w:sz="0" w:space="0" w:color="auto"/>
        <w:right w:val="none" w:sz="0" w:space="0" w:color="auto"/>
      </w:divBdr>
    </w:div>
    <w:div w:id="1397972100">
      <w:bodyDiv w:val="1"/>
      <w:marLeft w:val="0"/>
      <w:marRight w:val="0"/>
      <w:marTop w:val="0"/>
      <w:marBottom w:val="0"/>
      <w:divBdr>
        <w:top w:val="none" w:sz="0" w:space="0" w:color="auto"/>
        <w:left w:val="none" w:sz="0" w:space="0" w:color="auto"/>
        <w:bottom w:val="none" w:sz="0" w:space="0" w:color="auto"/>
        <w:right w:val="none" w:sz="0" w:space="0" w:color="auto"/>
      </w:divBdr>
    </w:div>
    <w:div w:id="1410150228">
      <w:bodyDiv w:val="1"/>
      <w:marLeft w:val="0"/>
      <w:marRight w:val="0"/>
      <w:marTop w:val="0"/>
      <w:marBottom w:val="0"/>
      <w:divBdr>
        <w:top w:val="none" w:sz="0" w:space="0" w:color="auto"/>
        <w:left w:val="none" w:sz="0" w:space="0" w:color="auto"/>
        <w:bottom w:val="none" w:sz="0" w:space="0" w:color="auto"/>
        <w:right w:val="none" w:sz="0" w:space="0" w:color="auto"/>
      </w:divBdr>
    </w:div>
    <w:div w:id="1419668888">
      <w:bodyDiv w:val="1"/>
      <w:marLeft w:val="0"/>
      <w:marRight w:val="0"/>
      <w:marTop w:val="0"/>
      <w:marBottom w:val="0"/>
      <w:divBdr>
        <w:top w:val="none" w:sz="0" w:space="0" w:color="auto"/>
        <w:left w:val="none" w:sz="0" w:space="0" w:color="auto"/>
        <w:bottom w:val="none" w:sz="0" w:space="0" w:color="auto"/>
        <w:right w:val="none" w:sz="0" w:space="0" w:color="auto"/>
      </w:divBdr>
    </w:div>
    <w:div w:id="1420249911">
      <w:bodyDiv w:val="1"/>
      <w:marLeft w:val="0"/>
      <w:marRight w:val="0"/>
      <w:marTop w:val="0"/>
      <w:marBottom w:val="0"/>
      <w:divBdr>
        <w:top w:val="none" w:sz="0" w:space="0" w:color="auto"/>
        <w:left w:val="none" w:sz="0" w:space="0" w:color="auto"/>
        <w:bottom w:val="none" w:sz="0" w:space="0" w:color="auto"/>
        <w:right w:val="none" w:sz="0" w:space="0" w:color="auto"/>
      </w:divBdr>
    </w:div>
    <w:div w:id="1421179267">
      <w:bodyDiv w:val="1"/>
      <w:marLeft w:val="0"/>
      <w:marRight w:val="0"/>
      <w:marTop w:val="0"/>
      <w:marBottom w:val="0"/>
      <w:divBdr>
        <w:top w:val="none" w:sz="0" w:space="0" w:color="auto"/>
        <w:left w:val="none" w:sz="0" w:space="0" w:color="auto"/>
        <w:bottom w:val="none" w:sz="0" w:space="0" w:color="auto"/>
        <w:right w:val="none" w:sz="0" w:space="0" w:color="auto"/>
      </w:divBdr>
    </w:div>
    <w:div w:id="1430390896">
      <w:bodyDiv w:val="1"/>
      <w:marLeft w:val="0"/>
      <w:marRight w:val="0"/>
      <w:marTop w:val="0"/>
      <w:marBottom w:val="0"/>
      <w:divBdr>
        <w:top w:val="none" w:sz="0" w:space="0" w:color="auto"/>
        <w:left w:val="none" w:sz="0" w:space="0" w:color="auto"/>
        <w:bottom w:val="none" w:sz="0" w:space="0" w:color="auto"/>
        <w:right w:val="none" w:sz="0" w:space="0" w:color="auto"/>
      </w:divBdr>
    </w:div>
    <w:div w:id="1432047261">
      <w:bodyDiv w:val="1"/>
      <w:marLeft w:val="0"/>
      <w:marRight w:val="0"/>
      <w:marTop w:val="0"/>
      <w:marBottom w:val="0"/>
      <w:divBdr>
        <w:top w:val="none" w:sz="0" w:space="0" w:color="auto"/>
        <w:left w:val="none" w:sz="0" w:space="0" w:color="auto"/>
        <w:bottom w:val="none" w:sz="0" w:space="0" w:color="auto"/>
        <w:right w:val="none" w:sz="0" w:space="0" w:color="auto"/>
      </w:divBdr>
    </w:div>
    <w:div w:id="1433015840">
      <w:bodyDiv w:val="1"/>
      <w:marLeft w:val="0"/>
      <w:marRight w:val="0"/>
      <w:marTop w:val="0"/>
      <w:marBottom w:val="0"/>
      <w:divBdr>
        <w:top w:val="none" w:sz="0" w:space="0" w:color="auto"/>
        <w:left w:val="none" w:sz="0" w:space="0" w:color="auto"/>
        <w:bottom w:val="none" w:sz="0" w:space="0" w:color="auto"/>
        <w:right w:val="none" w:sz="0" w:space="0" w:color="auto"/>
      </w:divBdr>
    </w:div>
    <w:div w:id="1437554132">
      <w:bodyDiv w:val="1"/>
      <w:marLeft w:val="0"/>
      <w:marRight w:val="0"/>
      <w:marTop w:val="0"/>
      <w:marBottom w:val="0"/>
      <w:divBdr>
        <w:top w:val="none" w:sz="0" w:space="0" w:color="auto"/>
        <w:left w:val="none" w:sz="0" w:space="0" w:color="auto"/>
        <w:bottom w:val="none" w:sz="0" w:space="0" w:color="auto"/>
        <w:right w:val="none" w:sz="0" w:space="0" w:color="auto"/>
      </w:divBdr>
      <w:divsChild>
        <w:div w:id="1668289566">
          <w:marLeft w:val="0"/>
          <w:marRight w:val="0"/>
          <w:marTop w:val="0"/>
          <w:marBottom w:val="0"/>
          <w:divBdr>
            <w:top w:val="none" w:sz="0" w:space="0" w:color="auto"/>
            <w:left w:val="none" w:sz="0" w:space="0" w:color="auto"/>
            <w:bottom w:val="none" w:sz="0" w:space="0" w:color="auto"/>
            <w:right w:val="none" w:sz="0" w:space="0" w:color="auto"/>
          </w:divBdr>
        </w:div>
      </w:divsChild>
    </w:div>
    <w:div w:id="1442610251">
      <w:bodyDiv w:val="1"/>
      <w:marLeft w:val="0"/>
      <w:marRight w:val="0"/>
      <w:marTop w:val="0"/>
      <w:marBottom w:val="0"/>
      <w:divBdr>
        <w:top w:val="none" w:sz="0" w:space="0" w:color="auto"/>
        <w:left w:val="none" w:sz="0" w:space="0" w:color="auto"/>
        <w:bottom w:val="none" w:sz="0" w:space="0" w:color="auto"/>
        <w:right w:val="none" w:sz="0" w:space="0" w:color="auto"/>
      </w:divBdr>
    </w:div>
    <w:div w:id="1460341032">
      <w:bodyDiv w:val="1"/>
      <w:marLeft w:val="0"/>
      <w:marRight w:val="0"/>
      <w:marTop w:val="0"/>
      <w:marBottom w:val="0"/>
      <w:divBdr>
        <w:top w:val="none" w:sz="0" w:space="0" w:color="auto"/>
        <w:left w:val="none" w:sz="0" w:space="0" w:color="auto"/>
        <w:bottom w:val="none" w:sz="0" w:space="0" w:color="auto"/>
        <w:right w:val="none" w:sz="0" w:space="0" w:color="auto"/>
      </w:divBdr>
    </w:div>
    <w:div w:id="1469207967">
      <w:bodyDiv w:val="1"/>
      <w:marLeft w:val="0"/>
      <w:marRight w:val="0"/>
      <w:marTop w:val="0"/>
      <w:marBottom w:val="0"/>
      <w:divBdr>
        <w:top w:val="none" w:sz="0" w:space="0" w:color="auto"/>
        <w:left w:val="none" w:sz="0" w:space="0" w:color="auto"/>
        <w:bottom w:val="none" w:sz="0" w:space="0" w:color="auto"/>
        <w:right w:val="none" w:sz="0" w:space="0" w:color="auto"/>
      </w:divBdr>
    </w:div>
    <w:div w:id="1472939328">
      <w:bodyDiv w:val="1"/>
      <w:marLeft w:val="0"/>
      <w:marRight w:val="0"/>
      <w:marTop w:val="0"/>
      <w:marBottom w:val="0"/>
      <w:divBdr>
        <w:top w:val="none" w:sz="0" w:space="0" w:color="auto"/>
        <w:left w:val="none" w:sz="0" w:space="0" w:color="auto"/>
        <w:bottom w:val="none" w:sz="0" w:space="0" w:color="auto"/>
        <w:right w:val="none" w:sz="0" w:space="0" w:color="auto"/>
      </w:divBdr>
    </w:div>
    <w:div w:id="1476949692">
      <w:bodyDiv w:val="1"/>
      <w:marLeft w:val="0"/>
      <w:marRight w:val="0"/>
      <w:marTop w:val="0"/>
      <w:marBottom w:val="0"/>
      <w:divBdr>
        <w:top w:val="none" w:sz="0" w:space="0" w:color="auto"/>
        <w:left w:val="none" w:sz="0" w:space="0" w:color="auto"/>
        <w:bottom w:val="none" w:sz="0" w:space="0" w:color="auto"/>
        <w:right w:val="none" w:sz="0" w:space="0" w:color="auto"/>
      </w:divBdr>
    </w:div>
    <w:div w:id="1496065466">
      <w:bodyDiv w:val="1"/>
      <w:marLeft w:val="0"/>
      <w:marRight w:val="0"/>
      <w:marTop w:val="0"/>
      <w:marBottom w:val="0"/>
      <w:divBdr>
        <w:top w:val="none" w:sz="0" w:space="0" w:color="auto"/>
        <w:left w:val="none" w:sz="0" w:space="0" w:color="auto"/>
        <w:bottom w:val="none" w:sz="0" w:space="0" w:color="auto"/>
        <w:right w:val="none" w:sz="0" w:space="0" w:color="auto"/>
      </w:divBdr>
    </w:div>
    <w:div w:id="1497064328">
      <w:bodyDiv w:val="1"/>
      <w:marLeft w:val="0"/>
      <w:marRight w:val="0"/>
      <w:marTop w:val="0"/>
      <w:marBottom w:val="0"/>
      <w:divBdr>
        <w:top w:val="none" w:sz="0" w:space="0" w:color="auto"/>
        <w:left w:val="none" w:sz="0" w:space="0" w:color="auto"/>
        <w:bottom w:val="none" w:sz="0" w:space="0" w:color="auto"/>
        <w:right w:val="none" w:sz="0" w:space="0" w:color="auto"/>
      </w:divBdr>
    </w:div>
    <w:div w:id="1514144065">
      <w:bodyDiv w:val="1"/>
      <w:marLeft w:val="0"/>
      <w:marRight w:val="0"/>
      <w:marTop w:val="0"/>
      <w:marBottom w:val="0"/>
      <w:divBdr>
        <w:top w:val="none" w:sz="0" w:space="0" w:color="auto"/>
        <w:left w:val="none" w:sz="0" w:space="0" w:color="auto"/>
        <w:bottom w:val="none" w:sz="0" w:space="0" w:color="auto"/>
        <w:right w:val="none" w:sz="0" w:space="0" w:color="auto"/>
      </w:divBdr>
    </w:div>
    <w:div w:id="1531919749">
      <w:bodyDiv w:val="1"/>
      <w:marLeft w:val="0"/>
      <w:marRight w:val="0"/>
      <w:marTop w:val="0"/>
      <w:marBottom w:val="0"/>
      <w:divBdr>
        <w:top w:val="none" w:sz="0" w:space="0" w:color="auto"/>
        <w:left w:val="none" w:sz="0" w:space="0" w:color="auto"/>
        <w:bottom w:val="none" w:sz="0" w:space="0" w:color="auto"/>
        <w:right w:val="none" w:sz="0" w:space="0" w:color="auto"/>
      </w:divBdr>
    </w:div>
    <w:div w:id="1535465599">
      <w:bodyDiv w:val="1"/>
      <w:marLeft w:val="0"/>
      <w:marRight w:val="0"/>
      <w:marTop w:val="0"/>
      <w:marBottom w:val="0"/>
      <w:divBdr>
        <w:top w:val="none" w:sz="0" w:space="0" w:color="auto"/>
        <w:left w:val="none" w:sz="0" w:space="0" w:color="auto"/>
        <w:bottom w:val="none" w:sz="0" w:space="0" w:color="auto"/>
        <w:right w:val="none" w:sz="0" w:space="0" w:color="auto"/>
      </w:divBdr>
    </w:div>
    <w:div w:id="1552351561">
      <w:bodyDiv w:val="1"/>
      <w:marLeft w:val="0"/>
      <w:marRight w:val="0"/>
      <w:marTop w:val="0"/>
      <w:marBottom w:val="0"/>
      <w:divBdr>
        <w:top w:val="none" w:sz="0" w:space="0" w:color="auto"/>
        <w:left w:val="none" w:sz="0" w:space="0" w:color="auto"/>
        <w:bottom w:val="none" w:sz="0" w:space="0" w:color="auto"/>
        <w:right w:val="none" w:sz="0" w:space="0" w:color="auto"/>
      </w:divBdr>
    </w:div>
    <w:div w:id="1576626105">
      <w:bodyDiv w:val="1"/>
      <w:marLeft w:val="0"/>
      <w:marRight w:val="0"/>
      <w:marTop w:val="0"/>
      <w:marBottom w:val="0"/>
      <w:divBdr>
        <w:top w:val="none" w:sz="0" w:space="0" w:color="auto"/>
        <w:left w:val="none" w:sz="0" w:space="0" w:color="auto"/>
        <w:bottom w:val="none" w:sz="0" w:space="0" w:color="auto"/>
        <w:right w:val="none" w:sz="0" w:space="0" w:color="auto"/>
      </w:divBdr>
    </w:div>
    <w:div w:id="1582063423">
      <w:bodyDiv w:val="1"/>
      <w:marLeft w:val="0"/>
      <w:marRight w:val="0"/>
      <w:marTop w:val="0"/>
      <w:marBottom w:val="0"/>
      <w:divBdr>
        <w:top w:val="none" w:sz="0" w:space="0" w:color="auto"/>
        <w:left w:val="none" w:sz="0" w:space="0" w:color="auto"/>
        <w:bottom w:val="none" w:sz="0" w:space="0" w:color="auto"/>
        <w:right w:val="none" w:sz="0" w:space="0" w:color="auto"/>
      </w:divBdr>
    </w:div>
    <w:div w:id="1583224523">
      <w:bodyDiv w:val="1"/>
      <w:marLeft w:val="0"/>
      <w:marRight w:val="0"/>
      <w:marTop w:val="0"/>
      <w:marBottom w:val="0"/>
      <w:divBdr>
        <w:top w:val="none" w:sz="0" w:space="0" w:color="auto"/>
        <w:left w:val="none" w:sz="0" w:space="0" w:color="auto"/>
        <w:bottom w:val="none" w:sz="0" w:space="0" w:color="auto"/>
        <w:right w:val="none" w:sz="0" w:space="0" w:color="auto"/>
      </w:divBdr>
    </w:div>
    <w:div w:id="1597445061">
      <w:bodyDiv w:val="1"/>
      <w:marLeft w:val="0"/>
      <w:marRight w:val="0"/>
      <w:marTop w:val="0"/>
      <w:marBottom w:val="0"/>
      <w:divBdr>
        <w:top w:val="none" w:sz="0" w:space="0" w:color="auto"/>
        <w:left w:val="none" w:sz="0" w:space="0" w:color="auto"/>
        <w:bottom w:val="none" w:sz="0" w:space="0" w:color="auto"/>
        <w:right w:val="none" w:sz="0" w:space="0" w:color="auto"/>
      </w:divBdr>
    </w:div>
    <w:div w:id="1598294265">
      <w:bodyDiv w:val="1"/>
      <w:marLeft w:val="0"/>
      <w:marRight w:val="0"/>
      <w:marTop w:val="0"/>
      <w:marBottom w:val="0"/>
      <w:divBdr>
        <w:top w:val="none" w:sz="0" w:space="0" w:color="auto"/>
        <w:left w:val="none" w:sz="0" w:space="0" w:color="auto"/>
        <w:bottom w:val="none" w:sz="0" w:space="0" w:color="auto"/>
        <w:right w:val="none" w:sz="0" w:space="0" w:color="auto"/>
      </w:divBdr>
    </w:div>
    <w:div w:id="1639451028">
      <w:bodyDiv w:val="1"/>
      <w:marLeft w:val="0"/>
      <w:marRight w:val="0"/>
      <w:marTop w:val="0"/>
      <w:marBottom w:val="0"/>
      <w:divBdr>
        <w:top w:val="none" w:sz="0" w:space="0" w:color="auto"/>
        <w:left w:val="none" w:sz="0" w:space="0" w:color="auto"/>
        <w:bottom w:val="none" w:sz="0" w:space="0" w:color="auto"/>
        <w:right w:val="none" w:sz="0" w:space="0" w:color="auto"/>
      </w:divBdr>
    </w:div>
    <w:div w:id="1651641866">
      <w:bodyDiv w:val="1"/>
      <w:marLeft w:val="0"/>
      <w:marRight w:val="0"/>
      <w:marTop w:val="0"/>
      <w:marBottom w:val="0"/>
      <w:divBdr>
        <w:top w:val="none" w:sz="0" w:space="0" w:color="auto"/>
        <w:left w:val="none" w:sz="0" w:space="0" w:color="auto"/>
        <w:bottom w:val="none" w:sz="0" w:space="0" w:color="auto"/>
        <w:right w:val="none" w:sz="0" w:space="0" w:color="auto"/>
      </w:divBdr>
    </w:div>
    <w:div w:id="1656758381">
      <w:bodyDiv w:val="1"/>
      <w:marLeft w:val="0"/>
      <w:marRight w:val="0"/>
      <w:marTop w:val="0"/>
      <w:marBottom w:val="0"/>
      <w:divBdr>
        <w:top w:val="none" w:sz="0" w:space="0" w:color="auto"/>
        <w:left w:val="none" w:sz="0" w:space="0" w:color="auto"/>
        <w:bottom w:val="none" w:sz="0" w:space="0" w:color="auto"/>
        <w:right w:val="none" w:sz="0" w:space="0" w:color="auto"/>
      </w:divBdr>
    </w:div>
    <w:div w:id="1673532589">
      <w:bodyDiv w:val="1"/>
      <w:marLeft w:val="0"/>
      <w:marRight w:val="0"/>
      <w:marTop w:val="0"/>
      <w:marBottom w:val="0"/>
      <w:divBdr>
        <w:top w:val="none" w:sz="0" w:space="0" w:color="auto"/>
        <w:left w:val="none" w:sz="0" w:space="0" w:color="auto"/>
        <w:bottom w:val="none" w:sz="0" w:space="0" w:color="auto"/>
        <w:right w:val="none" w:sz="0" w:space="0" w:color="auto"/>
      </w:divBdr>
    </w:div>
    <w:div w:id="1693534161">
      <w:bodyDiv w:val="1"/>
      <w:marLeft w:val="0"/>
      <w:marRight w:val="0"/>
      <w:marTop w:val="0"/>
      <w:marBottom w:val="0"/>
      <w:divBdr>
        <w:top w:val="none" w:sz="0" w:space="0" w:color="auto"/>
        <w:left w:val="none" w:sz="0" w:space="0" w:color="auto"/>
        <w:bottom w:val="none" w:sz="0" w:space="0" w:color="auto"/>
        <w:right w:val="none" w:sz="0" w:space="0" w:color="auto"/>
      </w:divBdr>
    </w:div>
    <w:div w:id="1710883960">
      <w:bodyDiv w:val="1"/>
      <w:marLeft w:val="0"/>
      <w:marRight w:val="0"/>
      <w:marTop w:val="0"/>
      <w:marBottom w:val="0"/>
      <w:divBdr>
        <w:top w:val="none" w:sz="0" w:space="0" w:color="auto"/>
        <w:left w:val="none" w:sz="0" w:space="0" w:color="auto"/>
        <w:bottom w:val="none" w:sz="0" w:space="0" w:color="auto"/>
        <w:right w:val="none" w:sz="0" w:space="0" w:color="auto"/>
      </w:divBdr>
    </w:div>
    <w:div w:id="1715616991">
      <w:bodyDiv w:val="1"/>
      <w:marLeft w:val="0"/>
      <w:marRight w:val="0"/>
      <w:marTop w:val="0"/>
      <w:marBottom w:val="0"/>
      <w:divBdr>
        <w:top w:val="none" w:sz="0" w:space="0" w:color="auto"/>
        <w:left w:val="none" w:sz="0" w:space="0" w:color="auto"/>
        <w:bottom w:val="none" w:sz="0" w:space="0" w:color="auto"/>
        <w:right w:val="none" w:sz="0" w:space="0" w:color="auto"/>
      </w:divBdr>
    </w:div>
    <w:div w:id="1728643773">
      <w:bodyDiv w:val="1"/>
      <w:marLeft w:val="0"/>
      <w:marRight w:val="0"/>
      <w:marTop w:val="0"/>
      <w:marBottom w:val="0"/>
      <w:divBdr>
        <w:top w:val="none" w:sz="0" w:space="0" w:color="auto"/>
        <w:left w:val="none" w:sz="0" w:space="0" w:color="auto"/>
        <w:bottom w:val="none" w:sz="0" w:space="0" w:color="auto"/>
        <w:right w:val="none" w:sz="0" w:space="0" w:color="auto"/>
      </w:divBdr>
    </w:div>
    <w:div w:id="1765490140">
      <w:bodyDiv w:val="1"/>
      <w:marLeft w:val="0"/>
      <w:marRight w:val="0"/>
      <w:marTop w:val="0"/>
      <w:marBottom w:val="0"/>
      <w:divBdr>
        <w:top w:val="none" w:sz="0" w:space="0" w:color="auto"/>
        <w:left w:val="none" w:sz="0" w:space="0" w:color="auto"/>
        <w:bottom w:val="none" w:sz="0" w:space="0" w:color="auto"/>
        <w:right w:val="none" w:sz="0" w:space="0" w:color="auto"/>
      </w:divBdr>
    </w:div>
    <w:div w:id="1765687482">
      <w:bodyDiv w:val="1"/>
      <w:marLeft w:val="0"/>
      <w:marRight w:val="0"/>
      <w:marTop w:val="0"/>
      <w:marBottom w:val="0"/>
      <w:divBdr>
        <w:top w:val="none" w:sz="0" w:space="0" w:color="auto"/>
        <w:left w:val="none" w:sz="0" w:space="0" w:color="auto"/>
        <w:bottom w:val="none" w:sz="0" w:space="0" w:color="auto"/>
        <w:right w:val="none" w:sz="0" w:space="0" w:color="auto"/>
      </w:divBdr>
    </w:div>
    <w:div w:id="1770195897">
      <w:bodyDiv w:val="1"/>
      <w:marLeft w:val="0"/>
      <w:marRight w:val="0"/>
      <w:marTop w:val="0"/>
      <w:marBottom w:val="0"/>
      <w:divBdr>
        <w:top w:val="none" w:sz="0" w:space="0" w:color="auto"/>
        <w:left w:val="none" w:sz="0" w:space="0" w:color="auto"/>
        <w:bottom w:val="none" w:sz="0" w:space="0" w:color="auto"/>
        <w:right w:val="none" w:sz="0" w:space="0" w:color="auto"/>
      </w:divBdr>
    </w:div>
    <w:div w:id="1775636909">
      <w:bodyDiv w:val="1"/>
      <w:marLeft w:val="0"/>
      <w:marRight w:val="0"/>
      <w:marTop w:val="0"/>
      <w:marBottom w:val="0"/>
      <w:divBdr>
        <w:top w:val="none" w:sz="0" w:space="0" w:color="auto"/>
        <w:left w:val="none" w:sz="0" w:space="0" w:color="auto"/>
        <w:bottom w:val="none" w:sz="0" w:space="0" w:color="auto"/>
        <w:right w:val="none" w:sz="0" w:space="0" w:color="auto"/>
      </w:divBdr>
    </w:div>
    <w:div w:id="1781758985">
      <w:bodyDiv w:val="1"/>
      <w:marLeft w:val="0"/>
      <w:marRight w:val="0"/>
      <w:marTop w:val="0"/>
      <w:marBottom w:val="0"/>
      <w:divBdr>
        <w:top w:val="none" w:sz="0" w:space="0" w:color="auto"/>
        <w:left w:val="none" w:sz="0" w:space="0" w:color="auto"/>
        <w:bottom w:val="none" w:sz="0" w:space="0" w:color="auto"/>
        <w:right w:val="none" w:sz="0" w:space="0" w:color="auto"/>
      </w:divBdr>
    </w:div>
    <w:div w:id="1785803836">
      <w:bodyDiv w:val="1"/>
      <w:marLeft w:val="0"/>
      <w:marRight w:val="0"/>
      <w:marTop w:val="0"/>
      <w:marBottom w:val="0"/>
      <w:divBdr>
        <w:top w:val="none" w:sz="0" w:space="0" w:color="auto"/>
        <w:left w:val="none" w:sz="0" w:space="0" w:color="auto"/>
        <w:bottom w:val="none" w:sz="0" w:space="0" w:color="auto"/>
        <w:right w:val="none" w:sz="0" w:space="0" w:color="auto"/>
      </w:divBdr>
    </w:div>
    <w:div w:id="1792163988">
      <w:bodyDiv w:val="1"/>
      <w:marLeft w:val="0"/>
      <w:marRight w:val="0"/>
      <w:marTop w:val="0"/>
      <w:marBottom w:val="0"/>
      <w:divBdr>
        <w:top w:val="none" w:sz="0" w:space="0" w:color="auto"/>
        <w:left w:val="none" w:sz="0" w:space="0" w:color="auto"/>
        <w:bottom w:val="none" w:sz="0" w:space="0" w:color="auto"/>
        <w:right w:val="none" w:sz="0" w:space="0" w:color="auto"/>
      </w:divBdr>
    </w:div>
    <w:div w:id="1795178317">
      <w:bodyDiv w:val="1"/>
      <w:marLeft w:val="0"/>
      <w:marRight w:val="0"/>
      <w:marTop w:val="0"/>
      <w:marBottom w:val="0"/>
      <w:divBdr>
        <w:top w:val="none" w:sz="0" w:space="0" w:color="auto"/>
        <w:left w:val="none" w:sz="0" w:space="0" w:color="auto"/>
        <w:bottom w:val="none" w:sz="0" w:space="0" w:color="auto"/>
        <w:right w:val="none" w:sz="0" w:space="0" w:color="auto"/>
      </w:divBdr>
    </w:div>
    <w:div w:id="1798911189">
      <w:bodyDiv w:val="1"/>
      <w:marLeft w:val="0"/>
      <w:marRight w:val="0"/>
      <w:marTop w:val="0"/>
      <w:marBottom w:val="0"/>
      <w:divBdr>
        <w:top w:val="none" w:sz="0" w:space="0" w:color="auto"/>
        <w:left w:val="none" w:sz="0" w:space="0" w:color="auto"/>
        <w:bottom w:val="none" w:sz="0" w:space="0" w:color="auto"/>
        <w:right w:val="none" w:sz="0" w:space="0" w:color="auto"/>
      </w:divBdr>
    </w:div>
    <w:div w:id="1802309409">
      <w:bodyDiv w:val="1"/>
      <w:marLeft w:val="0"/>
      <w:marRight w:val="0"/>
      <w:marTop w:val="0"/>
      <w:marBottom w:val="0"/>
      <w:divBdr>
        <w:top w:val="none" w:sz="0" w:space="0" w:color="auto"/>
        <w:left w:val="none" w:sz="0" w:space="0" w:color="auto"/>
        <w:bottom w:val="none" w:sz="0" w:space="0" w:color="auto"/>
        <w:right w:val="none" w:sz="0" w:space="0" w:color="auto"/>
      </w:divBdr>
    </w:div>
    <w:div w:id="1811945355">
      <w:bodyDiv w:val="1"/>
      <w:marLeft w:val="0"/>
      <w:marRight w:val="0"/>
      <w:marTop w:val="0"/>
      <w:marBottom w:val="0"/>
      <w:divBdr>
        <w:top w:val="none" w:sz="0" w:space="0" w:color="auto"/>
        <w:left w:val="none" w:sz="0" w:space="0" w:color="auto"/>
        <w:bottom w:val="none" w:sz="0" w:space="0" w:color="auto"/>
        <w:right w:val="none" w:sz="0" w:space="0" w:color="auto"/>
      </w:divBdr>
    </w:div>
    <w:div w:id="1812361258">
      <w:bodyDiv w:val="1"/>
      <w:marLeft w:val="0"/>
      <w:marRight w:val="0"/>
      <w:marTop w:val="0"/>
      <w:marBottom w:val="0"/>
      <w:divBdr>
        <w:top w:val="none" w:sz="0" w:space="0" w:color="auto"/>
        <w:left w:val="none" w:sz="0" w:space="0" w:color="auto"/>
        <w:bottom w:val="none" w:sz="0" w:space="0" w:color="auto"/>
        <w:right w:val="none" w:sz="0" w:space="0" w:color="auto"/>
      </w:divBdr>
    </w:div>
    <w:div w:id="1821923563">
      <w:bodyDiv w:val="1"/>
      <w:marLeft w:val="0"/>
      <w:marRight w:val="0"/>
      <w:marTop w:val="0"/>
      <w:marBottom w:val="0"/>
      <w:divBdr>
        <w:top w:val="none" w:sz="0" w:space="0" w:color="auto"/>
        <w:left w:val="none" w:sz="0" w:space="0" w:color="auto"/>
        <w:bottom w:val="none" w:sz="0" w:space="0" w:color="auto"/>
        <w:right w:val="none" w:sz="0" w:space="0" w:color="auto"/>
      </w:divBdr>
    </w:div>
    <w:div w:id="1822622833">
      <w:bodyDiv w:val="1"/>
      <w:marLeft w:val="0"/>
      <w:marRight w:val="0"/>
      <w:marTop w:val="0"/>
      <w:marBottom w:val="0"/>
      <w:divBdr>
        <w:top w:val="none" w:sz="0" w:space="0" w:color="auto"/>
        <w:left w:val="none" w:sz="0" w:space="0" w:color="auto"/>
        <w:bottom w:val="none" w:sz="0" w:space="0" w:color="auto"/>
        <w:right w:val="none" w:sz="0" w:space="0" w:color="auto"/>
      </w:divBdr>
    </w:div>
    <w:div w:id="1831947985">
      <w:bodyDiv w:val="1"/>
      <w:marLeft w:val="0"/>
      <w:marRight w:val="0"/>
      <w:marTop w:val="0"/>
      <w:marBottom w:val="0"/>
      <w:divBdr>
        <w:top w:val="none" w:sz="0" w:space="0" w:color="auto"/>
        <w:left w:val="none" w:sz="0" w:space="0" w:color="auto"/>
        <w:bottom w:val="none" w:sz="0" w:space="0" w:color="auto"/>
        <w:right w:val="none" w:sz="0" w:space="0" w:color="auto"/>
      </w:divBdr>
    </w:div>
    <w:div w:id="1852376453">
      <w:bodyDiv w:val="1"/>
      <w:marLeft w:val="0"/>
      <w:marRight w:val="0"/>
      <w:marTop w:val="0"/>
      <w:marBottom w:val="0"/>
      <w:divBdr>
        <w:top w:val="none" w:sz="0" w:space="0" w:color="auto"/>
        <w:left w:val="none" w:sz="0" w:space="0" w:color="auto"/>
        <w:bottom w:val="none" w:sz="0" w:space="0" w:color="auto"/>
        <w:right w:val="none" w:sz="0" w:space="0" w:color="auto"/>
      </w:divBdr>
    </w:div>
    <w:div w:id="1856571620">
      <w:bodyDiv w:val="1"/>
      <w:marLeft w:val="0"/>
      <w:marRight w:val="0"/>
      <w:marTop w:val="0"/>
      <w:marBottom w:val="0"/>
      <w:divBdr>
        <w:top w:val="none" w:sz="0" w:space="0" w:color="auto"/>
        <w:left w:val="none" w:sz="0" w:space="0" w:color="auto"/>
        <w:bottom w:val="none" w:sz="0" w:space="0" w:color="auto"/>
        <w:right w:val="none" w:sz="0" w:space="0" w:color="auto"/>
      </w:divBdr>
    </w:div>
    <w:div w:id="1857231271">
      <w:bodyDiv w:val="1"/>
      <w:marLeft w:val="0"/>
      <w:marRight w:val="0"/>
      <w:marTop w:val="0"/>
      <w:marBottom w:val="0"/>
      <w:divBdr>
        <w:top w:val="none" w:sz="0" w:space="0" w:color="auto"/>
        <w:left w:val="none" w:sz="0" w:space="0" w:color="auto"/>
        <w:bottom w:val="none" w:sz="0" w:space="0" w:color="auto"/>
        <w:right w:val="none" w:sz="0" w:space="0" w:color="auto"/>
      </w:divBdr>
    </w:div>
    <w:div w:id="1877039873">
      <w:bodyDiv w:val="1"/>
      <w:marLeft w:val="0"/>
      <w:marRight w:val="0"/>
      <w:marTop w:val="0"/>
      <w:marBottom w:val="0"/>
      <w:divBdr>
        <w:top w:val="none" w:sz="0" w:space="0" w:color="auto"/>
        <w:left w:val="none" w:sz="0" w:space="0" w:color="auto"/>
        <w:bottom w:val="none" w:sz="0" w:space="0" w:color="auto"/>
        <w:right w:val="none" w:sz="0" w:space="0" w:color="auto"/>
      </w:divBdr>
    </w:div>
    <w:div w:id="1882939107">
      <w:bodyDiv w:val="1"/>
      <w:marLeft w:val="0"/>
      <w:marRight w:val="0"/>
      <w:marTop w:val="0"/>
      <w:marBottom w:val="0"/>
      <w:divBdr>
        <w:top w:val="none" w:sz="0" w:space="0" w:color="auto"/>
        <w:left w:val="none" w:sz="0" w:space="0" w:color="auto"/>
        <w:bottom w:val="none" w:sz="0" w:space="0" w:color="auto"/>
        <w:right w:val="none" w:sz="0" w:space="0" w:color="auto"/>
      </w:divBdr>
    </w:div>
    <w:div w:id="1893345900">
      <w:bodyDiv w:val="1"/>
      <w:marLeft w:val="0"/>
      <w:marRight w:val="0"/>
      <w:marTop w:val="0"/>
      <w:marBottom w:val="0"/>
      <w:divBdr>
        <w:top w:val="none" w:sz="0" w:space="0" w:color="auto"/>
        <w:left w:val="none" w:sz="0" w:space="0" w:color="auto"/>
        <w:bottom w:val="none" w:sz="0" w:space="0" w:color="auto"/>
        <w:right w:val="none" w:sz="0" w:space="0" w:color="auto"/>
      </w:divBdr>
    </w:div>
    <w:div w:id="1911454814">
      <w:bodyDiv w:val="1"/>
      <w:marLeft w:val="0"/>
      <w:marRight w:val="0"/>
      <w:marTop w:val="0"/>
      <w:marBottom w:val="0"/>
      <w:divBdr>
        <w:top w:val="none" w:sz="0" w:space="0" w:color="auto"/>
        <w:left w:val="none" w:sz="0" w:space="0" w:color="auto"/>
        <w:bottom w:val="none" w:sz="0" w:space="0" w:color="auto"/>
        <w:right w:val="none" w:sz="0" w:space="0" w:color="auto"/>
      </w:divBdr>
    </w:div>
    <w:div w:id="1917544357">
      <w:bodyDiv w:val="1"/>
      <w:marLeft w:val="0"/>
      <w:marRight w:val="0"/>
      <w:marTop w:val="0"/>
      <w:marBottom w:val="0"/>
      <w:divBdr>
        <w:top w:val="none" w:sz="0" w:space="0" w:color="auto"/>
        <w:left w:val="none" w:sz="0" w:space="0" w:color="auto"/>
        <w:bottom w:val="none" w:sz="0" w:space="0" w:color="auto"/>
        <w:right w:val="none" w:sz="0" w:space="0" w:color="auto"/>
      </w:divBdr>
    </w:div>
    <w:div w:id="1918518022">
      <w:bodyDiv w:val="1"/>
      <w:marLeft w:val="0"/>
      <w:marRight w:val="0"/>
      <w:marTop w:val="0"/>
      <w:marBottom w:val="0"/>
      <w:divBdr>
        <w:top w:val="none" w:sz="0" w:space="0" w:color="auto"/>
        <w:left w:val="none" w:sz="0" w:space="0" w:color="auto"/>
        <w:bottom w:val="none" w:sz="0" w:space="0" w:color="auto"/>
        <w:right w:val="none" w:sz="0" w:space="0" w:color="auto"/>
      </w:divBdr>
    </w:div>
    <w:div w:id="1939873569">
      <w:bodyDiv w:val="1"/>
      <w:marLeft w:val="0"/>
      <w:marRight w:val="0"/>
      <w:marTop w:val="0"/>
      <w:marBottom w:val="0"/>
      <w:divBdr>
        <w:top w:val="none" w:sz="0" w:space="0" w:color="auto"/>
        <w:left w:val="none" w:sz="0" w:space="0" w:color="auto"/>
        <w:bottom w:val="none" w:sz="0" w:space="0" w:color="auto"/>
        <w:right w:val="none" w:sz="0" w:space="0" w:color="auto"/>
      </w:divBdr>
    </w:div>
    <w:div w:id="1950309351">
      <w:bodyDiv w:val="1"/>
      <w:marLeft w:val="0"/>
      <w:marRight w:val="0"/>
      <w:marTop w:val="0"/>
      <w:marBottom w:val="0"/>
      <w:divBdr>
        <w:top w:val="none" w:sz="0" w:space="0" w:color="auto"/>
        <w:left w:val="none" w:sz="0" w:space="0" w:color="auto"/>
        <w:bottom w:val="none" w:sz="0" w:space="0" w:color="auto"/>
        <w:right w:val="none" w:sz="0" w:space="0" w:color="auto"/>
      </w:divBdr>
    </w:div>
    <w:div w:id="1966815797">
      <w:bodyDiv w:val="1"/>
      <w:marLeft w:val="0"/>
      <w:marRight w:val="0"/>
      <w:marTop w:val="0"/>
      <w:marBottom w:val="0"/>
      <w:divBdr>
        <w:top w:val="none" w:sz="0" w:space="0" w:color="auto"/>
        <w:left w:val="none" w:sz="0" w:space="0" w:color="auto"/>
        <w:bottom w:val="none" w:sz="0" w:space="0" w:color="auto"/>
        <w:right w:val="none" w:sz="0" w:space="0" w:color="auto"/>
      </w:divBdr>
    </w:div>
    <w:div w:id="1973094582">
      <w:bodyDiv w:val="1"/>
      <w:marLeft w:val="0"/>
      <w:marRight w:val="0"/>
      <w:marTop w:val="0"/>
      <w:marBottom w:val="0"/>
      <w:divBdr>
        <w:top w:val="none" w:sz="0" w:space="0" w:color="auto"/>
        <w:left w:val="none" w:sz="0" w:space="0" w:color="auto"/>
        <w:bottom w:val="none" w:sz="0" w:space="0" w:color="auto"/>
        <w:right w:val="none" w:sz="0" w:space="0" w:color="auto"/>
      </w:divBdr>
    </w:div>
    <w:div w:id="1981763556">
      <w:bodyDiv w:val="1"/>
      <w:marLeft w:val="0"/>
      <w:marRight w:val="0"/>
      <w:marTop w:val="0"/>
      <w:marBottom w:val="0"/>
      <w:divBdr>
        <w:top w:val="none" w:sz="0" w:space="0" w:color="auto"/>
        <w:left w:val="none" w:sz="0" w:space="0" w:color="auto"/>
        <w:bottom w:val="none" w:sz="0" w:space="0" w:color="auto"/>
        <w:right w:val="none" w:sz="0" w:space="0" w:color="auto"/>
      </w:divBdr>
    </w:div>
    <w:div w:id="1985350429">
      <w:bodyDiv w:val="1"/>
      <w:marLeft w:val="0"/>
      <w:marRight w:val="0"/>
      <w:marTop w:val="0"/>
      <w:marBottom w:val="0"/>
      <w:divBdr>
        <w:top w:val="none" w:sz="0" w:space="0" w:color="auto"/>
        <w:left w:val="none" w:sz="0" w:space="0" w:color="auto"/>
        <w:bottom w:val="none" w:sz="0" w:space="0" w:color="auto"/>
        <w:right w:val="none" w:sz="0" w:space="0" w:color="auto"/>
      </w:divBdr>
    </w:div>
    <w:div w:id="2000645946">
      <w:bodyDiv w:val="1"/>
      <w:marLeft w:val="0"/>
      <w:marRight w:val="0"/>
      <w:marTop w:val="0"/>
      <w:marBottom w:val="0"/>
      <w:divBdr>
        <w:top w:val="none" w:sz="0" w:space="0" w:color="auto"/>
        <w:left w:val="none" w:sz="0" w:space="0" w:color="auto"/>
        <w:bottom w:val="none" w:sz="0" w:space="0" w:color="auto"/>
        <w:right w:val="none" w:sz="0" w:space="0" w:color="auto"/>
      </w:divBdr>
    </w:div>
    <w:div w:id="2026324905">
      <w:bodyDiv w:val="1"/>
      <w:marLeft w:val="0"/>
      <w:marRight w:val="0"/>
      <w:marTop w:val="0"/>
      <w:marBottom w:val="0"/>
      <w:divBdr>
        <w:top w:val="none" w:sz="0" w:space="0" w:color="auto"/>
        <w:left w:val="none" w:sz="0" w:space="0" w:color="auto"/>
        <w:bottom w:val="none" w:sz="0" w:space="0" w:color="auto"/>
        <w:right w:val="none" w:sz="0" w:space="0" w:color="auto"/>
      </w:divBdr>
    </w:div>
    <w:div w:id="2027514871">
      <w:bodyDiv w:val="1"/>
      <w:marLeft w:val="0"/>
      <w:marRight w:val="0"/>
      <w:marTop w:val="0"/>
      <w:marBottom w:val="0"/>
      <w:divBdr>
        <w:top w:val="none" w:sz="0" w:space="0" w:color="auto"/>
        <w:left w:val="none" w:sz="0" w:space="0" w:color="auto"/>
        <w:bottom w:val="none" w:sz="0" w:space="0" w:color="auto"/>
        <w:right w:val="none" w:sz="0" w:space="0" w:color="auto"/>
      </w:divBdr>
    </w:div>
    <w:div w:id="2044867229">
      <w:bodyDiv w:val="1"/>
      <w:marLeft w:val="0"/>
      <w:marRight w:val="0"/>
      <w:marTop w:val="0"/>
      <w:marBottom w:val="0"/>
      <w:divBdr>
        <w:top w:val="none" w:sz="0" w:space="0" w:color="auto"/>
        <w:left w:val="none" w:sz="0" w:space="0" w:color="auto"/>
        <w:bottom w:val="none" w:sz="0" w:space="0" w:color="auto"/>
        <w:right w:val="none" w:sz="0" w:space="0" w:color="auto"/>
      </w:divBdr>
    </w:div>
    <w:div w:id="2045709440">
      <w:bodyDiv w:val="1"/>
      <w:marLeft w:val="0"/>
      <w:marRight w:val="0"/>
      <w:marTop w:val="0"/>
      <w:marBottom w:val="0"/>
      <w:divBdr>
        <w:top w:val="none" w:sz="0" w:space="0" w:color="auto"/>
        <w:left w:val="none" w:sz="0" w:space="0" w:color="auto"/>
        <w:bottom w:val="none" w:sz="0" w:space="0" w:color="auto"/>
        <w:right w:val="none" w:sz="0" w:space="0" w:color="auto"/>
      </w:divBdr>
    </w:div>
    <w:div w:id="2056540843">
      <w:bodyDiv w:val="1"/>
      <w:marLeft w:val="0"/>
      <w:marRight w:val="0"/>
      <w:marTop w:val="0"/>
      <w:marBottom w:val="0"/>
      <w:divBdr>
        <w:top w:val="none" w:sz="0" w:space="0" w:color="auto"/>
        <w:left w:val="none" w:sz="0" w:space="0" w:color="auto"/>
        <w:bottom w:val="none" w:sz="0" w:space="0" w:color="auto"/>
        <w:right w:val="none" w:sz="0" w:space="0" w:color="auto"/>
      </w:divBdr>
    </w:div>
    <w:div w:id="2057316634">
      <w:bodyDiv w:val="1"/>
      <w:marLeft w:val="0"/>
      <w:marRight w:val="0"/>
      <w:marTop w:val="0"/>
      <w:marBottom w:val="0"/>
      <w:divBdr>
        <w:top w:val="none" w:sz="0" w:space="0" w:color="auto"/>
        <w:left w:val="none" w:sz="0" w:space="0" w:color="auto"/>
        <w:bottom w:val="none" w:sz="0" w:space="0" w:color="auto"/>
        <w:right w:val="none" w:sz="0" w:space="0" w:color="auto"/>
      </w:divBdr>
    </w:div>
    <w:div w:id="2062054437">
      <w:bodyDiv w:val="1"/>
      <w:marLeft w:val="0"/>
      <w:marRight w:val="0"/>
      <w:marTop w:val="0"/>
      <w:marBottom w:val="0"/>
      <w:divBdr>
        <w:top w:val="none" w:sz="0" w:space="0" w:color="auto"/>
        <w:left w:val="none" w:sz="0" w:space="0" w:color="auto"/>
        <w:bottom w:val="none" w:sz="0" w:space="0" w:color="auto"/>
        <w:right w:val="none" w:sz="0" w:space="0" w:color="auto"/>
      </w:divBdr>
    </w:div>
    <w:div w:id="2077195217">
      <w:bodyDiv w:val="1"/>
      <w:marLeft w:val="0"/>
      <w:marRight w:val="0"/>
      <w:marTop w:val="0"/>
      <w:marBottom w:val="0"/>
      <w:divBdr>
        <w:top w:val="none" w:sz="0" w:space="0" w:color="auto"/>
        <w:left w:val="none" w:sz="0" w:space="0" w:color="auto"/>
        <w:bottom w:val="none" w:sz="0" w:space="0" w:color="auto"/>
        <w:right w:val="none" w:sz="0" w:space="0" w:color="auto"/>
      </w:divBdr>
    </w:div>
    <w:div w:id="2092849703">
      <w:bodyDiv w:val="1"/>
      <w:marLeft w:val="0"/>
      <w:marRight w:val="0"/>
      <w:marTop w:val="0"/>
      <w:marBottom w:val="0"/>
      <w:divBdr>
        <w:top w:val="none" w:sz="0" w:space="0" w:color="auto"/>
        <w:left w:val="none" w:sz="0" w:space="0" w:color="auto"/>
        <w:bottom w:val="none" w:sz="0" w:space="0" w:color="auto"/>
        <w:right w:val="none" w:sz="0" w:space="0" w:color="auto"/>
      </w:divBdr>
    </w:div>
    <w:div w:id="2093047348">
      <w:bodyDiv w:val="1"/>
      <w:marLeft w:val="0"/>
      <w:marRight w:val="0"/>
      <w:marTop w:val="0"/>
      <w:marBottom w:val="0"/>
      <w:divBdr>
        <w:top w:val="none" w:sz="0" w:space="0" w:color="auto"/>
        <w:left w:val="none" w:sz="0" w:space="0" w:color="auto"/>
        <w:bottom w:val="none" w:sz="0" w:space="0" w:color="auto"/>
        <w:right w:val="none" w:sz="0" w:space="0" w:color="auto"/>
      </w:divBdr>
    </w:div>
    <w:div w:id="2098942258">
      <w:bodyDiv w:val="1"/>
      <w:marLeft w:val="0"/>
      <w:marRight w:val="0"/>
      <w:marTop w:val="0"/>
      <w:marBottom w:val="0"/>
      <w:divBdr>
        <w:top w:val="none" w:sz="0" w:space="0" w:color="auto"/>
        <w:left w:val="none" w:sz="0" w:space="0" w:color="auto"/>
        <w:bottom w:val="none" w:sz="0" w:space="0" w:color="auto"/>
        <w:right w:val="none" w:sz="0" w:space="0" w:color="auto"/>
      </w:divBdr>
    </w:div>
    <w:div w:id="2124498381">
      <w:bodyDiv w:val="1"/>
      <w:marLeft w:val="0"/>
      <w:marRight w:val="0"/>
      <w:marTop w:val="0"/>
      <w:marBottom w:val="0"/>
      <w:divBdr>
        <w:top w:val="none" w:sz="0" w:space="0" w:color="auto"/>
        <w:left w:val="none" w:sz="0" w:space="0" w:color="auto"/>
        <w:bottom w:val="none" w:sz="0" w:space="0" w:color="auto"/>
        <w:right w:val="none" w:sz="0" w:space="0" w:color="auto"/>
      </w:divBdr>
    </w:div>
    <w:div w:id="2125926561">
      <w:bodyDiv w:val="1"/>
      <w:marLeft w:val="0"/>
      <w:marRight w:val="0"/>
      <w:marTop w:val="0"/>
      <w:marBottom w:val="0"/>
      <w:divBdr>
        <w:top w:val="none" w:sz="0" w:space="0" w:color="auto"/>
        <w:left w:val="none" w:sz="0" w:space="0" w:color="auto"/>
        <w:bottom w:val="none" w:sz="0" w:space="0" w:color="auto"/>
        <w:right w:val="none" w:sz="0" w:space="0" w:color="auto"/>
      </w:divBdr>
    </w:div>
    <w:div w:id="212993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missa4892@gmail.com" TargetMode="External"/><Relationship Id="rId18" Type="http://schemas.openxmlformats.org/officeDocument/2006/relationships/diagramData" Target="diagrams/data1.xml"/><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hyperlink" Target="mailto:saima.mahmood92@gmail.com" TargetMode="External"/><Relationship Id="rId17" Type="http://schemas.openxmlformats.org/officeDocument/2006/relationships/image" Target="media/image4.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guyenmaihuong9009@gmail.co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footer" Target="footer1.xml"/><Relationship Id="rId10" Type="http://schemas.openxmlformats.org/officeDocument/2006/relationships/hyperlink" Target="mailto:miazima@gmail.com" TargetMode="External"/><Relationship Id="rId19"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vuphuctho93@gmail.com" TargetMode="External"/><Relationship Id="rId22" Type="http://schemas.microsoft.com/office/2007/relationships/diagramDrawing" Target="diagrams/drawing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5D4B71-78DC-4ABF-A263-CE0996A14DB9}"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44909CA5-B38F-4739-8894-E05076F4161B}">
      <dgm:prSet phldrT="[Text]"/>
      <dgm:spPr/>
      <dgm:t>
        <a:bodyPr/>
        <a:lstStyle/>
        <a:p>
          <a:r>
            <a:rPr lang="en-US"/>
            <a:t>:select </a:t>
          </a:r>
        </a:p>
      </dgm:t>
    </dgm:pt>
    <dgm:pt modelId="{5951DF46-D2F3-4722-81E3-061404EB4BAA}" type="parTrans" cxnId="{8779CD8F-B753-4465-8117-B1BA22379069}">
      <dgm:prSet/>
      <dgm:spPr/>
      <dgm:t>
        <a:bodyPr/>
        <a:lstStyle/>
        <a:p>
          <a:endParaRPr lang="en-US"/>
        </a:p>
      </dgm:t>
    </dgm:pt>
    <dgm:pt modelId="{A7841906-437D-4072-99E3-7F6E66C51498}" type="sibTrans" cxnId="{8779CD8F-B753-4465-8117-B1BA22379069}">
      <dgm:prSet/>
      <dgm:spPr/>
      <dgm:t>
        <a:bodyPr/>
        <a:lstStyle/>
        <a:p>
          <a:endParaRPr lang="en-US"/>
        </a:p>
      </dgm:t>
    </dgm:pt>
    <dgm:pt modelId="{0BE8C7D2-6481-473F-A8CA-2F4C6BF33E85}" type="asst">
      <dgm:prSet phldrT="[Text]"/>
      <dgm:spPr/>
      <dgm:t>
        <a:bodyPr/>
        <a:lstStyle/>
        <a:p>
          <a:r>
            <a:rPr lang="en-US"/>
            <a:t>single: result</a:t>
          </a:r>
        </a:p>
      </dgm:t>
    </dgm:pt>
    <dgm:pt modelId="{0465A4F4-AFD6-4B30-B821-E0C6E793DCA4}" type="parTrans" cxnId="{0F70A81A-1AD1-4AE8-9F93-F061746B9016}">
      <dgm:prSet/>
      <dgm:spPr/>
      <dgm:t>
        <a:bodyPr/>
        <a:lstStyle/>
        <a:p>
          <a:endParaRPr lang="en-US"/>
        </a:p>
      </dgm:t>
    </dgm:pt>
    <dgm:pt modelId="{EC8CEBC1-FEC0-442D-A57B-96B4CC60A3F6}" type="sibTrans" cxnId="{0F70A81A-1AD1-4AE8-9F93-F061746B9016}">
      <dgm:prSet/>
      <dgm:spPr/>
      <dgm:t>
        <a:bodyPr/>
        <a:lstStyle/>
        <a:p>
          <a:endParaRPr lang="en-US"/>
        </a:p>
      </dgm:t>
    </dgm:pt>
    <dgm:pt modelId="{85B1EA24-FC16-4907-B2FB-318877AC61C4}" type="asst">
      <dgm:prSet phldrT="[Text]"/>
      <dgm:spPr/>
      <dgm:t>
        <a:bodyPr/>
        <a:lstStyle/>
        <a:p>
          <a:r>
            <a:rPr lang="en-US"/>
            <a:t>such that : condition</a:t>
          </a:r>
        </a:p>
      </dgm:t>
    </dgm:pt>
    <dgm:pt modelId="{614C2B99-AB19-426C-9891-F3121D1FEB43}" type="parTrans" cxnId="{2676E161-24F1-4D6B-AC42-10FE53C71729}">
      <dgm:prSet/>
      <dgm:spPr/>
      <dgm:t>
        <a:bodyPr/>
        <a:lstStyle/>
        <a:p>
          <a:endParaRPr lang="en-US"/>
        </a:p>
      </dgm:t>
    </dgm:pt>
    <dgm:pt modelId="{5B74F68A-DBE1-42C4-81B7-C9E827BB8838}" type="sibTrans" cxnId="{2676E161-24F1-4D6B-AC42-10FE53C71729}">
      <dgm:prSet/>
      <dgm:spPr/>
      <dgm:t>
        <a:bodyPr/>
        <a:lstStyle/>
        <a:p>
          <a:endParaRPr lang="en-US"/>
        </a:p>
      </dgm:t>
    </dgm:pt>
    <dgm:pt modelId="{D743C474-8ACB-4EAF-A1BA-850B29745C0B}" type="asst">
      <dgm:prSet phldrT="[Text]"/>
      <dgm:spPr/>
      <dgm:t>
        <a:bodyPr/>
        <a:lstStyle/>
        <a:p>
          <a:r>
            <a:rPr lang="en-US"/>
            <a:t>a : symbol  </a:t>
          </a:r>
        </a:p>
      </dgm:t>
    </dgm:pt>
    <dgm:pt modelId="{4F009221-C7F9-479D-8F34-0E8D7224971B}" type="parTrans" cxnId="{D9AC0B23-9DC9-4C2F-94EF-3D2C276654F8}">
      <dgm:prSet/>
      <dgm:spPr/>
      <dgm:t>
        <a:bodyPr/>
        <a:lstStyle/>
        <a:p>
          <a:endParaRPr lang="en-US"/>
        </a:p>
      </dgm:t>
    </dgm:pt>
    <dgm:pt modelId="{5AB5F45C-CFFC-40C3-85FB-95102AC06F10}" type="sibTrans" cxnId="{D9AC0B23-9DC9-4C2F-94EF-3D2C276654F8}">
      <dgm:prSet/>
      <dgm:spPr/>
      <dgm:t>
        <a:bodyPr/>
        <a:lstStyle/>
        <a:p>
          <a:endParaRPr lang="en-US"/>
        </a:p>
      </dgm:t>
    </dgm:pt>
    <dgm:pt modelId="{416FE715-ADBD-4B9C-973C-8F307280B1BC}" type="asst">
      <dgm:prSet phldrT="[Text]"/>
      <dgm:spPr/>
      <dgm:t>
        <a:bodyPr/>
        <a:lstStyle/>
        <a:p>
          <a:r>
            <a:rPr lang="en-US"/>
            <a:t>Follow: relation</a:t>
          </a:r>
        </a:p>
      </dgm:t>
    </dgm:pt>
    <dgm:pt modelId="{B7049A83-23FA-49A9-9588-F82CDE4EC1FA}" type="parTrans" cxnId="{D0C63C15-485A-4242-A4F2-D46716DC6180}">
      <dgm:prSet/>
      <dgm:spPr/>
      <dgm:t>
        <a:bodyPr/>
        <a:lstStyle/>
        <a:p>
          <a:endParaRPr lang="en-US"/>
        </a:p>
      </dgm:t>
    </dgm:pt>
    <dgm:pt modelId="{4B2F8C6E-B5FF-4A08-9848-689B57A6E271}" type="sibTrans" cxnId="{D0C63C15-485A-4242-A4F2-D46716DC6180}">
      <dgm:prSet/>
      <dgm:spPr/>
      <dgm:t>
        <a:bodyPr/>
        <a:lstStyle/>
        <a:p>
          <a:endParaRPr lang="en-US"/>
        </a:p>
      </dgm:t>
    </dgm:pt>
    <dgm:pt modelId="{E248FEDA-3497-42A4-A606-43A0BDA02B19}" type="asst">
      <dgm:prSet phldrT="[Text]"/>
      <dgm:spPr/>
      <dgm:t>
        <a:bodyPr/>
        <a:lstStyle/>
        <a:p>
          <a:r>
            <a:rPr lang="en-US"/>
            <a:t>a: symbol</a:t>
          </a:r>
        </a:p>
      </dgm:t>
    </dgm:pt>
    <dgm:pt modelId="{12A18250-9DAB-495F-B431-3D8F5AD826E4}" type="parTrans" cxnId="{0836A4C5-2015-4BC8-8ED0-876845736DAE}">
      <dgm:prSet/>
      <dgm:spPr/>
      <dgm:t>
        <a:bodyPr/>
        <a:lstStyle/>
        <a:p>
          <a:endParaRPr lang="en-US"/>
        </a:p>
      </dgm:t>
    </dgm:pt>
    <dgm:pt modelId="{F2A2EC6C-1DA4-48E1-A8F0-DC6DBD0C3E90}" type="sibTrans" cxnId="{0836A4C5-2015-4BC8-8ED0-876845736DAE}">
      <dgm:prSet/>
      <dgm:spPr/>
      <dgm:t>
        <a:bodyPr/>
        <a:lstStyle/>
        <a:p>
          <a:endParaRPr lang="en-US"/>
        </a:p>
      </dgm:t>
    </dgm:pt>
    <dgm:pt modelId="{9927CA82-8255-4FBD-8727-0EB8D3A251F1}" type="asst">
      <dgm:prSet phldrT="[Text]"/>
      <dgm:spPr/>
      <dgm:t>
        <a:bodyPr/>
        <a:lstStyle/>
        <a:p>
          <a:r>
            <a:rPr lang="en-US"/>
            <a:t>s: symbol</a:t>
          </a:r>
        </a:p>
      </dgm:t>
    </dgm:pt>
    <dgm:pt modelId="{95F89277-36AA-4A2A-9137-2B0E544EBC4B}" type="parTrans" cxnId="{F8BDEF28-2115-4F86-8463-7608318DAD28}">
      <dgm:prSet/>
      <dgm:spPr/>
      <dgm:t>
        <a:bodyPr/>
        <a:lstStyle/>
        <a:p>
          <a:endParaRPr lang="en-US"/>
        </a:p>
      </dgm:t>
    </dgm:pt>
    <dgm:pt modelId="{573FE58D-AAC8-424A-8BA8-DAD8818397D1}" type="sibTrans" cxnId="{F8BDEF28-2115-4F86-8463-7608318DAD28}">
      <dgm:prSet/>
      <dgm:spPr/>
      <dgm:t>
        <a:bodyPr/>
        <a:lstStyle/>
        <a:p>
          <a:endParaRPr lang="en-US"/>
        </a:p>
      </dgm:t>
    </dgm:pt>
    <dgm:pt modelId="{9F4BBC00-E378-47E7-9180-B8DA6290BACC}" type="pres">
      <dgm:prSet presAssocID="{BF5D4B71-78DC-4ABF-A263-CE0996A14DB9}" presName="Name0" presStyleCnt="0">
        <dgm:presLayoutVars>
          <dgm:orgChart val="1"/>
          <dgm:chPref val="1"/>
          <dgm:dir/>
          <dgm:animOne val="branch"/>
          <dgm:animLvl val="lvl"/>
          <dgm:resizeHandles/>
        </dgm:presLayoutVars>
      </dgm:prSet>
      <dgm:spPr/>
      <dgm:t>
        <a:bodyPr/>
        <a:lstStyle/>
        <a:p>
          <a:endParaRPr lang="en-SG"/>
        </a:p>
      </dgm:t>
    </dgm:pt>
    <dgm:pt modelId="{4CCDED1D-769B-4814-AA57-7C582722D9C1}" type="pres">
      <dgm:prSet presAssocID="{44909CA5-B38F-4739-8894-E05076F4161B}" presName="hierRoot1" presStyleCnt="0">
        <dgm:presLayoutVars>
          <dgm:hierBranch val="init"/>
        </dgm:presLayoutVars>
      </dgm:prSet>
      <dgm:spPr/>
    </dgm:pt>
    <dgm:pt modelId="{F9ED5F74-6CB2-429A-9078-19709B6F8438}" type="pres">
      <dgm:prSet presAssocID="{44909CA5-B38F-4739-8894-E05076F4161B}" presName="rootComposite1" presStyleCnt="0"/>
      <dgm:spPr/>
    </dgm:pt>
    <dgm:pt modelId="{FD9B2DDE-4E93-438C-9552-7AECC117C0B2}" type="pres">
      <dgm:prSet presAssocID="{44909CA5-B38F-4739-8894-E05076F4161B}" presName="rootText1" presStyleLbl="alignAcc1" presStyleIdx="0" presStyleCnt="0" custLinFactNeighborX="79178" custLinFactNeighborY="15087">
        <dgm:presLayoutVars>
          <dgm:chPref val="3"/>
        </dgm:presLayoutVars>
      </dgm:prSet>
      <dgm:spPr/>
      <dgm:t>
        <a:bodyPr/>
        <a:lstStyle/>
        <a:p>
          <a:endParaRPr lang="en-SG"/>
        </a:p>
      </dgm:t>
    </dgm:pt>
    <dgm:pt modelId="{5B91DC99-4097-4031-99CF-F5F05E3E62C8}" type="pres">
      <dgm:prSet presAssocID="{44909CA5-B38F-4739-8894-E05076F4161B}" presName="topArc1" presStyleLbl="parChTrans1D1" presStyleIdx="0" presStyleCnt="14"/>
      <dgm:spPr/>
    </dgm:pt>
    <dgm:pt modelId="{63D4895F-49BF-4A7D-9C2C-B104E229D0F0}" type="pres">
      <dgm:prSet presAssocID="{44909CA5-B38F-4739-8894-E05076F4161B}" presName="bottomArc1" presStyleLbl="parChTrans1D1" presStyleIdx="1" presStyleCnt="14"/>
      <dgm:spPr/>
    </dgm:pt>
    <dgm:pt modelId="{5F396B85-4991-42A1-8B47-04165AE31C73}" type="pres">
      <dgm:prSet presAssocID="{44909CA5-B38F-4739-8894-E05076F4161B}" presName="topConnNode1" presStyleLbl="node1" presStyleIdx="0" presStyleCnt="0"/>
      <dgm:spPr/>
      <dgm:t>
        <a:bodyPr/>
        <a:lstStyle/>
        <a:p>
          <a:endParaRPr lang="en-SG"/>
        </a:p>
      </dgm:t>
    </dgm:pt>
    <dgm:pt modelId="{35823406-B9E7-4DC5-8ABD-37E500243723}" type="pres">
      <dgm:prSet presAssocID="{44909CA5-B38F-4739-8894-E05076F4161B}" presName="hierChild2" presStyleCnt="0"/>
      <dgm:spPr/>
    </dgm:pt>
    <dgm:pt modelId="{28D52AB4-D09E-439C-8CE3-89D4E9AB2670}" type="pres">
      <dgm:prSet presAssocID="{44909CA5-B38F-4739-8894-E05076F4161B}" presName="hierChild3" presStyleCnt="0"/>
      <dgm:spPr/>
    </dgm:pt>
    <dgm:pt modelId="{5EFD14E4-2850-44E4-8940-B5D79E9701BE}" type="pres">
      <dgm:prSet presAssocID="{0465A4F4-AFD6-4B30-B821-E0C6E793DCA4}" presName="Name101" presStyleLbl="parChTrans1D2" presStyleIdx="0" presStyleCnt="2"/>
      <dgm:spPr/>
      <dgm:t>
        <a:bodyPr/>
        <a:lstStyle/>
        <a:p>
          <a:endParaRPr lang="en-SG"/>
        </a:p>
      </dgm:t>
    </dgm:pt>
    <dgm:pt modelId="{5E2AB3C0-F0D7-4DF4-8EA6-1D2CA3304C1E}" type="pres">
      <dgm:prSet presAssocID="{0BE8C7D2-6481-473F-A8CA-2F4C6BF33E85}" presName="hierRoot3" presStyleCnt="0">
        <dgm:presLayoutVars>
          <dgm:hierBranch val="init"/>
        </dgm:presLayoutVars>
      </dgm:prSet>
      <dgm:spPr/>
    </dgm:pt>
    <dgm:pt modelId="{D5707A8F-DA08-49E1-8617-E360F70007C3}" type="pres">
      <dgm:prSet presAssocID="{0BE8C7D2-6481-473F-A8CA-2F4C6BF33E85}" presName="rootComposite3" presStyleCnt="0"/>
      <dgm:spPr/>
    </dgm:pt>
    <dgm:pt modelId="{1B9BB6C3-7873-4BFF-9AEB-A798B9FC0DB6}" type="pres">
      <dgm:prSet presAssocID="{0BE8C7D2-6481-473F-A8CA-2F4C6BF33E85}" presName="rootText3" presStyleLbl="alignAcc1" presStyleIdx="0" presStyleCnt="0">
        <dgm:presLayoutVars>
          <dgm:chPref val="3"/>
        </dgm:presLayoutVars>
      </dgm:prSet>
      <dgm:spPr/>
      <dgm:t>
        <a:bodyPr/>
        <a:lstStyle/>
        <a:p>
          <a:endParaRPr lang="en-SG"/>
        </a:p>
      </dgm:t>
    </dgm:pt>
    <dgm:pt modelId="{59C55461-233D-4F66-B2A5-5A5B13F40AB2}" type="pres">
      <dgm:prSet presAssocID="{0BE8C7D2-6481-473F-A8CA-2F4C6BF33E85}" presName="topArc3" presStyleLbl="parChTrans1D1" presStyleIdx="2" presStyleCnt="14"/>
      <dgm:spPr/>
    </dgm:pt>
    <dgm:pt modelId="{2BCA3533-092E-430E-9BA4-96EAF76CE23B}" type="pres">
      <dgm:prSet presAssocID="{0BE8C7D2-6481-473F-A8CA-2F4C6BF33E85}" presName="bottomArc3" presStyleLbl="parChTrans1D1" presStyleIdx="3" presStyleCnt="14"/>
      <dgm:spPr/>
    </dgm:pt>
    <dgm:pt modelId="{85F0BF89-71DB-4D52-9FFD-713F438284C8}" type="pres">
      <dgm:prSet presAssocID="{0BE8C7D2-6481-473F-A8CA-2F4C6BF33E85}" presName="topConnNode3" presStyleLbl="asst1" presStyleIdx="0" presStyleCnt="0"/>
      <dgm:spPr/>
      <dgm:t>
        <a:bodyPr/>
        <a:lstStyle/>
        <a:p>
          <a:endParaRPr lang="en-SG"/>
        </a:p>
      </dgm:t>
    </dgm:pt>
    <dgm:pt modelId="{DBEB5A46-3EBF-46E8-AF29-2A712B67948D}" type="pres">
      <dgm:prSet presAssocID="{0BE8C7D2-6481-473F-A8CA-2F4C6BF33E85}" presName="hierChild6" presStyleCnt="0"/>
      <dgm:spPr/>
    </dgm:pt>
    <dgm:pt modelId="{095FFF81-9CE2-441F-8EBF-169690C4C78F}" type="pres">
      <dgm:prSet presAssocID="{0BE8C7D2-6481-473F-A8CA-2F4C6BF33E85}" presName="hierChild7" presStyleCnt="0"/>
      <dgm:spPr/>
    </dgm:pt>
    <dgm:pt modelId="{001B3CAF-10E0-45F2-AF50-C57B9AA61A66}" type="pres">
      <dgm:prSet presAssocID="{4F009221-C7F9-479D-8F34-0E8D7224971B}" presName="Name101" presStyleLbl="parChTrans1D3" presStyleIdx="0" presStyleCnt="2"/>
      <dgm:spPr/>
      <dgm:t>
        <a:bodyPr/>
        <a:lstStyle/>
        <a:p>
          <a:endParaRPr lang="en-SG"/>
        </a:p>
      </dgm:t>
    </dgm:pt>
    <dgm:pt modelId="{0C337C5B-0D2F-4747-B043-1831F2948844}" type="pres">
      <dgm:prSet presAssocID="{D743C474-8ACB-4EAF-A1BA-850B29745C0B}" presName="hierRoot3" presStyleCnt="0">
        <dgm:presLayoutVars>
          <dgm:hierBranch val="init"/>
        </dgm:presLayoutVars>
      </dgm:prSet>
      <dgm:spPr/>
    </dgm:pt>
    <dgm:pt modelId="{CA80A658-1528-473E-BE87-FACE6020EC24}" type="pres">
      <dgm:prSet presAssocID="{D743C474-8ACB-4EAF-A1BA-850B29745C0B}" presName="rootComposite3" presStyleCnt="0"/>
      <dgm:spPr/>
    </dgm:pt>
    <dgm:pt modelId="{6134D0C1-5AE1-4AB1-BA24-48E0B619CF39}" type="pres">
      <dgm:prSet presAssocID="{D743C474-8ACB-4EAF-A1BA-850B29745C0B}" presName="rootText3" presStyleLbl="alignAcc1" presStyleIdx="0" presStyleCnt="0" custLinFactNeighborX="41520" custLinFactNeighborY="69402">
        <dgm:presLayoutVars>
          <dgm:chPref val="3"/>
        </dgm:presLayoutVars>
      </dgm:prSet>
      <dgm:spPr/>
      <dgm:t>
        <a:bodyPr/>
        <a:lstStyle/>
        <a:p>
          <a:endParaRPr lang="en-US"/>
        </a:p>
      </dgm:t>
    </dgm:pt>
    <dgm:pt modelId="{BA036DF5-42F5-4699-AE88-4366BB595D9D}" type="pres">
      <dgm:prSet presAssocID="{D743C474-8ACB-4EAF-A1BA-850B29745C0B}" presName="topArc3" presStyleLbl="parChTrans1D1" presStyleIdx="4" presStyleCnt="14"/>
      <dgm:spPr/>
    </dgm:pt>
    <dgm:pt modelId="{4494C5C7-A738-46F2-A180-C684B7B0C453}" type="pres">
      <dgm:prSet presAssocID="{D743C474-8ACB-4EAF-A1BA-850B29745C0B}" presName="bottomArc3" presStyleLbl="parChTrans1D1" presStyleIdx="5" presStyleCnt="14"/>
      <dgm:spPr/>
    </dgm:pt>
    <dgm:pt modelId="{DBC82B9F-4DE9-47A4-B88D-45F7E82434EC}" type="pres">
      <dgm:prSet presAssocID="{D743C474-8ACB-4EAF-A1BA-850B29745C0B}" presName="topConnNode3" presStyleLbl="asst1" presStyleIdx="0" presStyleCnt="0"/>
      <dgm:spPr/>
      <dgm:t>
        <a:bodyPr/>
        <a:lstStyle/>
        <a:p>
          <a:endParaRPr lang="en-SG"/>
        </a:p>
      </dgm:t>
    </dgm:pt>
    <dgm:pt modelId="{277C7BFB-0E08-426E-972C-503B4637FAE1}" type="pres">
      <dgm:prSet presAssocID="{D743C474-8ACB-4EAF-A1BA-850B29745C0B}" presName="hierChild6" presStyleCnt="0"/>
      <dgm:spPr/>
    </dgm:pt>
    <dgm:pt modelId="{3AF65A89-F2E7-448F-90B1-09A92544F1B8}" type="pres">
      <dgm:prSet presAssocID="{D743C474-8ACB-4EAF-A1BA-850B29745C0B}" presName="hierChild7" presStyleCnt="0"/>
      <dgm:spPr/>
    </dgm:pt>
    <dgm:pt modelId="{EBA77F11-4AA1-4245-931C-342328BB0E3E}" type="pres">
      <dgm:prSet presAssocID="{614C2B99-AB19-426C-9891-F3121D1FEB43}" presName="Name101" presStyleLbl="parChTrans1D2" presStyleIdx="1" presStyleCnt="2"/>
      <dgm:spPr/>
      <dgm:t>
        <a:bodyPr/>
        <a:lstStyle/>
        <a:p>
          <a:endParaRPr lang="en-SG"/>
        </a:p>
      </dgm:t>
    </dgm:pt>
    <dgm:pt modelId="{C2565EF3-6125-4858-B3B7-14EFD4DFD3FE}" type="pres">
      <dgm:prSet presAssocID="{85B1EA24-FC16-4907-B2FB-318877AC61C4}" presName="hierRoot3" presStyleCnt="0">
        <dgm:presLayoutVars>
          <dgm:hierBranch val="init"/>
        </dgm:presLayoutVars>
      </dgm:prSet>
      <dgm:spPr/>
    </dgm:pt>
    <dgm:pt modelId="{B1973E40-A27B-45F4-BC3A-11E9486AED67}" type="pres">
      <dgm:prSet presAssocID="{85B1EA24-FC16-4907-B2FB-318877AC61C4}" presName="rootComposite3" presStyleCnt="0"/>
      <dgm:spPr/>
    </dgm:pt>
    <dgm:pt modelId="{53182BAD-F0B1-48F9-915C-F3EA4AAA8E41}" type="pres">
      <dgm:prSet presAssocID="{85B1EA24-FC16-4907-B2FB-318877AC61C4}" presName="rootText3" presStyleLbl="alignAcc1" presStyleIdx="0" presStyleCnt="0" custLinFactNeighborX="-58901" custLinFactNeighborY="3018">
        <dgm:presLayoutVars>
          <dgm:chPref val="3"/>
        </dgm:presLayoutVars>
      </dgm:prSet>
      <dgm:spPr/>
      <dgm:t>
        <a:bodyPr/>
        <a:lstStyle/>
        <a:p>
          <a:endParaRPr lang="en-US"/>
        </a:p>
      </dgm:t>
    </dgm:pt>
    <dgm:pt modelId="{2DEDBE14-04F0-4BE7-BCDA-C907F545D6B6}" type="pres">
      <dgm:prSet presAssocID="{85B1EA24-FC16-4907-B2FB-318877AC61C4}" presName="topArc3" presStyleLbl="parChTrans1D1" presStyleIdx="6" presStyleCnt="14"/>
      <dgm:spPr/>
    </dgm:pt>
    <dgm:pt modelId="{6DB035F2-A116-435F-8D1E-3DD7AE309AC3}" type="pres">
      <dgm:prSet presAssocID="{85B1EA24-FC16-4907-B2FB-318877AC61C4}" presName="bottomArc3" presStyleLbl="parChTrans1D1" presStyleIdx="7" presStyleCnt="14"/>
      <dgm:spPr/>
    </dgm:pt>
    <dgm:pt modelId="{E239CF27-280C-41A0-908D-BEA7E0AA2354}" type="pres">
      <dgm:prSet presAssocID="{85B1EA24-FC16-4907-B2FB-318877AC61C4}" presName="topConnNode3" presStyleLbl="asst1" presStyleIdx="0" presStyleCnt="0"/>
      <dgm:spPr/>
      <dgm:t>
        <a:bodyPr/>
        <a:lstStyle/>
        <a:p>
          <a:endParaRPr lang="en-SG"/>
        </a:p>
      </dgm:t>
    </dgm:pt>
    <dgm:pt modelId="{6080A4AE-7FBD-4B52-895B-5D636CA457FC}" type="pres">
      <dgm:prSet presAssocID="{85B1EA24-FC16-4907-B2FB-318877AC61C4}" presName="hierChild6" presStyleCnt="0"/>
      <dgm:spPr/>
    </dgm:pt>
    <dgm:pt modelId="{D87E94E5-CB22-4E5B-BA22-6FDF86A5B04C}" type="pres">
      <dgm:prSet presAssocID="{85B1EA24-FC16-4907-B2FB-318877AC61C4}" presName="hierChild7" presStyleCnt="0"/>
      <dgm:spPr/>
    </dgm:pt>
    <dgm:pt modelId="{88098032-A961-4B45-9D40-4AB3D527770D}" type="pres">
      <dgm:prSet presAssocID="{B7049A83-23FA-49A9-9588-F82CDE4EC1FA}" presName="Name101" presStyleLbl="parChTrans1D3" presStyleIdx="1" presStyleCnt="2"/>
      <dgm:spPr/>
      <dgm:t>
        <a:bodyPr/>
        <a:lstStyle/>
        <a:p>
          <a:endParaRPr lang="en-SG"/>
        </a:p>
      </dgm:t>
    </dgm:pt>
    <dgm:pt modelId="{C274F127-6E76-4EFE-BF45-3E5AE8D1D4F4}" type="pres">
      <dgm:prSet presAssocID="{416FE715-ADBD-4B9C-973C-8F307280B1BC}" presName="hierRoot3" presStyleCnt="0">
        <dgm:presLayoutVars>
          <dgm:hierBranch val="init"/>
        </dgm:presLayoutVars>
      </dgm:prSet>
      <dgm:spPr/>
    </dgm:pt>
    <dgm:pt modelId="{9BC0B9C4-0FB4-4222-9615-DD5417F855D9}" type="pres">
      <dgm:prSet presAssocID="{416FE715-ADBD-4B9C-973C-8F307280B1BC}" presName="rootComposite3" presStyleCnt="0"/>
      <dgm:spPr/>
    </dgm:pt>
    <dgm:pt modelId="{C821A6DF-F3D9-4E26-B0EF-7DE235605B82}" type="pres">
      <dgm:prSet presAssocID="{416FE715-ADBD-4B9C-973C-8F307280B1BC}" presName="rootText3" presStyleLbl="alignAcc1" presStyleIdx="0" presStyleCnt="0" custLinFactNeighborX="43452" custLinFactNeighborY="-3017">
        <dgm:presLayoutVars>
          <dgm:chPref val="3"/>
        </dgm:presLayoutVars>
      </dgm:prSet>
      <dgm:spPr/>
      <dgm:t>
        <a:bodyPr/>
        <a:lstStyle/>
        <a:p>
          <a:endParaRPr lang="en-US"/>
        </a:p>
      </dgm:t>
    </dgm:pt>
    <dgm:pt modelId="{EEE21C94-E1AD-4B2E-B3D5-02C9B7DBFE49}" type="pres">
      <dgm:prSet presAssocID="{416FE715-ADBD-4B9C-973C-8F307280B1BC}" presName="topArc3" presStyleLbl="parChTrans1D1" presStyleIdx="8" presStyleCnt="14"/>
      <dgm:spPr/>
    </dgm:pt>
    <dgm:pt modelId="{67509B2E-C0AA-4753-AD7C-0D672D9AE43F}" type="pres">
      <dgm:prSet presAssocID="{416FE715-ADBD-4B9C-973C-8F307280B1BC}" presName="bottomArc3" presStyleLbl="parChTrans1D1" presStyleIdx="9" presStyleCnt="14"/>
      <dgm:spPr/>
    </dgm:pt>
    <dgm:pt modelId="{233FDE35-DA17-4DB5-AC19-9986CA5D0494}" type="pres">
      <dgm:prSet presAssocID="{416FE715-ADBD-4B9C-973C-8F307280B1BC}" presName="topConnNode3" presStyleLbl="asst1" presStyleIdx="0" presStyleCnt="0"/>
      <dgm:spPr/>
      <dgm:t>
        <a:bodyPr/>
        <a:lstStyle/>
        <a:p>
          <a:endParaRPr lang="en-SG"/>
        </a:p>
      </dgm:t>
    </dgm:pt>
    <dgm:pt modelId="{33041E6D-4E7D-4AFF-968B-8C70BB1459B6}" type="pres">
      <dgm:prSet presAssocID="{416FE715-ADBD-4B9C-973C-8F307280B1BC}" presName="hierChild6" presStyleCnt="0"/>
      <dgm:spPr/>
    </dgm:pt>
    <dgm:pt modelId="{038AA595-12EF-4DAF-BAEF-4016AA6331B4}" type="pres">
      <dgm:prSet presAssocID="{416FE715-ADBD-4B9C-973C-8F307280B1BC}" presName="hierChild7" presStyleCnt="0"/>
      <dgm:spPr/>
    </dgm:pt>
    <dgm:pt modelId="{536118CC-2F96-4C44-BE80-1BB66674178F}" type="pres">
      <dgm:prSet presAssocID="{12A18250-9DAB-495F-B431-3D8F5AD826E4}" presName="Name101" presStyleLbl="parChTrans1D4" presStyleIdx="0" presStyleCnt="2"/>
      <dgm:spPr/>
      <dgm:t>
        <a:bodyPr/>
        <a:lstStyle/>
        <a:p>
          <a:endParaRPr lang="en-SG"/>
        </a:p>
      </dgm:t>
    </dgm:pt>
    <dgm:pt modelId="{C2353372-C070-4DB0-8DF7-B51D2327200B}" type="pres">
      <dgm:prSet presAssocID="{E248FEDA-3497-42A4-A606-43A0BDA02B19}" presName="hierRoot3" presStyleCnt="0">
        <dgm:presLayoutVars>
          <dgm:hierBranch val="init"/>
        </dgm:presLayoutVars>
      </dgm:prSet>
      <dgm:spPr/>
    </dgm:pt>
    <dgm:pt modelId="{1C2F0739-3F81-4A28-9314-24A7058E1CF9}" type="pres">
      <dgm:prSet presAssocID="{E248FEDA-3497-42A4-A606-43A0BDA02B19}" presName="rootComposite3" presStyleCnt="0"/>
      <dgm:spPr/>
    </dgm:pt>
    <dgm:pt modelId="{8FC90BAB-CC43-46BB-AB3D-78475C31F872}" type="pres">
      <dgm:prSet presAssocID="{E248FEDA-3497-42A4-A606-43A0BDA02B19}" presName="rootText3" presStyleLbl="alignAcc1" presStyleIdx="0" presStyleCnt="0" custLinFactNeighborX="17380" custLinFactNeighborY="11505">
        <dgm:presLayoutVars>
          <dgm:chPref val="3"/>
        </dgm:presLayoutVars>
      </dgm:prSet>
      <dgm:spPr/>
      <dgm:t>
        <a:bodyPr/>
        <a:lstStyle/>
        <a:p>
          <a:endParaRPr lang="en-US"/>
        </a:p>
      </dgm:t>
    </dgm:pt>
    <dgm:pt modelId="{641ADEA8-2021-47BA-B778-F2AB2EAA5F1D}" type="pres">
      <dgm:prSet presAssocID="{E248FEDA-3497-42A4-A606-43A0BDA02B19}" presName="topArc3" presStyleLbl="parChTrans1D1" presStyleIdx="10" presStyleCnt="14"/>
      <dgm:spPr/>
    </dgm:pt>
    <dgm:pt modelId="{03A6E3F8-0A35-4701-BD50-105B33F816CD}" type="pres">
      <dgm:prSet presAssocID="{E248FEDA-3497-42A4-A606-43A0BDA02B19}" presName="bottomArc3" presStyleLbl="parChTrans1D1" presStyleIdx="11" presStyleCnt="14"/>
      <dgm:spPr/>
    </dgm:pt>
    <dgm:pt modelId="{98921970-C699-4229-97FC-8BF5B47E8C7F}" type="pres">
      <dgm:prSet presAssocID="{E248FEDA-3497-42A4-A606-43A0BDA02B19}" presName="topConnNode3" presStyleLbl="asst1" presStyleIdx="0" presStyleCnt="0"/>
      <dgm:spPr/>
      <dgm:t>
        <a:bodyPr/>
        <a:lstStyle/>
        <a:p>
          <a:endParaRPr lang="en-SG"/>
        </a:p>
      </dgm:t>
    </dgm:pt>
    <dgm:pt modelId="{7235C736-CAAD-4CCB-9FD4-7F713366352C}" type="pres">
      <dgm:prSet presAssocID="{E248FEDA-3497-42A4-A606-43A0BDA02B19}" presName="hierChild6" presStyleCnt="0"/>
      <dgm:spPr/>
    </dgm:pt>
    <dgm:pt modelId="{30A5CA2F-3ABD-45EC-86AD-15AD39C65780}" type="pres">
      <dgm:prSet presAssocID="{E248FEDA-3497-42A4-A606-43A0BDA02B19}" presName="hierChild7" presStyleCnt="0"/>
      <dgm:spPr/>
    </dgm:pt>
    <dgm:pt modelId="{AA54FA08-550A-49B9-886D-165188D9CD61}" type="pres">
      <dgm:prSet presAssocID="{95F89277-36AA-4A2A-9137-2B0E544EBC4B}" presName="Name101" presStyleLbl="parChTrans1D4" presStyleIdx="1" presStyleCnt="2"/>
      <dgm:spPr/>
      <dgm:t>
        <a:bodyPr/>
        <a:lstStyle/>
        <a:p>
          <a:endParaRPr lang="en-SG"/>
        </a:p>
      </dgm:t>
    </dgm:pt>
    <dgm:pt modelId="{D04760D0-CEFE-40C0-86D4-27F11474105D}" type="pres">
      <dgm:prSet presAssocID="{9927CA82-8255-4FBD-8727-0EB8D3A251F1}" presName="hierRoot3" presStyleCnt="0">
        <dgm:presLayoutVars>
          <dgm:hierBranch val="init"/>
        </dgm:presLayoutVars>
      </dgm:prSet>
      <dgm:spPr/>
    </dgm:pt>
    <dgm:pt modelId="{18D4E448-2F12-48DD-BA41-EB1A8E0C7A43}" type="pres">
      <dgm:prSet presAssocID="{9927CA82-8255-4FBD-8727-0EB8D3A251F1}" presName="rootComposite3" presStyleCnt="0"/>
      <dgm:spPr/>
    </dgm:pt>
    <dgm:pt modelId="{516BA5CA-4696-447C-8B01-A993A2006492}" type="pres">
      <dgm:prSet presAssocID="{9927CA82-8255-4FBD-8727-0EB8D3A251F1}" presName="rootText3" presStyleLbl="alignAcc1" presStyleIdx="0" presStyleCnt="0" custLinFactNeighborX="49245" custLinFactNeighborY="11505">
        <dgm:presLayoutVars>
          <dgm:chPref val="3"/>
        </dgm:presLayoutVars>
      </dgm:prSet>
      <dgm:spPr/>
      <dgm:t>
        <a:bodyPr/>
        <a:lstStyle/>
        <a:p>
          <a:endParaRPr lang="en-SG"/>
        </a:p>
      </dgm:t>
    </dgm:pt>
    <dgm:pt modelId="{C9257CBC-3833-4AFE-9AEB-71F4ECB2169B}" type="pres">
      <dgm:prSet presAssocID="{9927CA82-8255-4FBD-8727-0EB8D3A251F1}" presName="topArc3" presStyleLbl="parChTrans1D1" presStyleIdx="12" presStyleCnt="14"/>
      <dgm:spPr/>
    </dgm:pt>
    <dgm:pt modelId="{5AD91D80-5475-46FF-BD20-4292963CC6B4}" type="pres">
      <dgm:prSet presAssocID="{9927CA82-8255-4FBD-8727-0EB8D3A251F1}" presName="bottomArc3" presStyleLbl="parChTrans1D1" presStyleIdx="13" presStyleCnt="14"/>
      <dgm:spPr/>
    </dgm:pt>
    <dgm:pt modelId="{27B71F41-6DB8-4DC1-92E2-87E89F58C687}" type="pres">
      <dgm:prSet presAssocID="{9927CA82-8255-4FBD-8727-0EB8D3A251F1}" presName="topConnNode3" presStyleLbl="asst1" presStyleIdx="0" presStyleCnt="0"/>
      <dgm:spPr/>
      <dgm:t>
        <a:bodyPr/>
        <a:lstStyle/>
        <a:p>
          <a:endParaRPr lang="en-SG"/>
        </a:p>
      </dgm:t>
    </dgm:pt>
    <dgm:pt modelId="{75DF9E8C-B3AE-4557-8129-928B530BFA9E}" type="pres">
      <dgm:prSet presAssocID="{9927CA82-8255-4FBD-8727-0EB8D3A251F1}" presName="hierChild6" presStyleCnt="0"/>
      <dgm:spPr/>
    </dgm:pt>
    <dgm:pt modelId="{23BD2DB0-3E18-4F01-BE2B-D5FACC7644B6}" type="pres">
      <dgm:prSet presAssocID="{9927CA82-8255-4FBD-8727-0EB8D3A251F1}" presName="hierChild7" presStyleCnt="0"/>
      <dgm:spPr/>
    </dgm:pt>
  </dgm:ptLst>
  <dgm:cxnLst>
    <dgm:cxn modelId="{DBB14989-E257-4C65-84A9-CC723B2A8E4F}" type="presOf" srcId="{85B1EA24-FC16-4907-B2FB-318877AC61C4}" destId="{53182BAD-F0B1-48F9-915C-F3EA4AAA8E41}" srcOrd="0" destOrd="0" presId="urn:microsoft.com/office/officeart/2008/layout/HalfCircleOrganizationChart"/>
    <dgm:cxn modelId="{AE099B1A-FBD3-47BC-82B9-D415DBF2D210}" type="presOf" srcId="{D743C474-8ACB-4EAF-A1BA-850B29745C0B}" destId="{6134D0C1-5AE1-4AB1-BA24-48E0B619CF39}" srcOrd="0" destOrd="0" presId="urn:microsoft.com/office/officeart/2008/layout/HalfCircleOrganizationChart"/>
    <dgm:cxn modelId="{F8BDEF28-2115-4F86-8463-7608318DAD28}" srcId="{416FE715-ADBD-4B9C-973C-8F307280B1BC}" destId="{9927CA82-8255-4FBD-8727-0EB8D3A251F1}" srcOrd="1" destOrd="0" parTransId="{95F89277-36AA-4A2A-9137-2B0E544EBC4B}" sibTransId="{573FE58D-AAC8-424A-8BA8-DAD8818397D1}"/>
    <dgm:cxn modelId="{7797936D-59F7-4546-A52D-A9BEC564B630}" type="presOf" srcId="{44909CA5-B38F-4739-8894-E05076F4161B}" destId="{FD9B2DDE-4E93-438C-9552-7AECC117C0B2}" srcOrd="0" destOrd="0" presId="urn:microsoft.com/office/officeart/2008/layout/HalfCircleOrganizationChart"/>
    <dgm:cxn modelId="{72104BD8-3F3E-40AE-B46A-9967A22ADED7}" type="presOf" srcId="{0BE8C7D2-6481-473F-A8CA-2F4C6BF33E85}" destId="{85F0BF89-71DB-4D52-9FFD-713F438284C8}" srcOrd="1" destOrd="0" presId="urn:microsoft.com/office/officeart/2008/layout/HalfCircleOrganizationChart"/>
    <dgm:cxn modelId="{8779CD8F-B753-4465-8117-B1BA22379069}" srcId="{BF5D4B71-78DC-4ABF-A263-CE0996A14DB9}" destId="{44909CA5-B38F-4739-8894-E05076F4161B}" srcOrd="0" destOrd="0" parTransId="{5951DF46-D2F3-4722-81E3-061404EB4BAA}" sibTransId="{A7841906-437D-4072-99E3-7F6E66C51498}"/>
    <dgm:cxn modelId="{2676E161-24F1-4D6B-AC42-10FE53C71729}" srcId="{44909CA5-B38F-4739-8894-E05076F4161B}" destId="{85B1EA24-FC16-4907-B2FB-318877AC61C4}" srcOrd="1" destOrd="0" parTransId="{614C2B99-AB19-426C-9891-F3121D1FEB43}" sibTransId="{5B74F68A-DBE1-42C4-81B7-C9E827BB8838}"/>
    <dgm:cxn modelId="{1795D33D-1013-4DC2-9CE3-6C8C4B7C689B}" type="presOf" srcId="{B7049A83-23FA-49A9-9588-F82CDE4EC1FA}" destId="{88098032-A961-4B45-9D40-4AB3D527770D}" srcOrd="0" destOrd="0" presId="urn:microsoft.com/office/officeart/2008/layout/HalfCircleOrganizationChart"/>
    <dgm:cxn modelId="{630FCF08-BEFC-453D-83CD-62F6BC5F8747}" type="presOf" srcId="{416FE715-ADBD-4B9C-973C-8F307280B1BC}" destId="{C821A6DF-F3D9-4E26-B0EF-7DE235605B82}" srcOrd="0" destOrd="0" presId="urn:microsoft.com/office/officeart/2008/layout/HalfCircleOrganizationChart"/>
    <dgm:cxn modelId="{DAB229DF-1D03-4F8B-9111-AC51CDE87AAC}" type="presOf" srcId="{E248FEDA-3497-42A4-A606-43A0BDA02B19}" destId="{8FC90BAB-CC43-46BB-AB3D-78475C31F872}" srcOrd="0" destOrd="0" presId="urn:microsoft.com/office/officeart/2008/layout/HalfCircleOrganizationChart"/>
    <dgm:cxn modelId="{6788EFE0-9F61-48D3-86B6-A17EC393F97C}" type="presOf" srcId="{E248FEDA-3497-42A4-A606-43A0BDA02B19}" destId="{98921970-C699-4229-97FC-8BF5B47E8C7F}" srcOrd="1" destOrd="0" presId="urn:microsoft.com/office/officeart/2008/layout/HalfCircleOrganizationChart"/>
    <dgm:cxn modelId="{C6F25213-464C-45BE-8897-F939A840C77F}" type="presOf" srcId="{0465A4F4-AFD6-4B30-B821-E0C6E793DCA4}" destId="{5EFD14E4-2850-44E4-8940-B5D79E9701BE}" srcOrd="0" destOrd="0" presId="urn:microsoft.com/office/officeart/2008/layout/HalfCircleOrganizationChart"/>
    <dgm:cxn modelId="{B06388A9-D2B6-46FC-BC8F-628891D37FAB}" type="presOf" srcId="{416FE715-ADBD-4B9C-973C-8F307280B1BC}" destId="{233FDE35-DA17-4DB5-AC19-9986CA5D0494}" srcOrd="1" destOrd="0" presId="urn:microsoft.com/office/officeart/2008/layout/HalfCircleOrganizationChart"/>
    <dgm:cxn modelId="{D9AC0B23-9DC9-4C2F-94EF-3D2C276654F8}" srcId="{0BE8C7D2-6481-473F-A8CA-2F4C6BF33E85}" destId="{D743C474-8ACB-4EAF-A1BA-850B29745C0B}" srcOrd="0" destOrd="0" parTransId="{4F009221-C7F9-479D-8F34-0E8D7224971B}" sibTransId="{5AB5F45C-CFFC-40C3-85FB-95102AC06F10}"/>
    <dgm:cxn modelId="{29C0625A-C1D8-4E2F-9BD7-00F2AB95FB9C}" type="presOf" srcId="{95F89277-36AA-4A2A-9137-2B0E544EBC4B}" destId="{AA54FA08-550A-49B9-886D-165188D9CD61}" srcOrd="0" destOrd="0" presId="urn:microsoft.com/office/officeart/2008/layout/HalfCircleOrganizationChart"/>
    <dgm:cxn modelId="{4476225A-F6CB-4CBB-B2C3-9AB3EA9D49DC}" type="presOf" srcId="{12A18250-9DAB-495F-B431-3D8F5AD826E4}" destId="{536118CC-2F96-4C44-BE80-1BB66674178F}" srcOrd="0" destOrd="0" presId="urn:microsoft.com/office/officeart/2008/layout/HalfCircleOrganizationChart"/>
    <dgm:cxn modelId="{A812EB99-F1DF-4595-9CF3-FC70916287ED}" type="presOf" srcId="{D743C474-8ACB-4EAF-A1BA-850B29745C0B}" destId="{DBC82B9F-4DE9-47A4-B88D-45F7E82434EC}" srcOrd="1" destOrd="0" presId="urn:microsoft.com/office/officeart/2008/layout/HalfCircleOrganizationChart"/>
    <dgm:cxn modelId="{D0C63C15-485A-4242-A4F2-D46716DC6180}" srcId="{85B1EA24-FC16-4907-B2FB-318877AC61C4}" destId="{416FE715-ADBD-4B9C-973C-8F307280B1BC}" srcOrd="0" destOrd="0" parTransId="{B7049A83-23FA-49A9-9588-F82CDE4EC1FA}" sibTransId="{4B2F8C6E-B5FF-4A08-9848-689B57A6E271}"/>
    <dgm:cxn modelId="{72440402-1D7D-462F-9ED7-B78B7DC274CA}" type="presOf" srcId="{44909CA5-B38F-4739-8894-E05076F4161B}" destId="{5F396B85-4991-42A1-8B47-04165AE31C73}" srcOrd="1" destOrd="0" presId="urn:microsoft.com/office/officeart/2008/layout/HalfCircleOrganizationChart"/>
    <dgm:cxn modelId="{61ECEB52-6992-4245-813A-C32B5E8EB877}" type="presOf" srcId="{614C2B99-AB19-426C-9891-F3121D1FEB43}" destId="{EBA77F11-4AA1-4245-931C-342328BB0E3E}" srcOrd="0" destOrd="0" presId="urn:microsoft.com/office/officeart/2008/layout/HalfCircleOrganizationChart"/>
    <dgm:cxn modelId="{58A09587-0EBC-4FF7-9508-54370634984D}" type="presOf" srcId="{9927CA82-8255-4FBD-8727-0EB8D3A251F1}" destId="{516BA5CA-4696-447C-8B01-A993A2006492}" srcOrd="0" destOrd="0" presId="urn:microsoft.com/office/officeart/2008/layout/HalfCircleOrganizationChart"/>
    <dgm:cxn modelId="{EB926C4E-5104-4B79-A36D-C34C8A3FD509}" type="presOf" srcId="{9927CA82-8255-4FBD-8727-0EB8D3A251F1}" destId="{27B71F41-6DB8-4DC1-92E2-87E89F58C687}" srcOrd="1" destOrd="0" presId="urn:microsoft.com/office/officeart/2008/layout/HalfCircleOrganizationChart"/>
    <dgm:cxn modelId="{C76CEED6-FE86-40C4-A818-86CCC80AB0C5}" type="presOf" srcId="{85B1EA24-FC16-4907-B2FB-318877AC61C4}" destId="{E239CF27-280C-41A0-908D-BEA7E0AA2354}" srcOrd="1" destOrd="0" presId="urn:microsoft.com/office/officeart/2008/layout/HalfCircleOrganizationChart"/>
    <dgm:cxn modelId="{0836A4C5-2015-4BC8-8ED0-876845736DAE}" srcId="{416FE715-ADBD-4B9C-973C-8F307280B1BC}" destId="{E248FEDA-3497-42A4-A606-43A0BDA02B19}" srcOrd="0" destOrd="0" parTransId="{12A18250-9DAB-495F-B431-3D8F5AD826E4}" sibTransId="{F2A2EC6C-1DA4-48E1-A8F0-DC6DBD0C3E90}"/>
    <dgm:cxn modelId="{0F70A81A-1AD1-4AE8-9F93-F061746B9016}" srcId="{44909CA5-B38F-4739-8894-E05076F4161B}" destId="{0BE8C7D2-6481-473F-A8CA-2F4C6BF33E85}" srcOrd="0" destOrd="0" parTransId="{0465A4F4-AFD6-4B30-B821-E0C6E793DCA4}" sibTransId="{EC8CEBC1-FEC0-442D-A57B-96B4CC60A3F6}"/>
    <dgm:cxn modelId="{7B1AF7B1-A4F2-40B3-B354-A3300E1C9B80}" type="presOf" srcId="{0BE8C7D2-6481-473F-A8CA-2F4C6BF33E85}" destId="{1B9BB6C3-7873-4BFF-9AEB-A798B9FC0DB6}" srcOrd="0" destOrd="0" presId="urn:microsoft.com/office/officeart/2008/layout/HalfCircleOrganizationChart"/>
    <dgm:cxn modelId="{007DEC9C-F38C-4857-AD9C-B776026ED5B7}" type="presOf" srcId="{BF5D4B71-78DC-4ABF-A263-CE0996A14DB9}" destId="{9F4BBC00-E378-47E7-9180-B8DA6290BACC}" srcOrd="0" destOrd="0" presId="urn:microsoft.com/office/officeart/2008/layout/HalfCircleOrganizationChart"/>
    <dgm:cxn modelId="{D94AC746-36A8-4F2D-828F-B50CFBD6D886}" type="presOf" srcId="{4F009221-C7F9-479D-8F34-0E8D7224971B}" destId="{001B3CAF-10E0-45F2-AF50-C57B9AA61A66}" srcOrd="0" destOrd="0" presId="urn:microsoft.com/office/officeart/2008/layout/HalfCircleOrganizationChart"/>
    <dgm:cxn modelId="{DE859FCD-B474-4D3C-A272-F197BE09045F}" type="presParOf" srcId="{9F4BBC00-E378-47E7-9180-B8DA6290BACC}" destId="{4CCDED1D-769B-4814-AA57-7C582722D9C1}" srcOrd="0" destOrd="0" presId="urn:microsoft.com/office/officeart/2008/layout/HalfCircleOrganizationChart"/>
    <dgm:cxn modelId="{F35FA936-98FD-451F-9667-7DDF1325532A}" type="presParOf" srcId="{4CCDED1D-769B-4814-AA57-7C582722D9C1}" destId="{F9ED5F74-6CB2-429A-9078-19709B6F8438}" srcOrd="0" destOrd="0" presId="urn:microsoft.com/office/officeart/2008/layout/HalfCircleOrganizationChart"/>
    <dgm:cxn modelId="{6E6AB4EC-AF39-4D49-9964-5ABE9DB49890}" type="presParOf" srcId="{F9ED5F74-6CB2-429A-9078-19709B6F8438}" destId="{FD9B2DDE-4E93-438C-9552-7AECC117C0B2}" srcOrd="0" destOrd="0" presId="urn:microsoft.com/office/officeart/2008/layout/HalfCircleOrganizationChart"/>
    <dgm:cxn modelId="{273764BA-F5AA-432C-8CF4-1A42E3BF18D4}" type="presParOf" srcId="{F9ED5F74-6CB2-429A-9078-19709B6F8438}" destId="{5B91DC99-4097-4031-99CF-F5F05E3E62C8}" srcOrd="1" destOrd="0" presId="urn:microsoft.com/office/officeart/2008/layout/HalfCircleOrganizationChart"/>
    <dgm:cxn modelId="{324E47C2-4A3B-4AC6-920B-6EC6AA918200}" type="presParOf" srcId="{F9ED5F74-6CB2-429A-9078-19709B6F8438}" destId="{63D4895F-49BF-4A7D-9C2C-B104E229D0F0}" srcOrd="2" destOrd="0" presId="urn:microsoft.com/office/officeart/2008/layout/HalfCircleOrganizationChart"/>
    <dgm:cxn modelId="{B8C2BDA0-B990-4C0A-A765-61D3E51F55E0}" type="presParOf" srcId="{F9ED5F74-6CB2-429A-9078-19709B6F8438}" destId="{5F396B85-4991-42A1-8B47-04165AE31C73}" srcOrd="3" destOrd="0" presId="urn:microsoft.com/office/officeart/2008/layout/HalfCircleOrganizationChart"/>
    <dgm:cxn modelId="{9877F304-804F-47DB-949B-AC9C8F04A746}" type="presParOf" srcId="{4CCDED1D-769B-4814-AA57-7C582722D9C1}" destId="{35823406-B9E7-4DC5-8ABD-37E500243723}" srcOrd="1" destOrd="0" presId="urn:microsoft.com/office/officeart/2008/layout/HalfCircleOrganizationChart"/>
    <dgm:cxn modelId="{57D7FE74-F0F1-495E-B6F0-C8BDFD7DD975}" type="presParOf" srcId="{4CCDED1D-769B-4814-AA57-7C582722D9C1}" destId="{28D52AB4-D09E-439C-8CE3-89D4E9AB2670}" srcOrd="2" destOrd="0" presId="urn:microsoft.com/office/officeart/2008/layout/HalfCircleOrganizationChart"/>
    <dgm:cxn modelId="{F55F664E-C90B-45B3-A4DE-ABE82AD2A814}" type="presParOf" srcId="{28D52AB4-D09E-439C-8CE3-89D4E9AB2670}" destId="{5EFD14E4-2850-44E4-8940-B5D79E9701BE}" srcOrd="0" destOrd="0" presId="urn:microsoft.com/office/officeart/2008/layout/HalfCircleOrganizationChart"/>
    <dgm:cxn modelId="{836AA3CF-D019-448A-8756-04E2CB0E62D1}" type="presParOf" srcId="{28D52AB4-D09E-439C-8CE3-89D4E9AB2670}" destId="{5E2AB3C0-F0D7-4DF4-8EA6-1D2CA3304C1E}" srcOrd="1" destOrd="0" presId="urn:microsoft.com/office/officeart/2008/layout/HalfCircleOrganizationChart"/>
    <dgm:cxn modelId="{56315B2B-263E-4259-9D96-86DBDF3B3A70}" type="presParOf" srcId="{5E2AB3C0-F0D7-4DF4-8EA6-1D2CA3304C1E}" destId="{D5707A8F-DA08-49E1-8617-E360F70007C3}" srcOrd="0" destOrd="0" presId="urn:microsoft.com/office/officeart/2008/layout/HalfCircleOrganizationChart"/>
    <dgm:cxn modelId="{46A6E495-6EB0-4048-9C7C-ABA913AED794}" type="presParOf" srcId="{D5707A8F-DA08-49E1-8617-E360F70007C3}" destId="{1B9BB6C3-7873-4BFF-9AEB-A798B9FC0DB6}" srcOrd="0" destOrd="0" presId="urn:microsoft.com/office/officeart/2008/layout/HalfCircleOrganizationChart"/>
    <dgm:cxn modelId="{1074F3A1-A365-4490-81AF-0CF4A3227549}" type="presParOf" srcId="{D5707A8F-DA08-49E1-8617-E360F70007C3}" destId="{59C55461-233D-4F66-B2A5-5A5B13F40AB2}" srcOrd="1" destOrd="0" presId="urn:microsoft.com/office/officeart/2008/layout/HalfCircleOrganizationChart"/>
    <dgm:cxn modelId="{818B1304-B9C2-49E1-B807-ADBDE54BA326}" type="presParOf" srcId="{D5707A8F-DA08-49E1-8617-E360F70007C3}" destId="{2BCA3533-092E-430E-9BA4-96EAF76CE23B}" srcOrd="2" destOrd="0" presId="urn:microsoft.com/office/officeart/2008/layout/HalfCircleOrganizationChart"/>
    <dgm:cxn modelId="{F53AA24C-A94F-4789-80C0-ED69BFE30901}" type="presParOf" srcId="{D5707A8F-DA08-49E1-8617-E360F70007C3}" destId="{85F0BF89-71DB-4D52-9FFD-713F438284C8}" srcOrd="3" destOrd="0" presId="urn:microsoft.com/office/officeart/2008/layout/HalfCircleOrganizationChart"/>
    <dgm:cxn modelId="{AE80A0AF-047F-419A-A66A-A484D766C6AC}" type="presParOf" srcId="{5E2AB3C0-F0D7-4DF4-8EA6-1D2CA3304C1E}" destId="{DBEB5A46-3EBF-46E8-AF29-2A712B67948D}" srcOrd="1" destOrd="0" presId="urn:microsoft.com/office/officeart/2008/layout/HalfCircleOrganizationChart"/>
    <dgm:cxn modelId="{5D861D0A-6BE9-445B-B4D6-FF344EC4477E}" type="presParOf" srcId="{5E2AB3C0-F0D7-4DF4-8EA6-1D2CA3304C1E}" destId="{095FFF81-9CE2-441F-8EBF-169690C4C78F}" srcOrd="2" destOrd="0" presId="urn:microsoft.com/office/officeart/2008/layout/HalfCircleOrganizationChart"/>
    <dgm:cxn modelId="{40A81117-A732-47DA-A270-5181A75BCDE0}" type="presParOf" srcId="{095FFF81-9CE2-441F-8EBF-169690C4C78F}" destId="{001B3CAF-10E0-45F2-AF50-C57B9AA61A66}" srcOrd="0" destOrd="0" presId="urn:microsoft.com/office/officeart/2008/layout/HalfCircleOrganizationChart"/>
    <dgm:cxn modelId="{D126715C-2513-4C54-A003-DEB12647BE88}" type="presParOf" srcId="{095FFF81-9CE2-441F-8EBF-169690C4C78F}" destId="{0C337C5B-0D2F-4747-B043-1831F2948844}" srcOrd="1" destOrd="0" presId="urn:microsoft.com/office/officeart/2008/layout/HalfCircleOrganizationChart"/>
    <dgm:cxn modelId="{57549BE0-BEA3-4282-A431-5E19C04CDDD9}" type="presParOf" srcId="{0C337C5B-0D2F-4747-B043-1831F2948844}" destId="{CA80A658-1528-473E-BE87-FACE6020EC24}" srcOrd="0" destOrd="0" presId="urn:microsoft.com/office/officeart/2008/layout/HalfCircleOrganizationChart"/>
    <dgm:cxn modelId="{17542F14-2466-4A67-A740-2A97BCF94364}" type="presParOf" srcId="{CA80A658-1528-473E-BE87-FACE6020EC24}" destId="{6134D0C1-5AE1-4AB1-BA24-48E0B619CF39}" srcOrd="0" destOrd="0" presId="urn:microsoft.com/office/officeart/2008/layout/HalfCircleOrganizationChart"/>
    <dgm:cxn modelId="{6FFE1A4A-1312-4959-B2EE-A0D206B1E981}" type="presParOf" srcId="{CA80A658-1528-473E-BE87-FACE6020EC24}" destId="{BA036DF5-42F5-4699-AE88-4366BB595D9D}" srcOrd="1" destOrd="0" presId="urn:microsoft.com/office/officeart/2008/layout/HalfCircleOrganizationChart"/>
    <dgm:cxn modelId="{690AFE89-EB13-4078-84CD-88CA75932832}" type="presParOf" srcId="{CA80A658-1528-473E-BE87-FACE6020EC24}" destId="{4494C5C7-A738-46F2-A180-C684B7B0C453}" srcOrd="2" destOrd="0" presId="urn:microsoft.com/office/officeart/2008/layout/HalfCircleOrganizationChart"/>
    <dgm:cxn modelId="{A0A75173-C325-4D29-BC94-82255880137B}" type="presParOf" srcId="{CA80A658-1528-473E-BE87-FACE6020EC24}" destId="{DBC82B9F-4DE9-47A4-B88D-45F7E82434EC}" srcOrd="3" destOrd="0" presId="urn:microsoft.com/office/officeart/2008/layout/HalfCircleOrganizationChart"/>
    <dgm:cxn modelId="{1653EA92-5924-4916-992F-8841D87D0537}" type="presParOf" srcId="{0C337C5B-0D2F-4747-B043-1831F2948844}" destId="{277C7BFB-0E08-426E-972C-503B4637FAE1}" srcOrd="1" destOrd="0" presId="urn:microsoft.com/office/officeart/2008/layout/HalfCircleOrganizationChart"/>
    <dgm:cxn modelId="{2FB6B696-D086-487E-A3DE-7DBEA5BA56B1}" type="presParOf" srcId="{0C337C5B-0D2F-4747-B043-1831F2948844}" destId="{3AF65A89-F2E7-448F-90B1-09A92544F1B8}" srcOrd="2" destOrd="0" presId="urn:microsoft.com/office/officeart/2008/layout/HalfCircleOrganizationChart"/>
    <dgm:cxn modelId="{41A84423-1F82-4998-9147-364C4E28063F}" type="presParOf" srcId="{28D52AB4-D09E-439C-8CE3-89D4E9AB2670}" destId="{EBA77F11-4AA1-4245-931C-342328BB0E3E}" srcOrd="2" destOrd="0" presId="urn:microsoft.com/office/officeart/2008/layout/HalfCircleOrganizationChart"/>
    <dgm:cxn modelId="{903F3F11-D2A2-4BC6-B078-E6E2A76852E9}" type="presParOf" srcId="{28D52AB4-D09E-439C-8CE3-89D4E9AB2670}" destId="{C2565EF3-6125-4858-B3B7-14EFD4DFD3FE}" srcOrd="3" destOrd="0" presId="urn:microsoft.com/office/officeart/2008/layout/HalfCircleOrganizationChart"/>
    <dgm:cxn modelId="{297D3C09-B8B3-4656-8140-EAEA6EC3C9B6}" type="presParOf" srcId="{C2565EF3-6125-4858-B3B7-14EFD4DFD3FE}" destId="{B1973E40-A27B-45F4-BC3A-11E9486AED67}" srcOrd="0" destOrd="0" presId="urn:microsoft.com/office/officeart/2008/layout/HalfCircleOrganizationChart"/>
    <dgm:cxn modelId="{993A3839-D605-457F-8B3D-A1AEB8D2F4C5}" type="presParOf" srcId="{B1973E40-A27B-45F4-BC3A-11E9486AED67}" destId="{53182BAD-F0B1-48F9-915C-F3EA4AAA8E41}" srcOrd="0" destOrd="0" presId="urn:microsoft.com/office/officeart/2008/layout/HalfCircleOrganizationChart"/>
    <dgm:cxn modelId="{E6FC033F-9B83-4903-8382-A5235058D7EF}" type="presParOf" srcId="{B1973E40-A27B-45F4-BC3A-11E9486AED67}" destId="{2DEDBE14-04F0-4BE7-BCDA-C907F545D6B6}" srcOrd="1" destOrd="0" presId="urn:microsoft.com/office/officeart/2008/layout/HalfCircleOrganizationChart"/>
    <dgm:cxn modelId="{5CED130B-FBCB-4C98-AD1F-C6DC7FB0BB8C}" type="presParOf" srcId="{B1973E40-A27B-45F4-BC3A-11E9486AED67}" destId="{6DB035F2-A116-435F-8D1E-3DD7AE309AC3}" srcOrd="2" destOrd="0" presId="urn:microsoft.com/office/officeart/2008/layout/HalfCircleOrganizationChart"/>
    <dgm:cxn modelId="{BDA84536-0BB4-4C10-A871-6E2F1D0E76C1}" type="presParOf" srcId="{B1973E40-A27B-45F4-BC3A-11E9486AED67}" destId="{E239CF27-280C-41A0-908D-BEA7E0AA2354}" srcOrd="3" destOrd="0" presId="urn:microsoft.com/office/officeart/2008/layout/HalfCircleOrganizationChart"/>
    <dgm:cxn modelId="{A6C97EB1-EF4B-4413-BED4-0FE83C0377CC}" type="presParOf" srcId="{C2565EF3-6125-4858-B3B7-14EFD4DFD3FE}" destId="{6080A4AE-7FBD-4B52-895B-5D636CA457FC}" srcOrd="1" destOrd="0" presId="urn:microsoft.com/office/officeart/2008/layout/HalfCircleOrganizationChart"/>
    <dgm:cxn modelId="{CE3ADDDB-C852-4668-B26D-0B012263DBF1}" type="presParOf" srcId="{C2565EF3-6125-4858-B3B7-14EFD4DFD3FE}" destId="{D87E94E5-CB22-4E5B-BA22-6FDF86A5B04C}" srcOrd="2" destOrd="0" presId="urn:microsoft.com/office/officeart/2008/layout/HalfCircleOrganizationChart"/>
    <dgm:cxn modelId="{077616CF-044C-4600-9DCA-1CA5A98D471B}" type="presParOf" srcId="{D87E94E5-CB22-4E5B-BA22-6FDF86A5B04C}" destId="{88098032-A961-4B45-9D40-4AB3D527770D}" srcOrd="0" destOrd="0" presId="urn:microsoft.com/office/officeart/2008/layout/HalfCircleOrganizationChart"/>
    <dgm:cxn modelId="{91F956A0-C5C2-4C74-90CB-A6E616EB92B5}" type="presParOf" srcId="{D87E94E5-CB22-4E5B-BA22-6FDF86A5B04C}" destId="{C274F127-6E76-4EFE-BF45-3E5AE8D1D4F4}" srcOrd="1" destOrd="0" presId="urn:microsoft.com/office/officeart/2008/layout/HalfCircleOrganizationChart"/>
    <dgm:cxn modelId="{AE9F4D74-51DF-44F1-A907-7BB6FC95766A}" type="presParOf" srcId="{C274F127-6E76-4EFE-BF45-3E5AE8D1D4F4}" destId="{9BC0B9C4-0FB4-4222-9615-DD5417F855D9}" srcOrd="0" destOrd="0" presId="urn:microsoft.com/office/officeart/2008/layout/HalfCircleOrganizationChart"/>
    <dgm:cxn modelId="{BCA2C603-C978-4AD0-A3CE-8E54F7FF539A}" type="presParOf" srcId="{9BC0B9C4-0FB4-4222-9615-DD5417F855D9}" destId="{C821A6DF-F3D9-4E26-B0EF-7DE235605B82}" srcOrd="0" destOrd="0" presId="urn:microsoft.com/office/officeart/2008/layout/HalfCircleOrganizationChart"/>
    <dgm:cxn modelId="{A8E00609-C962-4C14-A3FC-C5B30289308F}" type="presParOf" srcId="{9BC0B9C4-0FB4-4222-9615-DD5417F855D9}" destId="{EEE21C94-E1AD-4B2E-B3D5-02C9B7DBFE49}" srcOrd="1" destOrd="0" presId="urn:microsoft.com/office/officeart/2008/layout/HalfCircleOrganizationChart"/>
    <dgm:cxn modelId="{22B00742-0407-4F58-BD29-08B3E88EDBF0}" type="presParOf" srcId="{9BC0B9C4-0FB4-4222-9615-DD5417F855D9}" destId="{67509B2E-C0AA-4753-AD7C-0D672D9AE43F}" srcOrd="2" destOrd="0" presId="urn:microsoft.com/office/officeart/2008/layout/HalfCircleOrganizationChart"/>
    <dgm:cxn modelId="{4E7467D2-7D26-41CD-86FC-406ACC2AD199}" type="presParOf" srcId="{9BC0B9C4-0FB4-4222-9615-DD5417F855D9}" destId="{233FDE35-DA17-4DB5-AC19-9986CA5D0494}" srcOrd="3" destOrd="0" presId="urn:microsoft.com/office/officeart/2008/layout/HalfCircleOrganizationChart"/>
    <dgm:cxn modelId="{E6876D8B-7C32-4D33-8DB5-ABD7AD03BE9D}" type="presParOf" srcId="{C274F127-6E76-4EFE-BF45-3E5AE8D1D4F4}" destId="{33041E6D-4E7D-4AFF-968B-8C70BB1459B6}" srcOrd="1" destOrd="0" presId="urn:microsoft.com/office/officeart/2008/layout/HalfCircleOrganizationChart"/>
    <dgm:cxn modelId="{D9E660FE-D2A5-4CA7-BC85-181592F91A4F}" type="presParOf" srcId="{C274F127-6E76-4EFE-BF45-3E5AE8D1D4F4}" destId="{038AA595-12EF-4DAF-BAEF-4016AA6331B4}" srcOrd="2" destOrd="0" presId="urn:microsoft.com/office/officeart/2008/layout/HalfCircleOrganizationChart"/>
    <dgm:cxn modelId="{FA6E79C3-A97A-469B-8E97-532942BA394C}" type="presParOf" srcId="{038AA595-12EF-4DAF-BAEF-4016AA6331B4}" destId="{536118CC-2F96-4C44-BE80-1BB66674178F}" srcOrd="0" destOrd="0" presId="urn:microsoft.com/office/officeart/2008/layout/HalfCircleOrganizationChart"/>
    <dgm:cxn modelId="{E8479A06-4833-4D98-A0D7-521758D86BF4}" type="presParOf" srcId="{038AA595-12EF-4DAF-BAEF-4016AA6331B4}" destId="{C2353372-C070-4DB0-8DF7-B51D2327200B}" srcOrd="1" destOrd="0" presId="urn:microsoft.com/office/officeart/2008/layout/HalfCircleOrganizationChart"/>
    <dgm:cxn modelId="{E6AC5F45-0AE6-4602-8B6D-9B75958D9B78}" type="presParOf" srcId="{C2353372-C070-4DB0-8DF7-B51D2327200B}" destId="{1C2F0739-3F81-4A28-9314-24A7058E1CF9}" srcOrd="0" destOrd="0" presId="urn:microsoft.com/office/officeart/2008/layout/HalfCircleOrganizationChart"/>
    <dgm:cxn modelId="{75C756D1-687F-4BCF-B93B-1233FA80EABF}" type="presParOf" srcId="{1C2F0739-3F81-4A28-9314-24A7058E1CF9}" destId="{8FC90BAB-CC43-46BB-AB3D-78475C31F872}" srcOrd="0" destOrd="0" presId="urn:microsoft.com/office/officeart/2008/layout/HalfCircleOrganizationChart"/>
    <dgm:cxn modelId="{7E1A8DAA-EE95-423D-AE7B-AA41DC31F29B}" type="presParOf" srcId="{1C2F0739-3F81-4A28-9314-24A7058E1CF9}" destId="{641ADEA8-2021-47BA-B778-F2AB2EAA5F1D}" srcOrd="1" destOrd="0" presId="urn:microsoft.com/office/officeart/2008/layout/HalfCircleOrganizationChart"/>
    <dgm:cxn modelId="{B693212E-199D-4D2C-B279-5B8C269BAFD6}" type="presParOf" srcId="{1C2F0739-3F81-4A28-9314-24A7058E1CF9}" destId="{03A6E3F8-0A35-4701-BD50-105B33F816CD}" srcOrd="2" destOrd="0" presId="urn:microsoft.com/office/officeart/2008/layout/HalfCircleOrganizationChart"/>
    <dgm:cxn modelId="{7CACE7F1-BD3B-4F4E-B653-7832E397E289}" type="presParOf" srcId="{1C2F0739-3F81-4A28-9314-24A7058E1CF9}" destId="{98921970-C699-4229-97FC-8BF5B47E8C7F}" srcOrd="3" destOrd="0" presId="urn:microsoft.com/office/officeart/2008/layout/HalfCircleOrganizationChart"/>
    <dgm:cxn modelId="{FE3FAEFB-6A16-46A6-A37E-85B724AC33DC}" type="presParOf" srcId="{C2353372-C070-4DB0-8DF7-B51D2327200B}" destId="{7235C736-CAAD-4CCB-9FD4-7F713366352C}" srcOrd="1" destOrd="0" presId="urn:microsoft.com/office/officeart/2008/layout/HalfCircleOrganizationChart"/>
    <dgm:cxn modelId="{DC5E6C8B-0F2D-44D0-8CBF-3B44EE647153}" type="presParOf" srcId="{C2353372-C070-4DB0-8DF7-B51D2327200B}" destId="{30A5CA2F-3ABD-45EC-86AD-15AD39C65780}" srcOrd="2" destOrd="0" presId="urn:microsoft.com/office/officeart/2008/layout/HalfCircleOrganizationChart"/>
    <dgm:cxn modelId="{78BBB312-466B-454C-A296-FCA3E3A09E1E}" type="presParOf" srcId="{038AA595-12EF-4DAF-BAEF-4016AA6331B4}" destId="{AA54FA08-550A-49B9-886D-165188D9CD61}" srcOrd="2" destOrd="0" presId="urn:microsoft.com/office/officeart/2008/layout/HalfCircleOrganizationChart"/>
    <dgm:cxn modelId="{545C9F94-BBEE-4413-9E9C-C7BB241F0478}" type="presParOf" srcId="{038AA595-12EF-4DAF-BAEF-4016AA6331B4}" destId="{D04760D0-CEFE-40C0-86D4-27F11474105D}" srcOrd="3" destOrd="0" presId="urn:microsoft.com/office/officeart/2008/layout/HalfCircleOrganizationChart"/>
    <dgm:cxn modelId="{38BD02A0-F35A-412C-985E-DCD72C3F42F5}" type="presParOf" srcId="{D04760D0-CEFE-40C0-86D4-27F11474105D}" destId="{18D4E448-2F12-48DD-BA41-EB1A8E0C7A43}" srcOrd="0" destOrd="0" presId="urn:microsoft.com/office/officeart/2008/layout/HalfCircleOrganizationChart"/>
    <dgm:cxn modelId="{CCA139B5-03D0-47A3-8C81-934C44819DCD}" type="presParOf" srcId="{18D4E448-2F12-48DD-BA41-EB1A8E0C7A43}" destId="{516BA5CA-4696-447C-8B01-A993A2006492}" srcOrd="0" destOrd="0" presId="urn:microsoft.com/office/officeart/2008/layout/HalfCircleOrganizationChart"/>
    <dgm:cxn modelId="{8152E81A-EFF9-457A-8AB7-BDA8C1F8817E}" type="presParOf" srcId="{18D4E448-2F12-48DD-BA41-EB1A8E0C7A43}" destId="{C9257CBC-3833-4AFE-9AEB-71F4ECB2169B}" srcOrd="1" destOrd="0" presId="urn:microsoft.com/office/officeart/2008/layout/HalfCircleOrganizationChart"/>
    <dgm:cxn modelId="{4A99429C-1B21-4508-BC4A-01284AD967FE}" type="presParOf" srcId="{18D4E448-2F12-48DD-BA41-EB1A8E0C7A43}" destId="{5AD91D80-5475-46FF-BD20-4292963CC6B4}" srcOrd="2" destOrd="0" presId="urn:microsoft.com/office/officeart/2008/layout/HalfCircleOrganizationChart"/>
    <dgm:cxn modelId="{97B0A0AA-DAAF-41AD-9DF7-91EE81B8BA21}" type="presParOf" srcId="{18D4E448-2F12-48DD-BA41-EB1A8E0C7A43}" destId="{27B71F41-6DB8-4DC1-92E2-87E89F58C687}" srcOrd="3" destOrd="0" presId="urn:microsoft.com/office/officeart/2008/layout/HalfCircleOrganizationChart"/>
    <dgm:cxn modelId="{AFEE2BBB-EC3A-40C4-9A21-836EF9F91EAE}" type="presParOf" srcId="{D04760D0-CEFE-40C0-86D4-27F11474105D}" destId="{75DF9E8C-B3AE-4557-8129-928B530BFA9E}" srcOrd="1" destOrd="0" presId="urn:microsoft.com/office/officeart/2008/layout/HalfCircleOrganizationChart"/>
    <dgm:cxn modelId="{B357C0B9-F200-4196-A940-DAEEA0CDF24A}" type="presParOf" srcId="{D04760D0-CEFE-40C0-86D4-27F11474105D}" destId="{23BD2DB0-3E18-4F01-BE2B-D5FACC7644B6}" srcOrd="2" destOrd="0" presId="urn:microsoft.com/office/officeart/2008/layout/HalfCircle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4FA08-550A-49B9-886D-165188D9CD61}">
      <dsp:nvSpPr>
        <dsp:cNvPr id="0" name=""/>
        <dsp:cNvSpPr/>
      </dsp:nvSpPr>
      <dsp:spPr>
        <a:xfrm>
          <a:off x="3311435" y="1920779"/>
          <a:ext cx="466522" cy="341776"/>
        </a:xfrm>
        <a:custGeom>
          <a:avLst/>
          <a:gdLst/>
          <a:ahLst/>
          <a:cxnLst/>
          <a:rect l="0" t="0" r="0" b="0"/>
          <a:pathLst>
            <a:path>
              <a:moveTo>
                <a:pt x="0" y="0"/>
              </a:moveTo>
              <a:lnTo>
                <a:pt x="0" y="341776"/>
              </a:lnTo>
              <a:lnTo>
                <a:pt x="466522" y="3417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118CC-2F96-4C44-BE80-1BB66674178F}">
      <dsp:nvSpPr>
        <dsp:cNvPr id="0" name=""/>
        <dsp:cNvSpPr/>
      </dsp:nvSpPr>
      <dsp:spPr>
        <a:xfrm>
          <a:off x="2644871" y="1920779"/>
          <a:ext cx="666564" cy="341776"/>
        </a:xfrm>
        <a:custGeom>
          <a:avLst/>
          <a:gdLst/>
          <a:ahLst/>
          <a:cxnLst/>
          <a:rect l="0" t="0" r="0" b="0"/>
          <a:pathLst>
            <a:path>
              <a:moveTo>
                <a:pt x="666564" y="0"/>
              </a:moveTo>
              <a:lnTo>
                <a:pt x="666564" y="341776"/>
              </a:lnTo>
              <a:lnTo>
                <a:pt x="0" y="3417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098032-A961-4B45-9D40-4AB3D527770D}">
      <dsp:nvSpPr>
        <dsp:cNvPr id="0" name=""/>
        <dsp:cNvSpPr/>
      </dsp:nvSpPr>
      <dsp:spPr>
        <a:xfrm>
          <a:off x="3449659" y="1239449"/>
          <a:ext cx="91440" cy="276885"/>
        </a:xfrm>
        <a:custGeom>
          <a:avLst/>
          <a:gdLst/>
          <a:ahLst/>
          <a:cxnLst/>
          <a:rect l="0" t="0" r="0" b="0"/>
          <a:pathLst>
            <a:path>
              <a:moveTo>
                <a:pt x="45720" y="0"/>
              </a:moveTo>
              <a:lnTo>
                <a:pt x="49202" y="276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A77F11-4AA1-4245-931C-342328BB0E3E}">
      <dsp:nvSpPr>
        <dsp:cNvPr id="0" name=""/>
        <dsp:cNvSpPr/>
      </dsp:nvSpPr>
      <dsp:spPr>
        <a:xfrm>
          <a:off x="2470249" y="577166"/>
          <a:ext cx="837704" cy="257837"/>
        </a:xfrm>
        <a:custGeom>
          <a:avLst/>
          <a:gdLst/>
          <a:ahLst/>
          <a:cxnLst/>
          <a:rect l="0" t="0" r="0" b="0"/>
          <a:pathLst>
            <a:path>
              <a:moveTo>
                <a:pt x="0" y="0"/>
              </a:moveTo>
              <a:lnTo>
                <a:pt x="0" y="257837"/>
              </a:lnTo>
              <a:lnTo>
                <a:pt x="837704" y="25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1B3CAF-10E0-45F2-AF50-C57B9AA61A66}">
      <dsp:nvSpPr>
        <dsp:cNvPr id="0" name=""/>
        <dsp:cNvSpPr/>
      </dsp:nvSpPr>
      <dsp:spPr>
        <a:xfrm>
          <a:off x="1046673" y="1229922"/>
          <a:ext cx="91440" cy="515012"/>
        </a:xfrm>
        <a:custGeom>
          <a:avLst/>
          <a:gdLst/>
          <a:ahLst/>
          <a:cxnLst/>
          <a:rect l="0" t="0" r="0" b="0"/>
          <a:pathLst>
            <a:path>
              <a:moveTo>
                <a:pt x="45720" y="0"/>
              </a:moveTo>
              <a:lnTo>
                <a:pt x="45917" y="5150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FD14E4-2850-44E4-8940-B5D79E9701BE}">
      <dsp:nvSpPr>
        <dsp:cNvPr id="0" name=""/>
        <dsp:cNvSpPr/>
      </dsp:nvSpPr>
      <dsp:spPr>
        <a:xfrm>
          <a:off x="1279819" y="577166"/>
          <a:ext cx="1190429" cy="248311"/>
        </a:xfrm>
        <a:custGeom>
          <a:avLst/>
          <a:gdLst/>
          <a:ahLst/>
          <a:cxnLst/>
          <a:rect l="0" t="0" r="0" b="0"/>
          <a:pathLst>
            <a:path>
              <a:moveTo>
                <a:pt x="1190429" y="0"/>
              </a:moveTo>
              <a:lnTo>
                <a:pt x="1190429" y="248311"/>
              </a:lnTo>
              <a:lnTo>
                <a:pt x="0" y="2483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1DC99-4097-4031-99CF-F5F05E3E62C8}">
      <dsp:nvSpPr>
        <dsp:cNvPr id="0" name=""/>
        <dsp:cNvSpPr/>
      </dsp:nvSpPr>
      <dsp:spPr>
        <a:xfrm>
          <a:off x="2223636" y="83940"/>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D4895F-49BF-4A7D-9C2C-B104E229D0F0}">
      <dsp:nvSpPr>
        <dsp:cNvPr id="0" name=""/>
        <dsp:cNvSpPr/>
      </dsp:nvSpPr>
      <dsp:spPr>
        <a:xfrm>
          <a:off x="2223636" y="83940"/>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9B2DDE-4E93-438C-9552-7AECC117C0B2}">
      <dsp:nvSpPr>
        <dsp:cNvPr id="0" name=""/>
        <dsp:cNvSpPr/>
      </dsp:nvSpPr>
      <dsp:spPr>
        <a:xfrm>
          <a:off x="1977023" y="172721"/>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:select </a:t>
          </a:r>
        </a:p>
      </dsp:txBody>
      <dsp:txXfrm>
        <a:off x="1977023" y="172721"/>
        <a:ext cx="986451" cy="315664"/>
      </dsp:txXfrm>
    </dsp:sp>
    <dsp:sp modelId="{59C55461-233D-4F66-B2A5-5A5B13F40AB2}">
      <dsp:nvSpPr>
        <dsp:cNvPr id="0" name=""/>
        <dsp:cNvSpPr/>
      </dsp:nvSpPr>
      <dsp:spPr>
        <a:xfrm>
          <a:off x="845780" y="736696"/>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CA3533-092E-430E-9BA4-96EAF76CE23B}">
      <dsp:nvSpPr>
        <dsp:cNvPr id="0" name=""/>
        <dsp:cNvSpPr/>
      </dsp:nvSpPr>
      <dsp:spPr>
        <a:xfrm>
          <a:off x="845780" y="736696"/>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9BB6C3-7873-4BFF-9AEB-A798B9FC0DB6}">
      <dsp:nvSpPr>
        <dsp:cNvPr id="0" name=""/>
        <dsp:cNvSpPr/>
      </dsp:nvSpPr>
      <dsp:spPr>
        <a:xfrm>
          <a:off x="599168" y="825477"/>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single: result</a:t>
          </a:r>
        </a:p>
      </dsp:txBody>
      <dsp:txXfrm>
        <a:off x="599168" y="825477"/>
        <a:ext cx="986451" cy="315664"/>
      </dsp:txXfrm>
    </dsp:sp>
    <dsp:sp modelId="{BA036DF5-42F5-4699-AE88-4366BB595D9D}">
      <dsp:nvSpPr>
        <dsp:cNvPr id="0" name=""/>
        <dsp:cNvSpPr/>
      </dsp:nvSpPr>
      <dsp:spPr>
        <a:xfrm>
          <a:off x="658552" y="1656154"/>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4C5C7-A738-46F2-A180-C684B7B0C453}">
      <dsp:nvSpPr>
        <dsp:cNvPr id="0" name=""/>
        <dsp:cNvSpPr/>
      </dsp:nvSpPr>
      <dsp:spPr>
        <a:xfrm>
          <a:off x="658552" y="1656154"/>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4D0C1-5AE1-4AB1-BA24-48E0B619CF39}">
      <dsp:nvSpPr>
        <dsp:cNvPr id="0" name=""/>
        <dsp:cNvSpPr/>
      </dsp:nvSpPr>
      <dsp:spPr>
        <a:xfrm>
          <a:off x="411939" y="1744935"/>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 : symbol  </a:t>
          </a:r>
        </a:p>
      </dsp:txBody>
      <dsp:txXfrm>
        <a:off x="411939" y="1744935"/>
        <a:ext cx="986451" cy="315664"/>
      </dsp:txXfrm>
    </dsp:sp>
    <dsp:sp modelId="{2DEDBE14-04F0-4BE7-BCDA-C907F545D6B6}">
      <dsp:nvSpPr>
        <dsp:cNvPr id="0" name=""/>
        <dsp:cNvSpPr/>
      </dsp:nvSpPr>
      <dsp:spPr>
        <a:xfrm>
          <a:off x="3248766" y="746223"/>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035F2-A116-435F-8D1E-3DD7AE309AC3}">
      <dsp:nvSpPr>
        <dsp:cNvPr id="0" name=""/>
        <dsp:cNvSpPr/>
      </dsp:nvSpPr>
      <dsp:spPr>
        <a:xfrm>
          <a:off x="3248766" y="746223"/>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82BAD-F0B1-48F9-915C-F3EA4AAA8E41}">
      <dsp:nvSpPr>
        <dsp:cNvPr id="0" name=""/>
        <dsp:cNvSpPr/>
      </dsp:nvSpPr>
      <dsp:spPr>
        <a:xfrm>
          <a:off x="3002153" y="835004"/>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such that : condition</a:t>
          </a:r>
        </a:p>
      </dsp:txBody>
      <dsp:txXfrm>
        <a:off x="3002153" y="835004"/>
        <a:ext cx="986451" cy="315664"/>
      </dsp:txXfrm>
    </dsp:sp>
    <dsp:sp modelId="{EEE21C94-E1AD-4B2E-B3D5-02C9B7DBFE49}">
      <dsp:nvSpPr>
        <dsp:cNvPr id="0" name=""/>
        <dsp:cNvSpPr/>
      </dsp:nvSpPr>
      <dsp:spPr>
        <a:xfrm>
          <a:off x="3064823" y="1427553"/>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509B2E-C0AA-4753-AD7C-0D672D9AE43F}">
      <dsp:nvSpPr>
        <dsp:cNvPr id="0" name=""/>
        <dsp:cNvSpPr/>
      </dsp:nvSpPr>
      <dsp:spPr>
        <a:xfrm>
          <a:off x="3064823" y="1427553"/>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1A6DF-F3D9-4E26-B0EF-7DE235605B82}">
      <dsp:nvSpPr>
        <dsp:cNvPr id="0" name=""/>
        <dsp:cNvSpPr/>
      </dsp:nvSpPr>
      <dsp:spPr>
        <a:xfrm>
          <a:off x="2818210" y="1516334"/>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Follow: relation</a:t>
          </a:r>
        </a:p>
      </dsp:txBody>
      <dsp:txXfrm>
        <a:off x="2818210" y="1516334"/>
        <a:ext cx="986451" cy="315664"/>
      </dsp:txXfrm>
    </dsp:sp>
    <dsp:sp modelId="{641ADEA8-2021-47BA-B778-F2AB2EAA5F1D}">
      <dsp:nvSpPr>
        <dsp:cNvPr id="0" name=""/>
        <dsp:cNvSpPr/>
      </dsp:nvSpPr>
      <dsp:spPr>
        <a:xfrm>
          <a:off x="2210832" y="2173775"/>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A6E3F8-0A35-4701-BD50-105B33F816CD}">
      <dsp:nvSpPr>
        <dsp:cNvPr id="0" name=""/>
        <dsp:cNvSpPr/>
      </dsp:nvSpPr>
      <dsp:spPr>
        <a:xfrm>
          <a:off x="2210832" y="2173775"/>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C90BAB-CC43-46BB-AB3D-78475C31F872}">
      <dsp:nvSpPr>
        <dsp:cNvPr id="0" name=""/>
        <dsp:cNvSpPr/>
      </dsp:nvSpPr>
      <dsp:spPr>
        <a:xfrm>
          <a:off x="1964219" y="2262555"/>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a: symbol</a:t>
          </a:r>
        </a:p>
      </dsp:txBody>
      <dsp:txXfrm>
        <a:off x="1964219" y="2262555"/>
        <a:ext cx="986451" cy="315664"/>
      </dsp:txXfrm>
    </dsp:sp>
    <dsp:sp modelId="{C9257CBC-3833-4AFE-9AEB-71F4ECB2169B}">
      <dsp:nvSpPr>
        <dsp:cNvPr id="0" name=""/>
        <dsp:cNvSpPr/>
      </dsp:nvSpPr>
      <dsp:spPr>
        <a:xfrm>
          <a:off x="3718771" y="2173775"/>
          <a:ext cx="493225" cy="49322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D91D80-5475-46FF-BD20-4292963CC6B4}">
      <dsp:nvSpPr>
        <dsp:cNvPr id="0" name=""/>
        <dsp:cNvSpPr/>
      </dsp:nvSpPr>
      <dsp:spPr>
        <a:xfrm>
          <a:off x="3718771" y="2173775"/>
          <a:ext cx="493225" cy="49322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6BA5CA-4696-447C-8B01-A993A2006492}">
      <dsp:nvSpPr>
        <dsp:cNvPr id="0" name=""/>
        <dsp:cNvSpPr/>
      </dsp:nvSpPr>
      <dsp:spPr>
        <a:xfrm>
          <a:off x="3472158" y="2262555"/>
          <a:ext cx="986451" cy="31566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 symbol</a:t>
          </a:r>
        </a:p>
      </dsp:txBody>
      <dsp:txXfrm>
        <a:off x="3472158" y="2262555"/>
        <a:ext cx="986451" cy="315664"/>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902B2AE4-82E5-432D-919D-21B75912A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2</TotalTime>
  <Pages>32</Pages>
  <Words>5591</Words>
  <Characters>31869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CS3201 Software Engineering        Project Report</vt:lpstr>
    </vt:vector>
  </TitlesOfParts>
  <Manager>M I Azima A0085594N</Manager>
  <Company/>
  <LinksUpToDate>false</LinksUpToDate>
  <CharactersWithSpaces>37386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CS3201 Software Engineering        Project Report</dc:title>
  <dc:creator>Group 4:</dc:creator>
  <cp:keywords>CS3201 Software Engineering</cp:keywords>
  <cp:lastModifiedBy>saloni kaur</cp:lastModifiedBy>
  <cp:revision>2</cp:revision>
  <cp:lastPrinted>2012-09-04T22:21:00Z</cp:lastPrinted>
  <dcterms:created xsi:type="dcterms:W3CDTF">2014-09-06T07:10:00Z</dcterms:created>
  <dcterms:modified xsi:type="dcterms:W3CDTF">2014-09-06T07:10:00Z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