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EndPr/>
      <w:sdtContent>
        <w:p w:rsidR="00FF76E1" w:rsidRDefault="00FF76E1">
          <w:r>
            <w:rPr>
              <w:noProof/>
              <w:lang w:val="en-SG" w:eastAsia="en-SG"/>
            </w:rPr>
            <mc:AlternateContent>
              <mc:Choice Requires="wps">
                <w:drawing>
                  <wp:anchor distT="0" distB="0" distL="114300" distR="114300" simplePos="0" relativeHeight="251654144"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76E1" w:rsidRDefault="00FF76E1">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FF76E1" w:rsidRDefault="00FF76E1">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val="en-SG" w:eastAsia="en-SG"/>
            </w:rPr>
            <mc:AlternateContent>
              <mc:Choice Requires="wps">
                <w:drawing>
                  <wp:anchor distT="45720" distB="45720" distL="114300" distR="114300" simplePos="0" relativeHeight="251658240"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FF76E1" w:rsidRDefault="00FF76E1" w:rsidP="00FF76E1">
                                <w:r>
                                  <w:t>Team Number: 4</w:t>
                                </w:r>
                                <w:r>
                                  <w:tab/>
                                </w:r>
                                <w:r>
                                  <w:tab/>
                                  <w:t>Consultation Day/Hour:  Tuesday, 1pm</w:t>
                                </w:r>
                              </w:p>
                              <w:p w:rsidR="00FF76E1" w:rsidRDefault="00FF76E1" w:rsidP="00FF76E1">
                                <w:r>
                                  <w:t>Team Name: Team 4</w:t>
                                </w:r>
                              </w:p>
                              <w:p w:rsidR="00FF76E1" w:rsidRDefault="00FF76E1" w:rsidP="00FF76E1">
                                <w:r>
                                  <w:t>Team Members Information:</w:t>
                                </w:r>
                              </w:p>
                              <w:p w:rsidR="00FF76E1" w:rsidRDefault="00FF76E1" w:rsidP="00FF76E1">
                                <w:pPr>
                                  <w:rPr>
                                    <w:u w:val="single"/>
                                  </w:rPr>
                                </w:pPr>
                                <w:r>
                                  <w:tab/>
                                </w:r>
                                <w:r w:rsidRPr="00D86F94">
                                  <w:rPr>
                                    <w:u w:val="single"/>
                                  </w:rPr>
                                  <w:t>Group PKB</w:t>
                                </w:r>
                              </w:p>
                              <w:p w:rsidR="00FF76E1" w:rsidRDefault="00FF76E1"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FF76E1" w:rsidRDefault="00FF76E1" w:rsidP="00FF76E1">
                                <w:r>
                                  <w:tab/>
                                </w:r>
                                <w:proofErr w:type="spellStart"/>
                                <w:r>
                                  <w:t>M</w:t>
                                </w:r>
                                <w:proofErr w:type="spellEnd"/>
                                <w:r>
                                  <w:t xml:space="preserve">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FF76E1" w:rsidRDefault="00FF76E1" w:rsidP="00FF76E1">
                                <w:pPr>
                                  <w:ind w:firstLine="720"/>
                                  <w:rPr>
                                    <w:u w:val="single"/>
                                  </w:rPr>
                                </w:pPr>
                                <w:r w:rsidRPr="00D86F94">
                                  <w:rPr>
                                    <w:u w:val="single"/>
                                  </w:rPr>
                                  <w:t>Group PQL</w:t>
                                </w:r>
                              </w:p>
                              <w:p w:rsidR="00FF76E1" w:rsidRDefault="00FF76E1" w:rsidP="00FF76E1">
                                <w:pPr>
                                  <w:ind w:firstLine="720"/>
                                </w:pPr>
                                <w:proofErr w:type="spellStart"/>
                                <w:r>
                                  <w:t>Saima</w:t>
                                </w:r>
                                <w:proofErr w:type="spellEnd"/>
                                <w:r>
                                  <w:t xml:space="preserve"> Mahmood</w:t>
                                </w:r>
                                <w:r>
                                  <w:tab/>
                                  <w:t>A0084176Y</w:t>
                                </w:r>
                                <w:r>
                                  <w:tab/>
                                </w:r>
                                <w:hyperlink r:id="rId12" w:history="1">
                                  <w:r w:rsidRPr="00C144B3">
                                    <w:rPr>
                                      <w:rStyle w:val="Hyperlink"/>
                                    </w:rPr>
                                    <w:t>a0084176@nus.edu.sg</w:t>
                                  </w:r>
                                </w:hyperlink>
                              </w:p>
                              <w:p w:rsidR="00FF76E1" w:rsidRDefault="00FF76E1"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FF76E1" w:rsidRPr="00D86F94" w:rsidRDefault="00FF76E1"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FF76E1" w:rsidRDefault="00FF76E1" w:rsidP="00FF76E1">
                          <w:r>
                            <w:t>Team Number: 4</w:t>
                          </w:r>
                          <w:r>
                            <w:tab/>
                          </w:r>
                          <w:r>
                            <w:tab/>
                            <w:t>Consultation Day/Hour:  Tuesday, 1pm</w:t>
                          </w:r>
                        </w:p>
                        <w:p w:rsidR="00FF76E1" w:rsidRDefault="00FF76E1" w:rsidP="00FF76E1">
                          <w:r>
                            <w:t>Team Name: Team 4</w:t>
                          </w:r>
                        </w:p>
                        <w:p w:rsidR="00FF76E1" w:rsidRDefault="00FF76E1" w:rsidP="00FF76E1">
                          <w:r>
                            <w:t>Team Members Information:</w:t>
                          </w:r>
                        </w:p>
                        <w:p w:rsidR="00FF76E1" w:rsidRDefault="00FF76E1" w:rsidP="00FF76E1">
                          <w:pPr>
                            <w:rPr>
                              <w:u w:val="single"/>
                            </w:rPr>
                          </w:pPr>
                          <w:r>
                            <w:tab/>
                          </w:r>
                          <w:r w:rsidRPr="00D86F94">
                            <w:rPr>
                              <w:u w:val="single"/>
                            </w:rPr>
                            <w:t>Group PKB</w:t>
                          </w:r>
                        </w:p>
                        <w:p w:rsidR="00FF76E1" w:rsidRDefault="00FF76E1"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FF76E1" w:rsidRDefault="00FF76E1" w:rsidP="00FF76E1">
                          <w:r>
                            <w:tab/>
                            <w:t xml:space="preserve">M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FF76E1" w:rsidRDefault="00FF76E1" w:rsidP="00FF76E1">
                          <w:pPr>
                            <w:ind w:firstLine="720"/>
                            <w:rPr>
                              <w:u w:val="single"/>
                            </w:rPr>
                          </w:pPr>
                          <w:r w:rsidRPr="00D86F94">
                            <w:rPr>
                              <w:u w:val="single"/>
                            </w:rPr>
                            <w:t>Group PQL</w:t>
                          </w:r>
                        </w:p>
                        <w:p w:rsidR="00FF76E1" w:rsidRDefault="00FF76E1" w:rsidP="00FF76E1">
                          <w:pPr>
                            <w:ind w:firstLine="720"/>
                          </w:pPr>
                          <w:r>
                            <w:t xml:space="preserve">Saima </w:t>
                          </w:r>
                          <w:proofErr w:type="spellStart"/>
                          <w:r>
                            <w:t>Mahmood</w:t>
                          </w:r>
                          <w:proofErr w:type="spellEnd"/>
                          <w:r>
                            <w:tab/>
                            <w:t>A0084176Y</w:t>
                          </w:r>
                          <w:r>
                            <w:tab/>
                          </w:r>
                          <w:hyperlink r:id="rId17" w:history="1">
                            <w:r w:rsidRPr="00C144B3">
                              <w:rPr>
                                <w:rStyle w:val="Hyperlink"/>
                              </w:rPr>
                              <w:t>a0084176@nus.edu.sg</w:t>
                            </w:r>
                          </w:hyperlink>
                        </w:p>
                        <w:p w:rsidR="00FF76E1" w:rsidRDefault="00FF76E1"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FF76E1" w:rsidRPr="00D86F94" w:rsidRDefault="00FF76E1"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val="en-SG" w:eastAsia="en-SG"/>
            </w:rPr>
            <mc:AlternateContent>
              <mc:Choice Requires="wps">
                <w:drawing>
                  <wp:anchor distT="0" distB="0" distL="182880" distR="182880" simplePos="0" relativeHeight="251655168"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6E1" w:rsidRDefault="00454CCB"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76E1">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F76E1" w:rsidRPr="00FF76E1" w:rsidRDefault="001C403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516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FF76E1" w:rsidRDefault="008C3B73"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76E1">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F76E1" w:rsidRPr="00FF76E1" w:rsidRDefault="001C403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val="en-SG" w:eastAsia="en-SG"/>
            </w:rPr>
            <w:drawing>
              <wp:anchor distT="0" distB="0" distL="114300" distR="114300" simplePos="0" relativeHeight="251656192"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454CCB">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957CB8">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lastRenderedPageBreak/>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proofErr w:type="spellStart"/>
            <w:r>
              <w:rPr>
                <w:b/>
              </w:rPr>
              <w:t>Refractoring</w:t>
            </w:r>
            <w:proofErr w:type="spellEnd"/>
            <w:r>
              <w:rPr>
                <w:b/>
              </w:rPr>
              <w:t xml:space="preserve">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 xml:space="preserve">Extending Parser </w:t>
            </w:r>
            <w:proofErr w:type="spellStart"/>
            <w:r>
              <w:rPr>
                <w:b/>
              </w:rPr>
              <w:t>Funcationality</w:t>
            </w:r>
            <w:proofErr w:type="spellEnd"/>
          </w:p>
        </w:tc>
      </w:tr>
      <w:tr w:rsidR="00C160B3" w:rsidTr="00C160B3">
        <w:tc>
          <w:tcPr>
            <w:tcW w:w="1349" w:type="dxa"/>
            <w:vAlign w:val="center"/>
          </w:tcPr>
          <w:p w:rsidR="00C160B3" w:rsidRDefault="00C160B3" w:rsidP="00C160B3">
            <w:pPr>
              <w:jc w:val="center"/>
            </w:pPr>
            <w:proofErr w:type="spellStart"/>
            <w:r>
              <w:t>Azima</w:t>
            </w:r>
            <w:proofErr w:type="spellEnd"/>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proofErr w:type="spellStart"/>
            <w:r>
              <w:t>Saloni</w:t>
            </w:r>
            <w:proofErr w:type="spellEnd"/>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r>
              <w:t>Tho</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val="en-SG" w:eastAsia="en-SG"/>
        </w:rPr>
        <w:lastRenderedPageBreak/>
        <mc:AlternateContent>
          <mc:Choice Requires="wpg">
            <w:drawing>
              <wp:anchor distT="0" distB="0" distL="114300" distR="114300" simplePos="0" relativeHeight="251665408"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3C40C2" w:rsidRPr="00D74640" w:rsidRDefault="003C40C2"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5408"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3C40C2" w:rsidRPr="00D74640"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val="en-SG" w:eastAsia="en-SG"/>
        </w:rPr>
        <w:lastRenderedPageBreak/>
        <mc:AlternateContent>
          <mc:Choice Requires="wpg">
            <w:drawing>
              <wp:anchor distT="0" distB="0" distL="114300" distR="114300" simplePos="0" relativeHeight="251669504"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3C40C2" w:rsidRPr="00D71241" w:rsidRDefault="003C40C2"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9504"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3C40C2" w:rsidRPr="00D71241"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val="en-SG" w:eastAsia="en-SG"/>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3C40C2">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val="en-SG" w:eastAsia="en-SG"/>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3C40C2">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ED67C4">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117E64" w:rsidRDefault="00117E64" w:rsidP="00117E64">
      <w:r>
        <w:t xml:space="preserve">Query validating process is handled by </w:t>
      </w:r>
      <w:proofErr w:type="spellStart"/>
      <w:r>
        <w:t>QueryPreprocessor</w:t>
      </w:r>
      <w:proofErr w:type="spellEnd"/>
      <w:r>
        <w:t xml:space="preserve"> (QPP). QPP will read and validate data from query file, and store necessary information for query evaluating in </w:t>
      </w:r>
      <w:proofErr w:type="spellStart"/>
      <w:r>
        <w:t>QueryRepresentator</w:t>
      </w:r>
      <w:proofErr w:type="spellEnd"/>
      <w:r>
        <w:t>.</w:t>
      </w:r>
    </w:p>
    <w:p w:rsidR="00117E64" w:rsidRDefault="00117E64" w:rsidP="00117E64">
      <w:r>
        <w:t>During validation, QPP checks all query line by line, following these rules:</w:t>
      </w:r>
    </w:p>
    <w:p w:rsidR="00117E64" w:rsidRDefault="00117E64" w:rsidP="00117E64">
      <w:pPr>
        <w:pStyle w:val="ListParagraph"/>
        <w:numPr>
          <w:ilvl w:val="0"/>
          <w:numId w:val="24"/>
        </w:numPr>
      </w:pPr>
      <w:r>
        <w:t xml:space="preserve">If finding line containing declaration (e.g. </w:t>
      </w:r>
      <w:proofErr w:type="spellStart"/>
      <w:r>
        <w:t>stmt</w:t>
      </w:r>
      <w:proofErr w:type="spellEnd"/>
      <w:r>
        <w:t xml:space="preserve"> s</w:t>
      </w:r>
      <w:proofErr w:type="gramStart"/>
      <w:r>
        <w:t>; )</w:t>
      </w:r>
      <w:proofErr w:type="gramEnd"/>
      <w:r>
        <w:t xml:space="preserve">, QPP will send this part to </w:t>
      </w:r>
      <w:proofErr w:type="spellStart"/>
      <w:r>
        <w:t>checkDeclaration</w:t>
      </w:r>
      <w:proofErr w:type="spellEnd"/>
      <w:r>
        <w:t xml:space="preserve">() method. </w:t>
      </w:r>
    </w:p>
    <w:p w:rsidR="00117E64" w:rsidRDefault="007C1B49" w:rsidP="00117E64">
      <w:pPr>
        <w:pStyle w:val="ListParagraph"/>
        <w:numPr>
          <w:ilvl w:val="0"/>
          <w:numId w:val="24"/>
        </w:numPr>
      </w:pPr>
      <w:r>
        <w:t>If finding line containing</w:t>
      </w:r>
      <w:r w:rsidR="00117E64">
        <w:t xml:space="preserve"> query part (e.g. Select s such that Follows(s, 1)), QPP will send this part to </w:t>
      </w:r>
      <w:proofErr w:type="spellStart"/>
      <w:proofErr w:type="gramStart"/>
      <w:r w:rsidR="00117E64">
        <w:t>checkQueryPart</w:t>
      </w:r>
      <w:proofErr w:type="spellEnd"/>
      <w:r w:rsidR="00117E64">
        <w:t>(</w:t>
      </w:r>
      <w:proofErr w:type="gramEnd"/>
      <w:r w:rsidR="00117E64">
        <w:t>) method.</w:t>
      </w:r>
    </w:p>
    <w:p w:rsidR="007C1B49" w:rsidRDefault="00117E64" w:rsidP="00117E64">
      <w:pPr>
        <w:pStyle w:val="ListParagraph"/>
        <w:numPr>
          <w:ilvl w:val="0"/>
          <w:numId w:val="24"/>
        </w:numPr>
      </w:pPr>
      <w:r>
        <w:t xml:space="preserve">While </w:t>
      </w:r>
      <w:proofErr w:type="spellStart"/>
      <w:proofErr w:type="gramStart"/>
      <w:r>
        <w:t>checkQueryPart</w:t>
      </w:r>
      <w:proofErr w:type="spellEnd"/>
      <w:r>
        <w:t>(</w:t>
      </w:r>
      <w:proofErr w:type="gramEnd"/>
      <w:r>
        <w:t xml:space="preserve">) method runs, if QPP finds new clause of query, it will call the corresponding method </w:t>
      </w:r>
      <w:proofErr w:type="spellStart"/>
      <w:r>
        <w:t>checkClause</w:t>
      </w:r>
      <w:proofErr w:type="spellEnd"/>
      <w:r w:rsidR="007C1B49">
        <w:t xml:space="preserve">() (e.g. </w:t>
      </w:r>
      <w:proofErr w:type="spellStart"/>
      <w:r w:rsidR="007C1B49">
        <w:t>checkSuchThatCondtion</w:t>
      </w:r>
      <w:proofErr w:type="spellEnd"/>
      <w:r w:rsidR="007C1B49">
        <w:t>() ) for this clause. Currently, we provide method for “such that” clause and “pattern” clause, and still work on “with” clause.</w:t>
      </w:r>
    </w:p>
    <w:p w:rsidR="00117E64" w:rsidRPr="00117E64" w:rsidRDefault="007C1B49" w:rsidP="007C1B49">
      <w:r>
        <w:t xml:space="preserve">After validating the query, if no error is found, QPP will save validated data in </w:t>
      </w:r>
      <w:proofErr w:type="spellStart"/>
      <w:r>
        <w:t>QueryRepresentator</w:t>
      </w:r>
      <w:proofErr w:type="spellEnd"/>
      <w:r>
        <w:t xml:space="preserve">. </w:t>
      </w:r>
      <w:r w:rsidR="00117E64">
        <w:t xml:space="preserve"> </w:t>
      </w:r>
    </w:p>
    <w:p w:rsidR="0020763D" w:rsidRDefault="0020763D" w:rsidP="0020763D">
      <w:pPr>
        <w:pStyle w:val="Heading2"/>
      </w:pPr>
      <w:r>
        <w:t xml:space="preserve">Query Evaluation </w:t>
      </w:r>
    </w:p>
    <w:p w:rsidR="007C1B49" w:rsidRDefault="007C1B49" w:rsidP="007C1B49">
      <w:r>
        <w:t xml:space="preserve">Query evaluating process is carried out by </w:t>
      </w:r>
      <w:proofErr w:type="spellStart"/>
      <w:r>
        <w:t>QueryEvaluator</w:t>
      </w:r>
      <w:proofErr w:type="spellEnd"/>
      <w:r>
        <w:t xml:space="preserve"> (QE). Using the stored data in </w:t>
      </w:r>
      <w:proofErr w:type="spellStart"/>
      <w:r>
        <w:t>QueryRepresentator</w:t>
      </w:r>
      <w:proofErr w:type="spellEnd"/>
      <w:r>
        <w:t xml:space="preserve"> and PKB, QE will try to find values that satisfy the query’s conditions, and send the list of result values to the UI (i.e. </w:t>
      </w:r>
      <w:proofErr w:type="spellStart"/>
      <w:r>
        <w:t>AutoTester</w:t>
      </w:r>
      <w:proofErr w:type="spellEnd"/>
      <w:r>
        <w:t>).</w:t>
      </w:r>
    </w:p>
    <w:p w:rsidR="00265340" w:rsidRDefault="007C1B49" w:rsidP="007C1B49">
      <w:r>
        <w:lastRenderedPageBreak/>
        <w:t>During evaluating a query, firstly, QE will create a list of values for all parameters declared in that query. After that, it will check all query’s conditions one by one, attempting to update the list with values of parameters that satisfy the conditions.</w:t>
      </w:r>
      <w:r w:rsidR="00265340">
        <w:t xml:space="preserve"> If it meets any condition that no value can satisfy, QE will hang up the process and return an empty list for result of the query.</w:t>
      </w:r>
    </w:p>
    <w:p w:rsidR="007C1B49" w:rsidRPr="007C1B49" w:rsidRDefault="00265340" w:rsidP="007C1B49">
      <w:r>
        <w:t xml:space="preserve">After the process finishes with all condition being satisfied, QE will take result value and save it to the result list.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P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Pr>
        <w:spacing w:line="240" w:lineRule="auto"/>
        <w:ind w:left="1080"/>
      </w:pPr>
    </w:p>
    <w:p w:rsidR="003500EB" w:rsidRDefault="003500EB" w:rsidP="003500EB">
      <w:pPr>
        <w:pStyle w:val="Heading4"/>
      </w:pPr>
      <w:r>
        <w:lastRenderedPageBreak/>
        <w:t>PQL</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 w:rsidR="003500EB" w:rsidRDefault="003500EB" w:rsidP="003500EB">
      <w:pPr>
        <w:pStyle w:val="Heading3"/>
      </w:pPr>
      <w:r>
        <w:t>Integration Testing</w:t>
      </w:r>
    </w:p>
    <w:p w:rsidR="003500EB" w:rsidRDefault="003500EB" w:rsidP="003500EB">
      <w:pPr>
        <w:pStyle w:val="Heading4"/>
      </w:pPr>
      <w:r>
        <w:t>Parser &amp; PKB</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Pr="003500EB" w:rsidRDefault="003500EB" w:rsidP="003500EB">
      <w:pPr>
        <w:ind w:left="1080"/>
      </w:pPr>
    </w:p>
    <w:p w:rsidR="003500EB" w:rsidRDefault="003500EB" w:rsidP="003500EB">
      <w:pPr>
        <w:pStyle w:val="Heading4"/>
      </w:pPr>
      <w:r>
        <w:t>PKB &amp; QP</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Default="003500EB" w:rsidP="003500EB">
      <w:pPr>
        <w:pStyle w:val="Heading3"/>
      </w:pPr>
      <w:r>
        <w:lastRenderedPageBreak/>
        <w:t>Validation Testing</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Pr="003500EB" w:rsidRDefault="003500EB" w:rsidP="003500EB">
      <w:pPr>
        <w:ind w:left="708"/>
      </w:pPr>
    </w:p>
    <w:p w:rsidR="0020763D" w:rsidRDefault="0020763D" w:rsidP="0020763D">
      <w:pPr>
        <w:pStyle w:val="Heading1"/>
        <w:numPr>
          <w:ilvl w:val="0"/>
          <w:numId w:val="14"/>
        </w:numPr>
      </w:pPr>
      <w:r>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w:t>
      </w:r>
      <w:proofErr w:type="spellStart"/>
      <w:r>
        <w:t>refractored</w:t>
      </w:r>
      <w:proofErr w:type="spellEnd"/>
      <w:r>
        <w:t xml:space="preserve"> the code and this affected the project schedule for the QP. Due to this we were unable to implement </w:t>
      </w:r>
      <w:proofErr w:type="gramStart"/>
      <w:r>
        <w:t xml:space="preserve">the </w:t>
      </w:r>
      <w:r w:rsidRPr="00F16694">
        <w:rPr>
          <w:i/>
        </w:rPr>
        <w:t>with</w:t>
      </w:r>
      <w:proofErr w:type="gramEnd"/>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As this was the beginning iteration for this semester, we took some time setting up a new repository and integrating</w:t>
      </w:r>
      <w:bookmarkStart w:id="0" w:name="_GoBack"/>
      <w:bookmarkEnd w:id="0"/>
      <w:r>
        <w:t xml:space="preserve"> </w:t>
      </w:r>
      <w:proofErr w:type="spellStart"/>
      <w:r>
        <w:t>Autotester</w:t>
      </w:r>
      <w:proofErr w:type="spellEnd"/>
      <w:r>
        <w:t xml:space="preserve">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0F76F7">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0F76F7">
            <w:proofErr w:type="spellStart"/>
            <w:r w:rsidRPr="003C1BB4">
              <w:t>VarTable</w:t>
            </w:r>
            <w:proofErr w:type="spellEnd"/>
          </w:p>
        </w:tc>
      </w:tr>
      <w:tr w:rsidR="00434F73" w:rsidTr="000F76F7">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0F76F7">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0F76F7">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0F76F7">
            <w:r w:rsidRPr="003C1BB4">
              <w:lastRenderedPageBreak/>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0F76F7">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0F76F7">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0F76F7">
            <w:r w:rsidRPr="003C1BB4">
              <w:t>Description:</w:t>
            </w:r>
          </w:p>
          <w:p w:rsidR="00434F73" w:rsidRPr="003C1BB4" w:rsidRDefault="00434F73" w:rsidP="000F76F7">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0F76F7">
            <w:pPr>
              <w:rPr>
                <w:b w:val="0"/>
              </w:rPr>
            </w:pPr>
            <w:r w:rsidRPr="003C1BB4">
              <w:rPr>
                <w:b w:val="0"/>
              </w:rPr>
              <w:t>If “</w:t>
            </w:r>
            <w:proofErr w:type="spellStart"/>
            <w:r w:rsidRPr="003C1BB4">
              <w:rPr>
                <w:b w:val="0"/>
              </w:rPr>
              <w:t>ind</w:t>
            </w:r>
            <w:proofErr w:type="spellEnd"/>
            <w:r w:rsidRPr="003C1BB4">
              <w:rPr>
                <w:b w:val="0"/>
              </w:rPr>
              <w:t>” is out of range:</w:t>
            </w:r>
          </w:p>
          <w:p w:rsidR="00434F73" w:rsidRPr="003C1BB4" w:rsidRDefault="00434F73" w:rsidP="000F76F7">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0F76F7">
            <w:pPr>
              <w:rPr>
                <w:b w:val="0"/>
              </w:rPr>
            </w:pPr>
            <w:r w:rsidRPr="003C1BB4">
              <w:rPr>
                <w:b w:val="0"/>
              </w:rPr>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0F76F7">
            <w:r w:rsidRPr="003C1BB4">
              <w:t>Description:</w:t>
            </w:r>
          </w:p>
          <w:p w:rsidR="00434F73" w:rsidRPr="003C1BB4" w:rsidRDefault="00434F73" w:rsidP="000F76F7">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0F76F7">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0F76F7">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0F76F7">
            <w:r w:rsidRPr="00C765C0">
              <w:t>Follow</w:t>
            </w:r>
          </w:p>
        </w:tc>
      </w:tr>
      <w:tr w:rsidR="00434F73" w:rsidTr="000F76F7">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0F76F7">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0F76F7">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0F76F7">
            <w:r w:rsidRPr="00C765C0">
              <w:lastRenderedPageBreak/>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0F76F7">
            <w:r w:rsidRPr="000A1717">
              <w:t xml:space="preserve">Description: </w:t>
            </w:r>
          </w:p>
          <w:p w:rsidR="00434F73" w:rsidRPr="000A1717" w:rsidRDefault="00434F73" w:rsidP="000F76F7">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0F76F7">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0F76F7">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0F76F7">
            <w:r w:rsidRPr="00D01C2C">
              <w:t xml:space="preserve">Description: </w:t>
            </w:r>
          </w:p>
          <w:p w:rsidR="00434F73" w:rsidRPr="000A1717" w:rsidRDefault="00434F73" w:rsidP="000F76F7">
            <w:pPr>
              <w:rPr>
                <w:b w:val="0"/>
              </w:rPr>
            </w:pPr>
            <w:r w:rsidRPr="000A1717">
              <w:rPr>
                <w:b w:val="0"/>
              </w:rPr>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0F76F7">
            <w:pPr>
              <w:rPr>
                <w:b w:val="0"/>
              </w:rPr>
            </w:pPr>
            <w:r w:rsidRPr="000A1717">
              <w:rPr>
                <w:b w:val="0"/>
              </w:rPr>
              <w:t>Otherwise: return -1 (special value) and the table remains unchanged.</w:t>
            </w:r>
          </w:p>
        </w:tc>
      </w:tr>
      <w:tr w:rsidR="00434F73" w:rsidTr="000F76F7">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0F76F7">
            <w:r w:rsidRPr="00C066B3">
              <w:t xml:space="preserve">Description: </w:t>
            </w:r>
          </w:p>
          <w:p w:rsidR="00434F73" w:rsidRPr="000A1717" w:rsidRDefault="00434F73" w:rsidP="000F76F7">
            <w:pPr>
              <w:rPr>
                <w:b w:val="0"/>
              </w:rPr>
            </w:pPr>
            <w:r w:rsidRPr="000A1717">
              <w:rPr>
                <w:b w:val="0"/>
              </w:rPr>
              <w:t xml:space="preserve">If s1 &gt; 0, return an array of all statement numbers recorded in table that follow statement “s1” (Follows(s1, s)). </w:t>
            </w:r>
          </w:p>
          <w:p w:rsidR="00434F73" w:rsidRPr="000A1717" w:rsidRDefault="00434F73" w:rsidP="000F76F7">
            <w:pPr>
              <w:rPr>
                <w:b w:val="0"/>
              </w:rPr>
            </w:pPr>
            <w:r w:rsidRPr="000A1717">
              <w:rPr>
                <w:b w:val="0"/>
              </w:rPr>
              <w:t>Otherwise, return NULL</w:t>
            </w:r>
          </w:p>
        </w:tc>
      </w:tr>
      <w:tr w:rsidR="00434F73" w:rsidTr="000F76F7">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0F76F7">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0F76F7">
            <w:r w:rsidRPr="006243EC">
              <w:t xml:space="preserve">Description: </w:t>
            </w:r>
          </w:p>
          <w:p w:rsidR="00434F73" w:rsidRPr="000A1717" w:rsidRDefault="00434F73" w:rsidP="000F76F7">
            <w:pPr>
              <w:rPr>
                <w:b w:val="0"/>
              </w:rPr>
            </w:pPr>
            <w:r w:rsidRPr="000A1717">
              <w:rPr>
                <w:b w:val="0"/>
              </w:rPr>
              <w:t xml:space="preserve">If s1 &gt; 0, return an array of all statement numbers recorded in table that are followed by statement “s1” (Follows(s, s1)). </w:t>
            </w:r>
          </w:p>
          <w:p w:rsidR="00434F73" w:rsidRPr="000A1717" w:rsidRDefault="00434F73" w:rsidP="000F76F7">
            <w:pPr>
              <w:rPr>
                <w:b w:val="0"/>
              </w:rPr>
            </w:pPr>
            <w:r w:rsidRPr="000A1717">
              <w:rPr>
                <w:b w:val="0"/>
              </w:rPr>
              <w:t>Otherwise, return NULL</w:t>
            </w:r>
          </w:p>
        </w:tc>
      </w:tr>
      <w:tr w:rsidR="00434F73" w:rsidTr="000F76F7">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0F76F7">
            <w:r w:rsidRPr="006243EC">
              <w:t xml:space="preserve">Description: </w:t>
            </w:r>
          </w:p>
          <w:p w:rsidR="00434F73" w:rsidRPr="000A1717" w:rsidRDefault="00434F73" w:rsidP="000F76F7">
            <w:pPr>
              <w:rPr>
                <w:b w:val="0"/>
              </w:rPr>
            </w:pPr>
            <w:r w:rsidRPr="000A1717">
              <w:rPr>
                <w:b w:val="0"/>
              </w:rPr>
              <w:t xml:space="preserve">If s1 &gt; 0, return an array of all statement numbers “s” recorded in table that Follows*(s, s1) exists. </w:t>
            </w:r>
          </w:p>
          <w:p w:rsidR="00434F73" w:rsidRPr="000A1717" w:rsidRDefault="00434F73" w:rsidP="000F76F7">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lastRenderedPageBreak/>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0F76F7">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r w:rsidRPr="001D0ABD">
              <w:t>Parent</w:t>
            </w:r>
          </w:p>
        </w:tc>
      </w:tr>
      <w:tr w:rsidR="00434F73" w:rsidTr="000F76F7">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0F76F7">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0F76F7">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r w:rsidRPr="00A40A93">
              <w:t>Public Interface:</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0F76F7">
            <w:pPr>
              <w:rPr>
                <w:b w:val="0"/>
              </w:rPr>
            </w:pPr>
            <w:r w:rsidRPr="00615AFF">
              <w:rPr>
                <w:b w:val="0"/>
              </w:rPr>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0F76F7">
            <w:pPr>
              <w:rPr>
                <w:b w:val="0"/>
              </w:rPr>
            </w:pPr>
            <w:r w:rsidRPr="00615AFF">
              <w:rPr>
                <w:b w:val="0"/>
              </w:rPr>
              <w:t>Otherwise return false.</w:t>
            </w:r>
          </w:p>
        </w:tc>
      </w:tr>
      <w:tr w:rsidR="00434F73" w:rsidRPr="00615AFF" w:rsidTr="000F76F7">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0F76F7">
            <w:pPr>
              <w:rPr>
                <w:b w:val="0"/>
              </w:rPr>
            </w:pPr>
            <w:r w:rsidRPr="00615AFF">
              <w:rPr>
                <w:b w:val="0"/>
              </w:rPr>
              <w:t>Otherwise: return -1 (special value) and the table remains unchanged.</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0F76F7">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s1 &gt; 0, return statement number “s” recorded in table that is direct parent of statement “s1” (Parent(s, s1)). </w:t>
            </w:r>
          </w:p>
          <w:p w:rsidR="00434F73" w:rsidRPr="00615AFF" w:rsidRDefault="00434F73" w:rsidP="000F76F7">
            <w:pPr>
              <w:rPr>
                <w:b w:val="0"/>
              </w:rPr>
            </w:pPr>
            <w:r>
              <w:rPr>
                <w:b w:val="0"/>
              </w:rPr>
              <w:t>Otherwi</w:t>
            </w:r>
            <w:r w:rsidRPr="00615AFF">
              <w:rPr>
                <w:b w:val="0"/>
              </w:rPr>
              <w:t>se, return NULL</w:t>
            </w:r>
          </w:p>
        </w:tc>
      </w:tr>
      <w:tr w:rsidR="00434F73" w:rsidRPr="00615AFF" w:rsidTr="000F76F7">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0F76F7">
            <w:pPr>
              <w:rPr>
                <w:b w:val="0"/>
              </w:rPr>
            </w:pPr>
            <w:r w:rsidRPr="00615AFF">
              <w:rPr>
                <w:b w:val="0"/>
              </w:rPr>
              <w:t>Otherwise, return NULL</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pPr>
              <w:rPr>
                <w:b w:val="0"/>
              </w:rPr>
            </w:pPr>
            <w:r w:rsidRPr="00615AFF">
              <w:rPr>
                <w:b w:val="0"/>
              </w:rPr>
              <w:lastRenderedPageBreak/>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0F76F7">
            <w:r>
              <w:t>Description:</w:t>
            </w:r>
          </w:p>
          <w:p w:rsidR="00434F73" w:rsidRPr="00615AFF" w:rsidRDefault="00434F73" w:rsidP="000F76F7">
            <w:pPr>
              <w:rPr>
                <w:b w:val="0"/>
              </w:rPr>
            </w:pPr>
            <w:r w:rsidRPr="00615AFF">
              <w:rPr>
                <w:b w:val="0"/>
              </w:rPr>
              <w:t>If s1 &gt; 0, return all statement numbers recorded in table that are parent (direct or indirect) of statement “s1” (Parent*(s, s1))</w:t>
            </w:r>
          </w:p>
          <w:p w:rsidR="00434F73" w:rsidRPr="00615AFF" w:rsidRDefault="00434F73" w:rsidP="000F76F7">
            <w:pPr>
              <w:rPr>
                <w:b w:val="0"/>
              </w:rPr>
            </w:pPr>
            <w:r w:rsidRPr="00615AFF">
              <w:rPr>
                <w:b w:val="0"/>
              </w:rPr>
              <w:t>Otherwise, return NUL</w:t>
            </w:r>
            <w:r>
              <w:rPr>
                <w:b w:val="0"/>
              </w:rPr>
              <w:t>L</w:t>
            </w:r>
          </w:p>
        </w:tc>
      </w:tr>
      <w:tr w:rsidR="00434F73" w:rsidRPr="00615AFF" w:rsidTr="000F76F7">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0F76F7">
            <w:r w:rsidRPr="009C3380">
              <w:t xml:space="preserve">Description: </w:t>
            </w:r>
          </w:p>
          <w:p w:rsidR="00434F73" w:rsidRPr="00615AFF" w:rsidRDefault="00434F73" w:rsidP="000F76F7">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0F76F7">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0F76F7">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0F76F7">
            <w:r w:rsidRPr="00F76B89">
              <w:t>Modify</w:t>
            </w:r>
          </w:p>
        </w:tc>
      </w:tr>
      <w:tr w:rsidR="00434F73" w:rsidTr="000F76F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0F76F7">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0F76F7"/>
        </w:tc>
      </w:tr>
      <w:tr w:rsidR="00434F73" w:rsidTr="000F76F7">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0F76F7">
            <w:r w:rsidRPr="00B4242F">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0F76F7">
            <w:pPr>
              <w:rPr>
                <w:b w:val="0"/>
              </w:rPr>
            </w:pPr>
            <w:r w:rsidRPr="0042426D">
              <w:rPr>
                <w:b w:val="0"/>
              </w:rPr>
              <w:lastRenderedPageBreak/>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0F76F7">
            <w:pPr>
              <w:rPr>
                <w:b w:val="0"/>
              </w:rPr>
            </w:pPr>
            <w:r w:rsidRPr="0042426D">
              <w:rPr>
                <w:b w:val="0"/>
              </w:rPr>
              <w:t>Otherwise return TRUE.</w:t>
            </w:r>
          </w:p>
        </w:tc>
      </w:tr>
      <w:tr w:rsidR="00434F73" w:rsidTr="000F76F7">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0F76F7">
            <w:pPr>
              <w:rPr>
                <w:b w:val="0"/>
              </w:rPr>
            </w:pPr>
            <w:r w:rsidRPr="0042426D">
              <w:rPr>
                <w:b w:val="0"/>
              </w:rPr>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0F76F7">
            <w:pPr>
              <w:rPr>
                <w:b w:val="0"/>
              </w:rPr>
            </w:pPr>
            <w:r w:rsidRPr="0042426D">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0F76F7">
            <w:pPr>
              <w:rPr>
                <w:b w:val="0"/>
              </w:rPr>
            </w:pPr>
            <w:r w:rsidRPr="0042426D">
              <w:rPr>
                <w:b w:val="0"/>
              </w:rPr>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If s &gt; 0  just return an array of all index values recorded in table whose variable are modified by  statement “s”.</w:t>
            </w:r>
          </w:p>
          <w:p w:rsidR="00434F73" w:rsidRPr="0042426D" w:rsidRDefault="00434F73" w:rsidP="000F76F7">
            <w:pPr>
              <w:rPr>
                <w:b w:val="0"/>
              </w:rPr>
            </w:pPr>
            <w:r>
              <w:rPr>
                <w:b w:val="0"/>
              </w:rPr>
              <w:t>Oth</w:t>
            </w:r>
            <w:r w:rsidRPr="0042426D">
              <w:rPr>
                <w:b w:val="0"/>
              </w:rPr>
              <w:t>erwise, return NULL.</w:t>
            </w:r>
          </w:p>
        </w:tc>
      </w:tr>
      <w:tr w:rsidR="00434F73" w:rsidTr="000F76F7">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0F76F7">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0F76F7">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0F76F7">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t>Uses</w:t>
            </w:r>
          </w:p>
        </w:tc>
      </w:tr>
      <w:tr w:rsidR="00434F73" w:rsidTr="000F76F7">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0F76F7">
            <w:r w:rsidRPr="00F60EAE">
              <w:t xml:space="preserve">Overview: </w:t>
            </w:r>
          </w:p>
          <w:p w:rsidR="00434F73" w:rsidRPr="00C86209" w:rsidRDefault="00434F73" w:rsidP="000F76F7">
            <w:pPr>
              <w:rPr>
                <w:b w:val="0"/>
              </w:rPr>
            </w:pPr>
            <w:proofErr w:type="spellStart"/>
            <w:r w:rsidRPr="00C86209">
              <w:rPr>
                <w:b w:val="0"/>
              </w:rPr>
              <w:lastRenderedPageBreak/>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0F76F7">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lastRenderedPageBreak/>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0F76F7">
            <w:pPr>
              <w:rPr>
                <w:b w:val="0"/>
              </w:rPr>
            </w:pPr>
            <w:r w:rsidRPr="00C86209">
              <w:rPr>
                <w:b w:val="0"/>
              </w:rPr>
              <w:t>Otherwise return TRUE.</w:t>
            </w:r>
          </w:p>
        </w:tc>
      </w:tr>
      <w:tr w:rsidR="00434F73" w:rsidTr="000F76F7">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If the relation Uses(s, “x”), is not in Uses Table, insert it into the table and return its index value.</w:t>
            </w:r>
          </w:p>
          <w:p w:rsidR="00434F73" w:rsidRPr="00C86209" w:rsidRDefault="00434F73" w:rsidP="000F76F7">
            <w:pPr>
              <w:rPr>
                <w:b w:val="0"/>
              </w:rPr>
            </w:pPr>
            <w:r w:rsidRPr="00C86209">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If s &gt; 0  just return an array of all index values recorded in table whose variable are used by  statement “s”.</w:t>
            </w:r>
          </w:p>
          <w:p w:rsidR="00434F73" w:rsidRPr="00C86209" w:rsidRDefault="00434F73" w:rsidP="000F76F7">
            <w:pPr>
              <w:rPr>
                <w:b w:val="0"/>
              </w:rPr>
            </w:pPr>
            <w:r w:rsidRPr="00C86209">
              <w:rPr>
                <w:b w:val="0"/>
              </w:rPr>
              <w:t>Otherwise, return NULL.</w:t>
            </w:r>
          </w:p>
        </w:tc>
      </w:tr>
      <w:tr w:rsidR="00434F73" w:rsidTr="000F76F7">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0F76F7">
            <w:pPr>
              <w:rPr>
                <w:b w:val="0"/>
              </w:rPr>
            </w:pPr>
            <w:r w:rsidRPr="00C86209">
              <w:rPr>
                <w:b w:val="0"/>
              </w:rPr>
              <w:t>Otherwise, return NULL.</w:t>
            </w:r>
          </w:p>
        </w:tc>
      </w:tr>
    </w:tbl>
    <w:p w:rsidR="00434F73" w:rsidRDefault="00434F73" w:rsidP="00434F73"/>
    <w:p w:rsidR="00434F73" w:rsidRDefault="00434F73" w:rsidP="00434F73">
      <w:pPr>
        <w:pStyle w:val="Heading2"/>
      </w:pPr>
      <w:r>
        <w:lastRenderedPageBreak/>
        <w:t>Statement Table API</w:t>
      </w:r>
    </w:p>
    <w:tbl>
      <w:tblPr>
        <w:tblStyle w:val="PlainTable1"/>
        <w:tblW w:w="9451" w:type="dxa"/>
        <w:tblLook w:val="04A0" w:firstRow="1" w:lastRow="0" w:firstColumn="1" w:lastColumn="0" w:noHBand="0" w:noVBand="1"/>
      </w:tblPr>
      <w:tblGrid>
        <w:gridCol w:w="9451"/>
      </w:tblGrid>
      <w:tr w:rsidR="00434F73" w:rsidTr="000F76F7">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0F76F7">
            <w:proofErr w:type="spellStart"/>
            <w:r>
              <w:t>StatTable</w:t>
            </w:r>
            <w:proofErr w:type="spellEnd"/>
          </w:p>
        </w:tc>
      </w:tr>
      <w:tr w:rsidR="00434F73" w:rsidTr="000F76F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0F76F7">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0F76F7">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0F76F7">
            <w:r w:rsidRPr="005661EC">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0F76F7">
            <w:pPr>
              <w:rPr>
                <w:b w:val="0"/>
              </w:rPr>
            </w:pPr>
            <w:r w:rsidRPr="00517C7A">
              <w:rPr>
                <w:b w:val="0"/>
              </w:rPr>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0F76F7">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0F76F7">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0F76F7">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0F76F7">
            <w:pPr>
              <w:rPr>
                <w:b w:val="0"/>
              </w:rPr>
            </w:pPr>
            <w:r w:rsidRPr="00517C7A">
              <w:rPr>
                <w:b w:val="0"/>
              </w:rPr>
              <w:t>Returns “variable not found” message.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0F76F7">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0F76F7">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0F76F7">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t>Calls</w:t>
            </w:r>
          </w:p>
        </w:tc>
      </w:tr>
      <w:tr w:rsidR="00434F73" w:rsidTr="000F76F7">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0F76F7">
            <w:r w:rsidRPr="00F60EAE">
              <w:lastRenderedPageBreak/>
              <w:t xml:space="preserve">Overview: </w:t>
            </w:r>
          </w:p>
          <w:p w:rsidR="00434F73" w:rsidRPr="00C86209" w:rsidRDefault="00434F73" w:rsidP="000F76F7">
            <w:pPr>
              <w:rPr>
                <w:b w:val="0"/>
              </w:rPr>
            </w:pPr>
            <w:r>
              <w:rPr>
                <w:b w:val="0"/>
              </w:rPr>
              <w:t>Calls tables is to keep the pairs of procedures being called or calling.</w:t>
            </w:r>
          </w:p>
        </w:tc>
      </w:tr>
      <w:tr w:rsidR="00434F73" w:rsidTr="000F76F7">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0F76F7">
            <w:pPr>
              <w:rPr>
                <w:b w:val="0"/>
              </w:rPr>
            </w:pPr>
            <w:r w:rsidRPr="00C86209">
              <w:rPr>
                <w:b w:val="0"/>
              </w:rPr>
              <w:t>Otherwise return TRUE.</w:t>
            </w:r>
          </w:p>
        </w:tc>
      </w:tr>
      <w:tr w:rsidR="00434F73" w:rsidTr="000F76F7">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0F76F7">
            <w:pPr>
              <w:rPr>
                <w:b w:val="0"/>
              </w:rPr>
            </w:pPr>
            <w:r w:rsidRPr="00C86209">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Pr>
                <w:b w:val="0"/>
              </w:rPr>
              <w:t xml:space="preserve">Returns vector of called procedures by proc1. </w:t>
            </w:r>
          </w:p>
        </w:tc>
      </w:tr>
      <w:tr w:rsidR="00434F73" w:rsidTr="000F76F7">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27"/>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CCB" w:rsidRDefault="00454CCB" w:rsidP="004F200D">
      <w:pPr>
        <w:spacing w:before="0" w:after="0" w:line="240" w:lineRule="auto"/>
      </w:pPr>
      <w:r>
        <w:separator/>
      </w:r>
    </w:p>
  </w:endnote>
  <w:endnote w:type="continuationSeparator" w:id="0">
    <w:p w:rsidR="00454CCB" w:rsidRDefault="00454CCB"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4F200D" w:rsidRDefault="004F200D">
        <w:pPr>
          <w:pStyle w:val="Footer"/>
          <w:jc w:val="right"/>
        </w:pPr>
        <w:r>
          <w:fldChar w:fldCharType="begin"/>
        </w:r>
        <w:r>
          <w:instrText xml:space="preserve"> PAGE   \* MERGEFORMAT </w:instrText>
        </w:r>
        <w:r>
          <w:fldChar w:fldCharType="separate"/>
        </w:r>
        <w:r w:rsidR="00265340">
          <w:rPr>
            <w:noProof/>
          </w:rPr>
          <w:t>11</w:t>
        </w:r>
        <w:r>
          <w:rPr>
            <w:noProof/>
          </w:rPr>
          <w:fldChar w:fldCharType="end"/>
        </w:r>
      </w:p>
    </w:sdtContent>
  </w:sdt>
  <w:p w:rsidR="004F200D" w:rsidRDefault="004F20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CCB" w:rsidRDefault="00454CCB" w:rsidP="004F200D">
      <w:pPr>
        <w:spacing w:before="0" w:after="0" w:line="240" w:lineRule="auto"/>
      </w:pPr>
      <w:r>
        <w:separator/>
      </w:r>
    </w:p>
  </w:footnote>
  <w:footnote w:type="continuationSeparator" w:id="0">
    <w:p w:rsidR="00454CCB" w:rsidRDefault="00454CCB"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EBCC9468"/>
    <w:lvl w:ilvl="0">
      <w:start w:val="1"/>
      <w:numFmt w:val="decimal"/>
      <w:lvlText w:val="%1."/>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7058A3"/>
    <w:multiLevelType w:val="hybridMultilevel"/>
    <w:tmpl w:val="03C861AA"/>
    <w:lvl w:ilvl="0" w:tplc="B688F0E4">
      <w:start w:val="1"/>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3"/>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2"/>
  </w:num>
  <w:num w:numId="23">
    <w:abstractNumId w:val="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62507"/>
    <w:rsid w:val="00090012"/>
    <w:rsid w:val="00114F0D"/>
    <w:rsid w:val="00117E64"/>
    <w:rsid w:val="001C4032"/>
    <w:rsid w:val="0020763D"/>
    <w:rsid w:val="00265340"/>
    <w:rsid w:val="002D3519"/>
    <w:rsid w:val="003500EB"/>
    <w:rsid w:val="003B1243"/>
    <w:rsid w:val="003C40C2"/>
    <w:rsid w:val="003F655C"/>
    <w:rsid w:val="00434F73"/>
    <w:rsid w:val="00444F27"/>
    <w:rsid w:val="00454CCB"/>
    <w:rsid w:val="004641FC"/>
    <w:rsid w:val="00497272"/>
    <w:rsid w:val="004F200D"/>
    <w:rsid w:val="00791774"/>
    <w:rsid w:val="007C1B49"/>
    <w:rsid w:val="008C054D"/>
    <w:rsid w:val="008C3B73"/>
    <w:rsid w:val="009010D5"/>
    <w:rsid w:val="0094321B"/>
    <w:rsid w:val="00955532"/>
    <w:rsid w:val="00957CB8"/>
    <w:rsid w:val="00A71A20"/>
    <w:rsid w:val="00AC5E7F"/>
    <w:rsid w:val="00AE5D6C"/>
    <w:rsid w:val="00B55DC0"/>
    <w:rsid w:val="00C160B3"/>
    <w:rsid w:val="00C4545D"/>
    <w:rsid w:val="00CC2BC1"/>
    <w:rsid w:val="00E73E40"/>
    <w:rsid w:val="00ED67C4"/>
    <w:rsid w:val="00F16694"/>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A6E913EE-DB44-4C6C-B53B-3AFE9A0E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255</TotalTime>
  <Pages>19</Pages>
  <Words>2659</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17786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Vu Phuc Tho</cp:lastModifiedBy>
  <cp:revision>19</cp:revision>
  <dcterms:created xsi:type="dcterms:W3CDTF">2014-09-04T05:36:00Z</dcterms:created>
  <dcterms:modified xsi:type="dcterms:W3CDTF">2014-09-08T02:13:00Z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