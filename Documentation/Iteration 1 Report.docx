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EndPr/>
      <w:sdtContent>
        <w:p w:rsidR="00FF76E1" w:rsidRDefault="00FF76E1">
          <w:r>
            <w:rPr>
              <w:noProof/>
              <w:lang w:eastAsia="en-US"/>
            </w:rPr>
            <mc:AlternateContent>
              <mc:Choice Requires="wps">
                <w:drawing>
                  <wp:anchor distT="0" distB="0" distL="114300" distR="114300" simplePos="0" relativeHeight="251654144"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76E1" w:rsidRDefault="00FF76E1">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FF76E1" w:rsidRDefault="00FF76E1">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8240"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FF76E1" w:rsidRDefault="00FF76E1" w:rsidP="00FF76E1">
                                <w:r>
                                  <w:t>Team Number: 4</w:t>
                                </w:r>
                                <w:r>
                                  <w:tab/>
                                </w:r>
                                <w:r>
                                  <w:tab/>
                                  <w:t>Consultation Day/Hour:  Tuesday, 1pm</w:t>
                                </w:r>
                              </w:p>
                              <w:p w:rsidR="00FF76E1" w:rsidRDefault="00FF76E1" w:rsidP="00FF76E1">
                                <w:r>
                                  <w:t>Team Name: Team 4</w:t>
                                </w:r>
                              </w:p>
                              <w:p w:rsidR="00FF76E1" w:rsidRDefault="00FF76E1" w:rsidP="00FF76E1">
                                <w:r>
                                  <w:t>Team Members Information:</w:t>
                                </w:r>
                              </w:p>
                              <w:p w:rsidR="00FF76E1" w:rsidRDefault="00FF76E1" w:rsidP="00FF76E1">
                                <w:pPr>
                                  <w:rPr>
                                    <w:u w:val="single"/>
                                  </w:rPr>
                                </w:pPr>
                                <w:r>
                                  <w:tab/>
                                </w:r>
                                <w:r w:rsidRPr="00D86F94">
                                  <w:rPr>
                                    <w:u w:val="single"/>
                                  </w:rPr>
                                  <w:t>Group PKB</w:t>
                                </w:r>
                              </w:p>
                              <w:p w:rsidR="00FF76E1" w:rsidRDefault="00FF76E1"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FF76E1" w:rsidRDefault="00FF76E1" w:rsidP="00FF76E1">
                                <w:r>
                                  <w:tab/>
                                  <w:t xml:space="preserve">M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FF76E1" w:rsidRDefault="00FF76E1" w:rsidP="00FF76E1">
                                <w:pPr>
                                  <w:ind w:firstLine="720"/>
                                  <w:rPr>
                                    <w:u w:val="single"/>
                                  </w:rPr>
                                </w:pPr>
                                <w:r w:rsidRPr="00D86F94">
                                  <w:rPr>
                                    <w:u w:val="single"/>
                                  </w:rPr>
                                  <w:t>Group PQL</w:t>
                                </w:r>
                              </w:p>
                              <w:p w:rsidR="00FF76E1" w:rsidRDefault="00FF76E1" w:rsidP="00FF76E1">
                                <w:pPr>
                                  <w:ind w:firstLine="720"/>
                                </w:pPr>
                                <w:r>
                                  <w:t xml:space="preserve">Saima </w:t>
                                </w:r>
                                <w:proofErr w:type="spellStart"/>
                                <w:r>
                                  <w:t>Mahmood</w:t>
                                </w:r>
                                <w:proofErr w:type="spellEnd"/>
                                <w:r>
                                  <w:tab/>
                                  <w:t>A0084176Y</w:t>
                                </w:r>
                                <w:r>
                                  <w:tab/>
                                </w:r>
                                <w:hyperlink r:id="rId12" w:history="1">
                                  <w:r w:rsidRPr="00C144B3">
                                    <w:rPr>
                                      <w:rStyle w:val="Hyperlink"/>
                                    </w:rPr>
                                    <w:t>a0084176@nus.edu.sg</w:t>
                                  </w:r>
                                </w:hyperlink>
                              </w:p>
                              <w:p w:rsidR="00FF76E1" w:rsidRDefault="00FF76E1"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FF76E1" w:rsidRPr="00D86F94" w:rsidRDefault="00FF76E1"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FF76E1" w:rsidRDefault="00FF76E1" w:rsidP="00FF76E1">
                          <w:r>
                            <w:t>Team Number: 4</w:t>
                          </w:r>
                          <w:r>
                            <w:tab/>
                          </w:r>
                          <w:r>
                            <w:tab/>
                            <w:t>Consultation Day/Hour:  Tuesday, 1pm</w:t>
                          </w:r>
                        </w:p>
                        <w:p w:rsidR="00FF76E1" w:rsidRDefault="00FF76E1" w:rsidP="00FF76E1">
                          <w:r>
                            <w:t>Team Name: Team 4</w:t>
                          </w:r>
                        </w:p>
                        <w:p w:rsidR="00FF76E1" w:rsidRDefault="00FF76E1" w:rsidP="00FF76E1">
                          <w:r>
                            <w:t>Team Members Information:</w:t>
                          </w:r>
                        </w:p>
                        <w:p w:rsidR="00FF76E1" w:rsidRDefault="00FF76E1" w:rsidP="00FF76E1">
                          <w:pPr>
                            <w:rPr>
                              <w:u w:val="single"/>
                            </w:rPr>
                          </w:pPr>
                          <w:r>
                            <w:tab/>
                          </w:r>
                          <w:r w:rsidRPr="00D86F94">
                            <w:rPr>
                              <w:u w:val="single"/>
                            </w:rPr>
                            <w:t>Group PKB</w:t>
                          </w:r>
                        </w:p>
                        <w:p w:rsidR="00FF76E1" w:rsidRDefault="00FF76E1"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FF76E1" w:rsidRDefault="00FF76E1" w:rsidP="00FF76E1">
                          <w:r>
                            <w:tab/>
                            <w:t xml:space="preserve">M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FF76E1" w:rsidRDefault="00FF76E1" w:rsidP="00FF76E1">
                          <w:pPr>
                            <w:ind w:firstLine="720"/>
                            <w:rPr>
                              <w:u w:val="single"/>
                            </w:rPr>
                          </w:pPr>
                          <w:r w:rsidRPr="00D86F94">
                            <w:rPr>
                              <w:u w:val="single"/>
                            </w:rPr>
                            <w:t>Group PQL</w:t>
                          </w:r>
                        </w:p>
                        <w:p w:rsidR="00FF76E1" w:rsidRDefault="00FF76E1" w:rsidP="00FF76E1">
                          <w:pPr>
                            <w:ind w:firstLine="720"/>
                          </w:pPr>
                          <w:r>
                            <w:t xml:space="preserve">Saima </w:t>
                          </w:r>
                          <w:proofErr w:type="spellStart"/>
                          <w:r>
                            <w:t>Mahmood</w:t>
                          </w:r>
                          <w:proofErr w:type="spellEnd"/>
                          <w:r>
                            <w:tab/>
                            <w:t>A0084176Y</w:t>
                          </w:r>
                          <w:r>
                            <w:tab/>
                          </w:r>
                          <w:hyperlink r:id="rId17" w:history="1">
                            <w:r w:rsidRPr="00C144B3">
                              <w:rPr>
                                <w:rStyle w:val="Hyperlink"/>
                              </w:rPr>
                              <w:t>a0084176@nus.edu.sg</w:t>
                            </w:r>
                          </w:hyperlink>
                        </w:p>
                        <w:p w:rsidR="00FF76E1" w:rsidRDefault="00FF76E1"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FF76E1" w:rsidRPr="00D86F94" w:rsidRDefault="00FF76E1"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5168"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6E1" w:rsidRDefault="008C3B73"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76E1">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F76E1" w:rsidRPr="00FF76E1" w:rsidRDefault="001C403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516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FF76E1" w:rsidRDefault="008C3B73"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F76E1">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FF76E1" w:rsidRPr="00FF76E1" w:rsidRDefault="001C403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eastAsia="en-US"/>
            </w:rPr>
            <w:drawing>
              <wp:anchor distT="0" distB="0" distL="114300" distR="114300" simplePos="0" relativeHeight="251656192"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8C3B73">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957CB8">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w:t>
      </w:r>
      <w:r>
        <w:t xml:space="preserve">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lastRenderedPageBreak/>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proofErr w:type="spellStart"/>
            <w:r>
              <w:t>Tho</w:t>
            </w:r>
            <w:proofErr w:type="spellEnd"/>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fldChar w:fldCharType="begin"/>
      </w:r>
      <w:r>
        <w:instrText xml:space="preserve"> SEQ Table \* ARABIC </w:instrText>
      </w:r>
      <w:r>
        <w:fldChar w:fldCharType="separate"/>
      </w:r>
      <w:r>
        <w:rPr>
          <w:noProof/>
        </w:rPr>
        <w:t>1</w:t>
      </w:r>
      <w:r>
        <w:fldChar w:fldCharType="end"/>
      </w:r>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proofErr w:type="spellStart"/>
            <w:r>
              <w:rPr>
                <w:b/>
              </w:rPr>
              <w:t>Refractoring</w:t>
            </w:r>
            <w:proofErr w:type="spellEnd"/>
            <w:r>
              <w:rPr>
                <w:b/>
              </w:rPr>
              <w:t xml:space="preserve">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 xml:space="preserve">Extending Parser </w:t>
            </w:r>
            <w:proofErr w:type="spellStart"/>
            <w:r>
              <w:rPr>
                <w:b/>
              </w:rPr>
              <w:t>Funcationality</w:t>
            </w:r>
            <w:proofErr w:type="spellEnd"/>
          </w:p>
        </w:tc>
      </w:tr>
      <w:tr w:rsidR="00C160B3" w:rsidTr="00C160B3">
        <w:tc>
          <w:tcPr>
            <w:tcW w:w="1349" w:type="dxa"/>
            <w:vAlign w:val="center"/>
          </w:tcPr>
          <w:p w:rsidR="00C160B3" w:rsidRDefault="00C160B3" w:rsidP="00C160B3">
            <w:pPr>
              <w:jc w:val="center"/>
            </w:pPr>
            <w:proofErr w:type="spellStart"/>
            <w:r>
              <w:t>Azima</w:t>
            </w:r>
            <w:proofErr w:type="spellEnd"/>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proofErr w:type="spellStart"/>
            <w:r>
              <w:t>Saloni</w:t>
            </w:r>
            <w:proofErr w:type="spellEnd"/>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proofErr w:type="spellStart"/>
            <w:r>
              <w:t>Tho</w:t>
            </w:r>
            <w:proofErr w:type="spellEnd"/>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r>
        <w:fldChar w:fldCharType="begin"/>
      </w:r>
      <w:r>
        <w:instrText xml:space="preserve"> SEQ Table \* ARABIC </w:instrText>
      </w:r>
      <w:r>
        <w:fldChar w:fldCharType="separate"/>
      </w:r>
      <w:r>
        <w:rPr>
          <w:noProof/>
        </w:rPr>
        <w:t>2</w:t>
      </w:r>
      <w:r>
        <w:fldChar w:fldCharType="end"/>
      </w:r>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bookmarkStart w:id="0" w:name="_GoBack"/>
      <w:bookmarkEnd w:id="0"/>
    </w:p>
    <w:p w:rsidR="003C40C2" w:rsidRDefault="003C40C2">
      <w:pPr>
        <w:spacing w:before="0" w:after="160"/>
      </w:pPr>
      <w:r>
        <w:rPr>
          <w:noProof/>
          <w:lang w:eastAsia="en-US"/>
        </w:rPr>
        <w:lastRenderedPageBreak/>
        <mc:AlternateContent>
          <mc:Choice Requires="wpg">
            <w:drawing>
              <wp:anchor distT="0" distB="0" distL="114300" distR="114300" simplePos="0" relativeHeight="251665408"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3C40C2" w:rsidRPr="00D74640"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1</w:t>
                              </w:r>
                              <w:r>
                                <w:fldChar w:fldCharType="end"/>
                              </w:r>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5408"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3C40C2" w:rsidRPr="00D74640"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9504"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3C40C2" w:rsidRPr="00D71241"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9504"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3C40C2" w:rsidRPr="00D71241" w:rsidRDefault="003C40C2"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r>
        <w:fldChar w:fldCharType="begin"/>
      </w:r>
      <w:r>
        <w:instrText xml:space="preserve"> SEQ Figure \* ARABIC </w:instrText>
      </w:r>
      <w:r>
        <w:fldChar w:fldCharType="separate"/>
      </w:r>
      <w:r w:rsidR="003C40C2">
        <w:rPr>
          <w:noProof/>
        </w:rPr>
        <w:t>3</w:t>
      </w:r>
      <w:r>
        <w:fldChar w:fldCharType="end"/>
      </w:r>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w:t>
      </w:r>
      <w:r>
        <w:t>Boolean values</w:t>
      </w:r>
      <w:r>
        <w:t xml:space="preserve">.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r>
        <w:fldChar w:fldCharType="begin"/>
      </w:r>
      <w:r>
        <w:instrText xml:space="preserve"> SEQ Figure \* ARABIC </w:instrText>
      </w:r>
      <w:r>
        <w:fldChar w:fldCharType="separate"/>
      </w:r>
      <w:r w:rsidR="003C40C2">
        <w:rPr>
          <w:noProof/>
        </w:rPr>
        <w:t>4</w:t>
      </w:r>
      <w:r>
        <w:fldChar w:fldCharType="end"/>
      </w:r>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w:t>
      </w:r>
      <w:r>
        <w:t xml:space="preserve"> coding standards, our group has</w:t>
      </w:r>
      <w:r>
        <w:t xml:space="preserve"> decided to adopt the following </w:t>
      </w:r>
      <w:r>
        <w:t>naming conventions described in this section.</w:t>
      </w:r>
    </w:p>
    <w:p w:rsidR="00ED67C4" w:rsidRPr="00ED67C4" w:rsidRDefault="00E73E40" w:rsidP="00ED67C4">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20763D" w:rsidRDefault="0020763D" w:rsidP="0020763D">
      <w:pPr>
        <w:pStyle w:val="Heading2"/>
      </w:pPr>
      <w:r>
        <w:t xml:space="preserve">Query Evaluation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P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lastRenderedPageBreak/>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Pr>
        <w:spacing w:line="240" w:lineRule="auto"/>
        <w:ind w:left="1080"/>
      </w:pPr>
    </w:p>
    <w:p w:rsidR="003500EB" w:rsidRDefault="003500EB" w:rsidP="003500EB">
      <w:pPr>
        <w:pStyle w:val="Heading4"/>
      </w:pPr>
      <w:r>
        <w:t>PQL</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 w:rsidR="003500EB" w:rsidRDefault="003500EB" w:rsidP="003500EB">
      <w:pPr>
        <w:pStyle w:val="Heading3"/>
      </w:pPr>
      <w:r>
        <w:t>Integration Testing</w:t>
      </w:r>
    </w:p>
    <w:p w:rsidR="003500EB" w:rsidRDefault="003500EB" w:rsidP="003500EB">
      <w:pPr>
        <w:pStyle w:val="Heading4"/>
      </w:pPr>
      <w:r>
        <w:t>Parser &amp; PKB</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lastRenderedPageBreak/>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Pr="003500EB" w:rsidRDefault="003500EB" w:rsidP="003500EB">
      <w:pPr>
        <w:ind w:left="1080"/>
      </w:pPr>
    </w:p>
    <w:p w:rsidR="003500EB" w:rsidRDefault="003500EB" w:rsidP="003500EB">
      <w:pPr>
        <w:pStyle w:val="Heading4"/>
      </w:pPr>
      <w:r>
        <w:t>PKB &amp; QP</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Default="003500EB" w:rsidP="003500EB">
      <w:pPr>
        <w:pStyle w:val="Heading3"/>
      </w:pPr>
      <w:r>
        <w:t>Validation Testing</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Pr="003500EB" w:rsidRDefault="003500EB" w:rsidP="003500EB">
      <w:pPr>
        <w:ind w:left="708"/>
      </w:pPr>
    </w:p>
    <w:p w:rsidR="0020763D" w:rsidRDefault="0020763D" w:rsidP="0020763D">
      <w:pPr>
        <w:pStyle w:val="Heading1"/>
        <w:numPr>
          <w:ilvl w:val="0"/>
          <w:numId w:val="14"/>
        </w:numPr>
      </w:pPr>
      <w:r>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w:t>
      </w:r>
      <w:proofErr w:type="spellStart"/>
      <w:r>
        <w:t>refractored</w:t>
      </w:r>
      <w:proofErr w:type="spellEnd"/>
      <w:r>
        <w:t xml:space="preserve"> the code and this affected the project schedule for the QP. Due to this we were unable to implement </w:t>
      </w:r>
      <w:proofErr w:type="gramStart"/>
      <w:r>
        <w:t xml:space="preserve">the </w:t>
      </w:r>
      <w:r w:rsidRPr="00F16694">
        <w:rPr>
          <w:i/>
        </w:rPr>
        <w:t>with</w:t>
      </w:r>
      <w:proofErr w:type="gramEnd"/>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w:t>
      </w:r>
      <w:proofErr w:type="spellStart"/>
      <w:r>
        <w:t>Autotester</w:t>
      </w:r>
      <w:proofErr w:type="spellEnd"/>
      <w:r>
        <w:t xml:space="preserve">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lastRenderedPageBreak/>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0F76F7">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0F76F7">
            <w:proofErr w:type="spellStart"/>
            <w:r w:rsidRPr="003C1BB4">
              <w:t>VarTable</w:t>
            </w:r>
            <w:proofErr w:type="spellEnd"/>
          </w:p>
        </w:tc>
      </w:tr>
      <w:tr w:rsidR="00434F73" w:rsidTr="000F76F7">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0F76F7">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0F76F7">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0F76F7">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0F76F7">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0F76F7">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0F76F7">
            <w:r w:rsidRPr="003C1BB4">
              <w:t>Description:</w:t>
            </w:r>
          </w:p>
          <w:p w:rsidR="00434F73" w:rsidRPr="003C1BB4" w:rsidRDefault="00434F73" w:rsidP="000F76F7">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0F76F7">
            <w:pPr>
              <w:rPr>
                <w:b w:val="0"/>
              </w:rPr>
            </w:pPr>
            <w:r w:rsidRPr="003C1BB4">
              <w:rPr>
                <w:b w:val="0"/>
              </w:rPr>
              <w:t>If “</w:t>
            </w:r>
            <w:proofErr w:type="spellStart"/>
            <w:r w:rsidRPr="003C1BB4">
              <w:rPr>
                <w:b w:val="0"/>
              </w:rPr>
              <w:t>ind</w:t>
            </w:r>
            <w:proofErr w:type="spellEnd"/>
            <w:r w:rsidRPr="003C1BB4">
              <w:rPr>
                <w:b w:val="0"/>
              </w:rPr>
              <w:t>” is out of range:</w:t>
            </w:r>
          </w:p>
          <w:p w:rsidR="00434F73" w:rsidRPr="003C1BB4" w:rsidRDefault="00434F73" w:rsidP="000F76F7">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0F76F7">
            <w:pPr>
              <w:rPr>
                <w:b w:val="0"/>
              </w:rPr>
            </w:pPr>
            <w:r w:rsidRPr="003C1BB4">
              <w:rPr>
                <w:b w:val="0"/>
              </w:rPr>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0F76F7">
            <w:r w:rsidRPr="003C1BB4">
              <w:t>Description:</w:t>
            </w:r>
          </w:p>
          <w:p w:rsidR="00434F73" w:rsidRPr="003C1BB4" w:rsidRDefault="00434F73" w:rsidP="000F76F7">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0F76F7">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0F76F7">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0F76F7">
            <w:r w:rsidRPr="00C765C0">
              <w:t>Follow</w:t>
            </w:r>
          </w:p>
        </w:tc>
      </w:tr>
      <w:tr w:rsidR="00434F73" w:rsidTr="000F76F7">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0F76F7">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0F76F7">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0F76F7">
            <w:r w:rsidRPr="00C765C0">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0F76F7">
            <w:r w:rsidRPr="000A1717">
              <w:t xml:space="preserve">Description: </w:t>
            </w:r>
          </w:p>
          <w:p w:rsidR="00434F73" w:rsidRPr="000A1717" w:rsidRDefault="00434F73" w:rsidP="000F76F7">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0F76F7">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0F76F7">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0F76F7">
            <w:r w:rsidRPr="00D01C2C">
              <w:t xml:space="preserve">Description: </w:t>
            </w:r>
          </w:p>
          <w:p w:rsidR="00434F73" w:rsidRPr="000A1717" w:rsidRDefault="00434F73" w:rsidP="000F76F7">
            <w:pPr>
              <w:rPr>
                <w:b w:val="0"/>
              </w:rPr>
            </w:pPr>
            <w:r w:rsidRPr="000A1717">
              <w:rPr>
                <w:b w:val="0"/>
              </w:rPr>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0F76F7">
            <w:pPr>
              <w:rPr>
                <w:b w:val="0"/>
              </w:rPr>
            </w:pPr>
            <w:r w:rsidRPr="000A1717">
              <w:rPr>
                <w:b w:val="0"/>
              </w:rPr>
              <w:t>Otherwise: return -1 (special value) and the table remains unchanged.</w:t>
            </w:r>
          </w:p>
        </w:tc>
      </w:tr>
      <w:tr w:rsidR="00434F73" w:rsidTr="000F76F7">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0F76F7">
            <w:r w:rsidRPr="00C066B3">
              <w:t xml:space="preserve">Description: </w:t>
            </w:r>
          </w:p>
          <w:p w:rsidR="00434F73" w:rsidRPr="000A1717" w:rsidRDefault="00434F73" w:rsidP="000F76F7">
            <w:pPr>
              <w:rPr>
                <w:b w:val="0"/>
              </w:rPr>
            </w:pPr>
            <w:r w:rsidRPr="000A1717">
              <w:rPr>
                <w:b w:val="0"/>
              </w:rPr>
              <w:t xml:space="preserve">If s1 &gt; 0, return an array of all statement numbers recorded in table that follow statement “s1” (Follows(s1, s)). </w:t>
            </w:r>
          </w:p>
          <w:p w:rsidR="00434F73" w:rsidRPr="000A1717" w:rsidRDefault="00434F73" w:rsidP="000F76F7">
            <w:pPr>
              <w:rPr>
                <w:b w:val="0"/>
              </w:rPr>
            </w:pPr>
            <w:r w:rsidRPr="000A1717">
              <w:rPr>
                <w:b w:val="0"/>
              </w:rPr>
              <w:t>Otherwise, return NULL</w:t>
            </w:r>
          </w:p>
        </w:tc>
      </w:tr>
      <w:tr w:rsidR="00434F73" w:rsidTr="000F76F7">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0F76F7">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0F76F7">
            <w:r w:rsidRPr="006243EC">
              <w:t xml:space="preserve">Description: </w:t>
            </w:r>
          </w:p>
          <w:p w:rsidR="00434F73" w:rsidRPr="000A1717" w:rsidRDefault="00434F73" w:rsidP="000F76F7">
            <w:pPr>
              <w:rPr>
                <w:b w:val="0"/>
              </w:rPr>
            </w:pPr>
            <w:r w:rsidRPr="000A1717">
              <w:rPr>
                <w:b w:val="0"/>
              </w:rPr>
              <w:t xml:space="preserve">If s1 &gt; 0, return an array of all statement numbers recorded in table that are followed by statement “s1” (Follows(s, s1)). </w:t>
            </w:r>
          </w:p>
          <w:p w:rsidR="00434F73" w:rsidRPr="000A1717" w:rsidRDefault="00434F73" w:rsidP="000F76F7">
            <w:pPr>
              <w:rPr>
                <w:b w:val="0"/>
              </w:rPr>
            </w:pPr>
            <w:r w:rsidRPr="000A1717">
              <w:rPr>
                <w:b w:val="0"/>
              </w:rPr>
              <w:lastRenderedPageBreak/>
              <w:t>Otherwise, return NULL</w:t>
            </w:r>
          </w:p>
        </w:tc>
      </w:tr>
      <w:tr w:rsidR="00434F73" w:rsidTr="000F76F7">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0F76F7">
            <w:pPr>
              <w:rPr>
                <w:b w:val="0"/>
              </w:rPr>
            </w:pPr>
            <w:r w:rsidRPr="000A1717">
              <w:rPr>
                <w:b w:val="0"/>
              </w:rPr>
              <w:lastRenderedPageBreak/>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0F76F7">
            <w:r w:rsidRPr="006243EC">
              <w:t xml:space="preserve">Description: </w:t>
            </w:r>
          </w:p>
          <w:p w:rsidR="00434F73" w:rsidRPr="000A1717" w:rsidRDefault="00434F73" w:rsidP="000F76F7">
            <w:pPr>
              <w:rPr>
                <w:b w:val="0"/>
              </w:rPr>
            </w:pPr>
            <w:r w:rsidRPr="000A1717">
              <w:rPr>
                <w:b w:val="0"/>
              </w:rPr>
              <w:t xml:space="preserve">If s1 &gt; 0, return an array of all statement numbers “s” recorded in table that Follows*(s, s1) exists. </w:t>
            </w:r>
          </w:p>
          <w:p w:rsidR="00434F73" w:rsidRPr="000A1717" w:rsidRDefault="00434F73" w:rsidP="000F76F7">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0F76F7">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r w:rsidRPr="001D0ABD">
              <w:t>Parent</w:t>
            </w:r>
          </w:p>
        </w:tc>
      </w:tr>
      <w:tr w:rsidR="00434F73" w:rsidTr="000F76F7">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0F76F7">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0F76F7">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r w:rsidRPr="00A40A93">
              <w:t>Public Interface:</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0F76F7">
            <w:pPr>
              <w:rPr>
                <w:b w:val="0"/>
              </w:rPr>
            </w:pPr>
            <w:r w:rsidRPr="00615AFF">
              <w:rPr>
                <w:b w:val="0"/>
              </w:rPr>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0F76F7">
            <w:pPr>
              <w:rPr>
                <w:b w:val="0"/>
              </w:rPr>
            </w:pPr>
            <w:r w:rsidRPr="00615AFF">
              <w:rPr>
                <w:b w:val="0"/>
              </w:rPr>
              <w:t>Otherwise return false.</w:t>
            </w:r>
          </w:p>
        </w:tc>
      </w:tr>
      <w:tr w:rsidR="00434F73" w:rsidRPr="00615AFF" w:rsidTr="000F76F7">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0F76F7">
            <w:pPr>
              <w:rPr>
                <w:b w:val="0"/>
              </w:rPr>
            </w:pPr>
            <w:r w:rsidRPr="00615AFF">
              <w:rPr>
                <w:b w:val="0"/>
              </w:rPr>
              <w:t>Otherwise: return -1 (special value) and the table remains unchanged.</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0F76F7">
            <w:pPr>
              <w:rPr>
                <w:b w:val="0"/>
              </w:rPr>
            </w:pPr>
            <w:r w:rsidRPr="00615AFF">
              <w:rPr>
                <w:b w:val="0"/>
              </w:rPr>
              <w:lastRenderedPageBreak/>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 xml:space="preserve">If s1 &gt; 0, return statement number “s” recorded in table that is direct parent of statement “s1” (Parent(s, s1)). </w:t>
            </w:r>
          </w:p>
          <w:p w:rsidR="00434F73" w:rsidRPr="00615AFF" w:rsidRDefault="00434F73" w:rsidP="000F76F7">
            <w:pPr>
              <w:rPr>
                <w:b w:val="0"/>
              </w:rPr>
            </w:pPr>
            <w:r>
              <w:rPr>
                <w:b w:val="0"/>
              </w:rPr>
              <w:t>Otherwi</w:t>
            </w:r>
            <w:r w:rsidRPr="00615AFF">
              <w:rPr>
                <w:b w:val="0"/>
              </w:rPr>
              <w:t>se, return NULL</w:t>
            </w:r>
          </w:p>
        </w:tc>
      </w:tr>
      <w:tr w:rsidR="00434F73" w:rsidRPr="00615AFF" w:rsidTr="000F76F7">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0F76F7">
            <w:r w:rsidRPr="00615AFF">
              <w:t xml:space="preserve">Description: </w:t>
            </w:r>
          </w:p>
          <w:p w:rsidR="00434F73" w:rsidRPr="00615AFF" w:rsidRDefault="00434F73" w:rsidP="000F76F7">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0F76F7">
            <w:pPr>
              <w:rPr>
                <w:b w:val="0"/>
              </w:rPr>
            </w:pPr>
            <w:r w:rsidRPr="00615AFF">
              <w:rPr>
                <w:b w:val="0"/>
              </w:rPr>
              <w:t>Otherwise, return NULL</w:t>
            </w:r>
          </w:p>
        </w:tc>
      </w:tr>
      <w:tr w:rsidR="00434F73" w:rsidRPr="00615AFF" w:rsidTr="000F76F7">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0F76F7">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0F76F7">
            <w:r>
              <w:t>Description:</w:t>
            </w:r>
          </w:p>
          <w:p w:rsidR="00434F73" w:rsidRPr="00615AFF" w:rsidRDefault="00434F73" w:rsidP="000F76F7">
            <w:pPr>
              <w:rPr>
                <w:b w:val="0"/>
              </w:rPr>
            </w:pPr>
            <w:r w:rsidRPr="00615AFF">
              <w:rPr>
                <w:b w:val="0"/>
              </w:rPr>
              <w:t>If s1 &gt; 0, return all statement numbers recorded in table that are parent (direct or indirect) of statement “s1” (Parent*(s, s1))</w:t>
            </w:r>
          </w:p>
          <w:p w:rsidR="00434F73" w:rsidRPr="00615AFF" w:rsidRDefault="00434F73" w:rsidP="000F76F7">
            <w:pPr>
              <w:rPr>
                <w:b w:val="0"/>
              </w:rPr>
            </w:pPr>
            <w:r w:rsidRPr="00615AFF">
              <w:rPr>
                <w:b w:val="0"/>
              </w:rPr>
              <w:t>Otherwise, return NUL</w:t>
            </w:r>
            <w:r>
              <w:rPr>
                <w:b w:val="0"/>
              </w:rPr>
              <w:t>L</w:t>
            </w:r>
          </w:p>
        </w:tc>
      </w:tr>
      <w:tr w:rsidR="00434F73" w:rsidRPr="00615AFF" w:rsidTr="000F76F7">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0F76F7">
            <w:pPr>
              <w:rPr>
                <w:b w:val="0"/>
              </w:rPr>
            </w:pPr>
            <w:r w:rsidRPr="00615AFF">
              <w:rPr>
                <w:b w:val="0"/>
              </w:rPr>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0F76F7">
            <w:r w:rsidRPr="009C3380">
              <w:t xml:space="preserve">Description: </w:t>
            </w:r>
          </w:p>
          <w:p w:rsidR="00434F73" w:rsidRPr="00615AFF" w:rsidRDefault="00434F73" w:rsidP="000F76F7">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0F76F7">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0F76F7">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0F76F7">
            <w:r w:rsidRPr="00F76B89">
              <w:t>Modify</w:t>
            </w:r>
          </w:p>
        </w:tc>
      </w:tr>
      <w:tr w:rsidR="00434F73" w:rsidTr="000F76F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0F76F7">
            <w:r>
              <w:t>Overview:</w:t>
            </w:r>
          </w:p>
          <w:p w:rsidR="00434F73" w:rsidRPr="009472C5" w:rsidRDefault="00434F73" w:rsidP="00434F73">
            <w:pPr>
              <w:pStyle w:val="ListParagraph"/>
              <w:numPr>
                <w:ilvl w:val="0"/>
                <w:numId w:val="23"/>
              </w:numPr>
              <w:spacing w:before="0" w:after="0"/>
              <w:rPr>
                <w:b w:val="0"/>
              </w:rPr>
            </w:pPr>
            <w:r w:rsidRPr="009472C5">
              <w:rPr>
                <w:b w:val="0"/>
              </w:rPr>
              <w:lastRenderedPageBreak/>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0F76F7"/>
        </w:tc>
      </w:tr>
      <w:tr w:rsidR="00434F73" w:rsidTr="000F76F7">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0F76F7">
            <w:r w:rsidRPr="00B4242F">
              <w:lastRenderedPageBreak/>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0F76F7">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0F76F7">
            <w:pPr>
              <w:rPr>
                <w:b w:val="0"/>
              </w:rPr>
            </w:pPr>
            <w:r w:rsidRPr="0042426D">
              <w:rPr>
                <w:b w:val="0"/>
              </w:rPr>
              <w:t>Otherwise return TRUE.</w:t>
            </w:r>
          </w:p>
        </w:tc>
      </w:tr>
      <w:tr w:rsidR="00434F73" w:rsidTr="000F76F7">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0F76F7">
            <w:pPr>
              <w:rPr>
                <w:b w:val="0"/>
              </w:rPr>
            </w:pPr>
            <w:r w:rsidRPr="0042426D">
              <w:rPr>
                <w:b w:val="0"/>
              </w:rPr>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0F76F7">
            <w:pPr>
              <w:rPr>
                <w:b w:val="0"/>
              </w:rPr>
            </w:pPr>
            <w:r w:rsidRPr="0042426D">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0F76F7">
            <w:pPr>
              <w:rPr>
                <w:b w:val="0"/>
              </w:rPr>
            </w:pPr>
            <w:r w:rsidRPr="0042426D">
              <w:rPr>
                <w:b w:val="0"/>
              </w:rPr>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0F76F7">
            <w:r w:rsidRPr="0042426D">
              <w:t xml:space="preserve">Description: </w:t>
            </w:r>
          </w:p>
          <w:p w:rsidR="00434F73" w:rsidRPr="0042426D" w:rsidRDefault="00434F73" w:rsidP="000F76F7">
            <w:pPr>
              <w:rPr>
                <w:b w:val="0"/>
              </w:rPr>
            </w:pPr>
            <w:r w:rsidRPr="0042426D">
              <w:rPr>
                <w:b w:val="0"/>
              </w:rPr>
              <w:t>If s &gt; 0  just return an array of all index values recorded in table whose variable are modified by  statement “s”.</w:t>
            </w:r>
          </w:p>
          <w:p w:rsidR="00434F73" w:rsidRPr="0042426D" w:rsidRDefault="00434F73" w:rsidP="000F76F7">
            <w:pPr>
              <w:rPr>
                <w:b w:val="0"/>
              </w:rPr>
            </w:pPr>
            <w:r>
              <w:rPr>
                <w:b w:val="0"/>
              </w:rPr>
              <w:t>Oth</w:t>
            </w:r>
            <w:r w:rsidRPr="0042426D">
              <w:rPr>
                <w:b w:val="0"/>
              </w:rPr>
              <w:t>erwise, return NULL.</w:t>
            </w:r>
          </w:p>
        </w:tc>
      </w:tr>
      <w:tr w:rsidR="00434F73" w:rsidTr="000F76F7">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0F76F7">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0F76F7">
            <w:r w:rsidRPr="0042426D">
              <w:lastRenderedPageBreak/>
              <w:t xml:space="preserve">Description: </w:t>
            </w:r>
          </w:p>
          <w:p w:rsidR="00434F73" w:rsidRPr="0042426D" w:rsidRDefault="00434F73" w:rsidP="000F76F7">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0F76F7">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0F76F7">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t>Uses</w:t>
            </w:r>
          </w:p>
        </w:tc>
      </w:tr>
      <w:tr w:rsidR="00434F73" w:rsidTr="000F76F7">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0F76F7">
            <w:r w:rsidRPr="00F60EAE">
              <w:t xml:space="preserve">Overview: </w:t>
            </w:r>
          </w:p>
          <w:p w:rsidR="00434F73" w:rsidRPr="00C86209" w:rsidRDefault="00434F73" w:rsidP="000F76F7">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0F76F7">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0F76F7">
            <w:pPr>
              <w:rPr>
                <w:b w:val="0"/>
              </w:rPr>
            </w:pPr>
            <w:r w:rsidRPr="00C86209">
              <w:rPr>
                <w:b w:val="0"/>
              </w:rPr>
              <w:t>Otherwise return TRUE.</w:t>
            </w:r>
          </w:p>
        </w:tc>
      </w:tr>
      <w:tr w:rsidR="00434F73" w:rsidTr="000F76F7">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If the relation Uses(s, “x”), is not in Uses Table, insert it into the table and return its index value.</w:t>
            </w:r>
          </w:p>
          <w:p w:rsidR="00434F73" w:rsidRPr="00C86209" w:rsidRDefault="00434F73" w:rsidP="000F76F7">
            <w:pPr>
              <w:rPr>
                <w:b w:val="0"/>
              </w:rPr>
            </w:pPr>
            <w:r w:rsidRPr="00C86209">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If s &gt; 0  just return an array of all index values recorded in table whose variable are used by  statement “s”.</w:t>
            </w:r>
          </w:p>
          <w:p w:rsidR="00434F73" w:rsidRPr="00C86209" w:rsidRDefault="00434F73" w:rsidP="000F76F7">
            <w:pPr>
              <w:rPr>
                <w:b w:val="0"/>
              </w:rPr>
            </w:pPr>
            <w:r w:rsidRPr="00C86209">
              <w:rPr>
                <w:b w:val="0"/>
              </w:rPr>
              <w:lastRenderedPageBreak/>
              <w:t>Otherwise, return NULL.</w:t>
            </w:r>
          </w:p>
        </w:tc>
      </w:tr>
      <w:tr w:rsidR="00434F73" w:rsidTr="000F76F7">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sidRPr="00C86209">
              <w:rPr>
                <w:b w:val="0"/>
              </w:rPr>
              <w:lastRenderedPageBreak/>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0F76F7">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0F76F7">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0F76F7">
            <w:proofErr w:type="spellStart"/>
            <w:r>
              <w:t>StatTable</w:t>
            </w:r>
            <w:proofErr w:type="spellEnd"/>
          </w:p>
        </w:tc>
      </w:tr>
      <w:tr w:rsidR="00434F73" w:rsidTr="000F76F7">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0F76F7">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0F76F7">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0F76F7">
            <w:r w:rsidRPr="005661EC">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0F76F7">
            <w:pPr>
              <w:rPr>
                <w:b w:val="0"/>
              </w:rPr>
            </w:pPr>
            <w:r w:rsidRPr="00517C7A">
              <w:rPr>
                <w:b w:val="0"/>
              </w:rPr>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0F76F7">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0F76F7">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0F76F7">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0F76F7">
            <w:pPr>
              <w:rPr>
                <w:b w:val="0"/>
              </w:rPr>
            </w:pPr>
            <w:r w:rsidRPr="00517C7A">
              <w:rPr>
                <w:b w:val="0"/>
              </w:rPr>
              <w:t>Returns “variable not found” message.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0F76F7">
            <w:pPr>
              <w:rPr>
                <w:b w:val="0"/>
              </w:rPr>
            </w:pPr>
            <w:r w:rsidRPr="00517C7A">
              <w:rPr>
                <w:b w:val="0"/>
              </w:rPr>
              <w:lastRenderedPageBreak/>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0F76F7">
            <w:r w:rsidRPr="00517C7A">
              <w:t xml:space="preserve">Description: </w:t>
            </w:r>
          </w:p>
          <w:p w:rsidR="00434F73" w:rsidRPr="00517C7A" w:rsidRDefault="00434F73" w:rsidP="000F76F7">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0F76F7">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0F76F7">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t>Calls</w:t>
            </w:r>
          </w:p>
        </w:tc>
      </w:tr>
      <w:tr w:rsidR="00434F73" w:rsidTr="000F76F7">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0F76F7">
            <w:r w:rsidRPr="00F60EAE">
              <w:t xml:space="preserve">Overview: </w:t>
            </w:r>
          </w:p>
          <w:p w:rsidR="00434F73" w:rsidRPr="00C86209" w:rsidRDefault="00434F73" w:rsidP="000F76F7">
            <w:pPr>
              <w:rPr>
                <w:b w:val="0"/>
              </w:rPr>
            </w:pPr>
            <w:r>
              <w:rPr>
                <w:b w:val="0"/>
              </w:rPr>
              <w:t>Calls tables is to keep the pairs of procedures being called or calling.</w:t>
            </w:r>
          </w:p>
        </w:tc>
      </w:tr>
      <w:tr w:rsidR="00434F73" w:rsidTr="000F76F7">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0F76F7">
            <w:r w:rsidRPr="00F60EAE">
              <w:t>Public Interface:</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sidRPr="00C86209">
              <w:rPr>
                <w:b w:val="0"/>
              </w:rPr>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0F76F7">
            <w:pPr>
              <w:rPr>
                <w:b w:val="0"/>
              </w:rPr>
            </w:pPr>
            <w:r w:rsidRPr="00C86209">
              <w:rPr>
                <w:b w:val="0"/>
              </w:rPr>
              <w:t>Otherwise return TRUE.</w:t>
            </w:r>
          </w:p>
        </w:tc>
      </w:tr>
      <w:tr w:rsidR="00434F73" w:rsidTr="000F76F7">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0F76F7">
            <w:pPr>
              <w:rPr>
                <w:b w:val="0"/>
              </w:rPr>
            </w:pPr>
            <w:r w:rsidRPr="00C86209">
              <w:rPr>
                <w:b w:val="0"/>
              </w:rPr>
              <w:t>Otherwise: return -1 (special value) and the table remains unchanged.  </w:t>
            </w:r>
          </w:p>
        </w:tc>
      </w:tr>
      <w:tr w:rsidR="00434F73" w:rsidTr="000F76F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0F76F7">
            <w:pPr>
              <w:rPr>
                <w:b w:val="0"/>
              </w:rPr>
            </w:pPr>
            <w:r>
              <w:rPr>
                <w:b w:val="0"/>
              </w:rPr>
              <w:lastRenderedPageBreak/>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Pr>
                <w:b w:val="0"/>
              </w:rPr>
              <w:t xml:space="preserve">Returns vector of called procedures by proc1. </w:t>
            </w:r>
          </w:p>
        </w:tc>
      </w:tr>
      <w:tr w:rsidR="00434F73" w:rsidTr="000F76F7">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0F76F7">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0F76F7">
            <w:r w:rsidRPr="00C86209">
              <w:t xml:space="preserve">Description: </w:t>
            </w:r>
          </w:p>
          <w:p w:rsidR="00434F73" w:rsidRPr="00C86209" w:rsidRDefault="00434F73" w:rsidP="000F76F7">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27"/>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B73" w:rsidRDefault="008C3B73" w:rsidP="004F200D">
      <w:pPr>
        <w:spacing w:before="0" w:after="0" w:line="240" w:lineRule="auto"/>
      </w:pPr>
      <w:r>
        <w:separator/>
      </w:r>
    </w:p>
  </w:endnote>
  <w:endnote w:type="continuationSeparator" w:id="0">
    <w:p w:rsidR="008C3B73" w:rsidRDefault="008C3B73"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4F200D" w:rsidRDefault="004F200D">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4F200D" w:rsidRDefault="004F20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B73" w:rsidRDefault="008C3B73" w:rsidP="004F200D">
      <w:pPr>
        <w:spacing w:before="0" w:after="0" w:line="240" w:lineRule="auto"/>
      </w:pPr>
      <w:r>
        <w:separator/>
      </w:r>
    </w:p>
  </w:footnote>
  <w:footnote w:type="continuationSeparator" w:id="0">
    <w:p w:rsidR="008C3B73" w:rsidRDefault="008C3B73"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EBCC9468"/>
    <w:lvl w:ilvl="0">
      <w:start w:val="1"/>
      <w:numFmt w:val="decimal"/>
      <w:lvlText w:val="%1."/>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62507"/>
    <w:rsid w:val="00090012"/>
    <w:rsid w:val="00114F0D"/>
    <w:rsid w:val="001C4032"/>
    <w:rsid w:val="0020763D"/>
    <w:rsid w:val="002D3519"/>
    <w:rsid w:val="003500EB"/>
    <w:rsid w:val="003B1243"/>
    <w:rsid w:val="003C40C2"/>
    <w:rsid w:val="003F655C"/>
    <w:rsid w:val="00434F73"/>
    <w:rsid w:val="00444F27"/>
    <w:rsid w:val="004641FC"/>
    <w:rsid w:val="00497272"/>
    <w:rsid w:val="004F200D"/>
    <w:rsid w:val="00791774"/>
    <w:rsid w:val="008C054D"/>
    <w:rsid w:val="008C3B73"/>
    <w:rsid w:val="009010D5"/>
    <w:rsid w:val="0094321B"/>
    <w:rsid w:val="00955532"/>
    <w:rsid w:val="00957CB8"/>
    <w:rsid w:val="00A71A20"/>
    <w:rsid w:val="00AC5E7F"/>
    <w:rsid w:val="00AE5D6C"/>
    <w:rsid w:val="00B55DC0"/>
    <w:rsid w:val="00C160B3"/>
    <w:rsid w:val="00C4545D"/>
    <w:rsid w:val="00CC2BC1"/>
    <w:rsid w:val="00E73E40"/>
    <w:rsid w:val="00ED67C4"/>
    <w:rsid w:val="00F16694"/>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8982451-7D40-4FFF-A999-ECB2DD2C4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231</TotalTime>
  <Pages>19</Pages>
  <Words>2414</Words>
  <Characters>13761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16143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Saima</cp:lastModifiedBy>
  <cp:revision>18</cp:revision>
  <dcterms:created xsi:type="dcterms:W3CDTF">2014-09-04T05:36:00Z</dcterms:created>
  <dcterms:modified xsi:type="dcterms:W3CDTF">2014-09-07T22:03:00Z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