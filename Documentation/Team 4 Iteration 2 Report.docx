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804349457"/>
        <w:docPartObj>
          <w:docPartGallery w:val="Cover Pages"/>
          <w:docPartUnique/>
        </w:docPartObj>
      </w:sdtPr>
      <w:sdtEnd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1502" w:rsidRDefault="001F1502">
                                <w:pPr>
                                  <w:pStyle w:val="NoSpacing"/>
                                  <w:jc w:val="right"/>
                                  <w:rPr>
                                    <w:color w:val="FFFFFF" w:themeColor="background1"/>
                                    <w:sz w:val="24"/>
                                    <w:szCs w:val="24"/>
                                  </w:rPr>
                                </w:pPr>
                                <w:r>
                                  <w:rPr>
                                    <w:color w:val="FFFFFF" w:themeColor="background1"/>
                                    <w:sz w:val="24"/>
                                    <w:szCs w:val="24"/>
                                  </w:rPr>
                                  <w:t>29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1F1502" w:rsidRDefault="001F1502">
                          <w:pPr>
                            <w:pStyle w:val="NoSpacing"/>
                            <w:jc w:val="right"/>
                            <w:rPr>
                              <w:color w:val="FFFFFF" w:themeColor="background1"/>
                              <w:sz w:val="24"/>
                              <w:szCs w:val="24"/>
                            </w:rPr>
                          </w:pPr>
                          <w:r>
                            <w:rPr>
                              <w:color w:val="FFFFFF" w:themeColor="background1"/>
                              <w:sz w:val="24"/>
                              <w:szCs w:val="24"/>
                            </w:rPr>
                            <w:t>29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0047"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1F1502" w:rsidRDefault="001F1502" w:rsidP="00FF76E1">
                                <w:r>
                                  <w:t>Team Number: 4</w:t>
                                </w:r>
                                <w:r>
                                  <w:tab/>
                                </w:r>
                                <w:r>
                                  <w:tab/>
                                  <w:t>Consultation Day/Hour:  Tuesday, 1pm</w:t>
                                </w:r>
                              </w:p>
                              <w:p w:rsidR="001F1502" w:rsidRDefault="001F1502" w:rsidP="00FF76E1">
                                <w:r>
                                  <w:t>Team Name: Team 4</w:t>
                                </w:r>
                              </w:p>
                              <w:p w:rsidR="001F1502" w:rsidRDefault="001F1502" w:rsidP="00FF76E1">
                                <w:r>
                                  <w:t>Team Members Information:</w:t>
                                </w:r>
                              </w:p>
                              <w:p w:rsidR="001F1502" w:rsidRDefault="001F1502" w:rsidP="00FF76E1">
                                <w:pPr>
                                  <w:rPr>
                                    <w:u w:val="single"/>
                                  </w:rPr>
                                </w:pPr>
                                <w:r>
                                  <w:tab/>
                                </w:r>
                                <w:r w:rsidRPr="00D86F94">
                                  <w:rPr>
                                    <w:u w:val="single"/>
                                  </w:rPr>
                                  <w:t>Group PKB</w:t>
                                </w:r>
                              </w:p>
                              <w:p w:rsidR="001F1502" w:rsidRDefault="001F1502" w:rsidP="00FF76E1">
                                <w:r w:rsidRPr="00D86F94">
                                  <w:tab/>
                                </w:r>
                                <w:proofErr w:type="spellStart"/>
                                <w:r>
                                  <w:t>Saloni</w:t>
                                </w:r>
                                <w:proofErr w:type="spellEnd"/>
                                <w:r>
                                  <w:t xml:space="preserve"> Kaur</w:t>
                                </w:r>
                                <w:r>
                                  <w:tab/>
                                </w:r>
                                <w:r>
                                  <w:tab/>
                                  <w:t>A0084053L</w:t>
                                </w:r>
                                <w:r>
                                  <w:tab/>
                                </w:r>
                                <w:hyperlink r:id="rId10" w:history="1">
                                  <w:r w:rsidRPr="00C144B3">
                                    <w:rPr>
                                      <w:rStyle w:val="Hyperlink"/>
                                    </w:rPr>
                                    <w:t>a0084053@nus.edu.sg</w:t>
                                  </w:r>
                                </w:hyperlink>
                              </w:p>
                              <w:p w:rsidR="001F1502" w:rsidRDefault="001F1502" w:rsidP="00FF76E1">
                                <w:r>
                                  <w:tab/>
                                  <w:t xml:space="preserve">M I </w:t>
                                </w:r>
                                <w:proofErr w:type="spellStart"/>
                                <w:r>
                                  <w:t>Azima</w:t>
                                </w:r>
                                <w:proofErr w:type="spellEnd"/>
                                <w:r>
                                  <w:t xml:space="preserve"> </w:t>
                                </w:r>
                                <w:r>
                                  <w:tab/>
                                </w:r>
                                <w:r>
                                  <w:tab/>
                                </w:r>
                                <w:r w:rsidRPr="00D86F94">
                                  <w:t>A0085594N</w:t>
                                </w:r>
                                <w:r>
                                  <w:tab/>
                                </w:r>
                                <w:hyperlink r:id="rId11" w:history="1">
                                  <w:r w:rsidRPr="00C144B3">
                                    <w:rPr>
                                      <w:rStyle w:val="Hyperlink"/>
                                    </w:rPr>
                                    <w:t>a0085594@nus.edu.sg</w:t>
                                  </w:r>
                                </w:hyperlink>
                                <w:r>
                                  <w:t xml:space="preserve"> </w:t>
                                </w:r>
                              </w:p>
                              <w:p w:rsidR="001F1502" w:rsidRDefault="001F1502" w:rsidP="00FF76E1">
                                <w:pPr>
                                  <w:ind w:firstLine="720"/>
                                  <w:rPr>
                                    <w:u w:val="single"/>
                                  </w:rPr>
                                </w:pPr>
                                <w:r w:rsidRPr="00D86F94">
                                  <w:rPr>
                                    <w:u w:val="single"/>
                                  </w:rPr>
                                  <w:t>Group PQL</w:t>
                                </w:r>
                              </w:p>
                              <w:p w:rsidR="001F1502" w:rsidRDefault="001F1502" w:rsidP="00FF76E1">
                                <w:pPr>
                                  <w:ind w:firstLine="720"/>
                                </w:pPr>
                                <w:r>
                                  <w:t xml:space="preserve">Saima </w:t>
                                </w:r>
                                <w:proofErr w:type="spellStart"/>
                                <w:r>
                                  <w:t>Mahmood</w:t>
                                </w:r>
                                <w:proofErr w:type="spellEnd"/>
                                <w:r>
                                  <w:tab/>
                                  <w:t>A0084176Y</w:t>
                                </w:r>
                                <w:r>
                                  <w:tab/>
                                </w:r>
                                <w:hyperlink r:id="rId12" w:history="1">
                                  <w:r w:rsidRPr="00C144B3">
                                    <w:rPr>
                                      <w:rStyle w:val="Hyperlink"/>
                                    </w:rPr>
                                    <w:t>a0084176@nus.edu.sg</w:t>
                                  </w:r>
                                </w:hyperlink>
                              </w:p>
                              <w:p w:rsidR="001F1502" w:rsidRDefault="001F1502"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3" w:history="1">
                                  <w:r w:rsidRPr="00C144B3">
                                    <w:rPr>
                                      <w:rStyle w:val="Hyperlink"/>
                                    </w:rPr>
                                    <w:t>A0088441@nus.edu.sg</w:t>
                                  </w:r>
                                </w:hyperlink>
                              </w:p>
                              <w:p w:rsidR="001F1502" w:rsidRPr="00D86F94" w:rsidRDefault="001F1502"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0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1F1502" w:rsidRDefault="001F1502" w:rsidP="00FF76E1">
                          <w:r>
                            <w:t>Team Number: 4</w:t>
                          </w:r>
                          <w:r>
                            <w:tab/>
                          </w:r>
                          <w:r>
                            <w:tab/>
                            <w:t>Consultation Day/Hour:  Tuesday, 1pm</w:t>
                          </w:r>
                        </w:p>
                        <w:p w:rsidR="001F1502" w:rsidRDefault="001F1502" w:rsidP="00FF76E1">
                          <w:r>
                            <w:t>Team Name: Team 4</w:t>
                          </w:r>
                        </w:p>
                        <w:p w:rsidR="001F1502" w:rsidRDefault="001F1502" w:rsidP="00FF76E1">
                          <w:r>
                            <w:t>Team Members Information:</w:t>
                          </w:r>
                        </w:p>
                        <w:p w:rsidR="001F1502" w:rsidRDefault="001F1502" w:rsidP="00FF76E1">
                          <w:pPr>
                            <w:rPr>
                              <w:u w:val="single"/>
                            </w:rPr>
                          </w:pPr>
                          <w:r>
                            <w:tab/>
                          </w:r>
                          <w:r w:rsidRPr="00D86F94">
                            <w:rPr>
                              <w:u w:val="single"/>
                            </w:rPr>
                            <w:t>Group PKB</w:t>
                          </w:r>
                        </w:p>
                        <w:p w:rsidR="001F1502" w:rsidRDefault="001F1502" w:rsidP="00FF76E1">
                          <w:r w:rsidRPr="00D86F94">
                            <w:tab/>
                          </w:r>
                          <w:r>
                            <w:t>Saloni Kaur</w:t>
                          </w:r>
                          <w:r>
                            <w:tab/>
                          </w:r>
                          <w:r>
                            <w:tab/>
                            <w:t>A0084053L</w:t>
                          </w:r>
                          <w:r>
                            <w:tab/>
                          </w:r>
                          <w:hyperlink r:id="rId15" w:history="1">
                            <w:r w:rsidRPr="00C144B3">
                              <w:rPr>
                                <w:rStyle w:val="Hyperlink"/>
                              </w:rPr>
                              <w:t>a0084053@nus.edu.sg</w:t>
                            </w:r>
                          </w:hyperlink>
                        </w:p>
                        <w:p w:rsidR="001F1502" w:rsidRDefault="001F1502" w:rsidP="00FF76E1">
                          <w:r>
                            <w:tab/>
                            <w:t xml:space="preserve">M I Azima </w:t>
                          </w:r>
                          <w:r>
                            <w:tab/>
                          </w:r>
                          <w:r>
                            <w:tab/>
                          </w:r>
                          <w:r w:rsidRPr="00D86F94">
                            <w:t>A0085594N</w:t>
                          </w:r>
                          <w:r>
                            <w:tab/>
                          </w:r>
                          <w:hyperlink r:id="rId16" w:history="1">
                            <w:r w:rsidRPr="00C144B3">
                              <w:rPr>
                                <w:rStyle w:val="Hyperlink"/>
                              </w:rPr>
                              <w:t>a0085594@nus.edu.sg</w:t>
                            </w:r>
                          </w:hyperlink>
                          <w:r>
                            <w:t xml:space="preserve"> </w:t>
                          </w:r>
                        </w:p>
                        <w:p w:rsidR="001F1502" w:rsidRDefault="001F1502" w:rsidP="00FF76E1">
                          <w:pPr>
                            <w:ind w:firstLine="720"/>
                            <w:rPr>
                              <w:u w:val="single"/>
                            </w:rPr>
                          </w:pPr>
                          <w:r w:rsidRPr="00D86F94">
                            <w:rPr>
                              <w:u w:val="single"/>
                            </w:rPr>
                            <w:t>Group PQL</w:t>
                          </w:r>
                        </w:p>
                        <w:p w:rsidR="001F1502" w:rsidRDefault="001F1502" w:rsidP="00FF76E1">
                          <w:pPr>
                            <w:ind w:firstLine="720"/>
                          </w:pPr>
                          <w:r>
                            <w:t>Saima Mahmood</w:t>
                          </w:r>
                          <w:r>
                            <w:tab/>
                            <w:t>A0084176Y</w:t>
                          </w:r>
                          <w:r>
                            <w:tab/>
                          </w:r>
                          <w:hyperlink r:id="rId17" w:history="1">
                            <w:r w:rsidRPr="00C144B3">
                              <w:rPr>
                                <w:rStyle w:val="Hyperlink"/>
                              </w:rPr>
                              <w:t>a0084176@nus.edu.sg</w:t>
                            </w:r>
                          </w:hyperlink>
                        </w:p>
                        <w:p w:rsidR="001F1502" w:rsidRDefault="001F1502" w:rsidP="00FF76E1">
                          <w:pPr>
                            <w:ind w:firstLine="720"/>
                          </w:pPr>
                          <w:r w:rsidRPr="00D86F94">
                            <w:t>Nguyen Trong Son</w:t>
                          </w:r>
                          <w:r>
                            <w:tab/>
                          </w:r>
                          <w:r w:rsidRPr="00D86F94">
                            <w:t>A0088441</w:t>
                          </w:r>
                          <w:r>
                            <w:tab/>
                          </w:r>
                          <w:hyperlink r:id="rId18" w:history="1">
                            <w:r w:rsidRPr="00C144B3">
                              <w:rPr>
                                <w:rStyle w:val="Hyperlink"/>
                              </w:rPr>
                              <w:t>A0088441@nus.edu.sg</w:t>
                            </w:r>
                          </w:hyperlink>
                        </w:p>
                        <w:p w:rsidR="001F1502" w:rsidRPr="00D86F94" w:rsidRDefault="001F1502"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1502" w:rsidRDefault="004A6481"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1502">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F1502" w:rsidRPr="00FF76E1" w:rsidRDefault="001F150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1F1502" w:rsidRDefault="001F1502"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F1502" w:rsidRPr="00FF76E1" w:rsidRDefault="001F150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4A6481">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0C1AEC" w:rsidRPr="00444F27" w:rsidRDefault="00CC2BC1" w:rsidP="00F40D80">
      <w:pPr>
        <w:ind w:left="405"/>
      </w:pPr>
      <w:r>
        <w:t>In this</w:t>
      </w:r>
      <w:r w:rsidR="00F40D80">
        <w:t xml:space="preserve"> second</w:t>
      </w:r>
      <w:r w:rsidR="00957CB8">
        <w:t xml:space="preserve"> iteration </w:t>
      </w:r>
      <w:r w:rsidR="00791774">
        <w:t>we have</w:t>
      </w:r>
      <w:r w:rsidR="00957CB8">
        <w:t xml:space="preserve"> </w:t>
      </w:r>
      <w:r w:rsidR="00791774">
        <w:t>followed the suggested</w:t>
      </w:r>
      <w:r w:rsidR="008C054D">
        <w:t xml:space="preserve"> implementation </w:t>
      </w:r>
      <w:r>
        <w:t>of the SPA according to the assig</w:t>
      </w:r>
      <w:r w:rsidR="00F40D80">
        <w:t>nment document</w:t>
      </w:r>
      <w:r>
        <w:t xml:space="preserve">. </w:t>
      </w:r>
      <w:r w:rsidR="00F40D80">
        <w:t xml:space="preserve">We have extended the functionality of the PKB to include the Next relationship. The QP has been extended to deal with multiple clauses. More specifically the Pattern clause has been further implemented to deal with if/else statements and also to deal with more complex expressions.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F40D80">
        <w:t xml:space="preserve">the fact that we managed to complete the requirements that had been left off from iteration 1 and implement all of the functionality required for this iteration. We also spent much more time testing the SPA considering many more test cases.  </w:t>
      </w:r>
    </w:p>
    <w:p w:rsidR="00090012" w:rsidRDefault="000C1AEC" w:rsidP="00090012">
      <w:pPr>
        <w:ind w:left="360"/>
      </w:pPr>
      <w:r>
        <w:t>From iteration one we picked up on some problems of our system. The biggest problem that we picked up on, with the help of our t</w:t>
      </w:r>
      <w:r w:rsidR="000111A8">
        <w:t xml:space="preserve">utor, was with the </w:t>
      </w:r>
      <w:r w:rsidR="00F40D80">
        <w:t xml:space="preserve">implementation of the </w:t>
      </w:r>
      <w:r w:rsidR="000111A8">
        <w:t>class TNODE. This also affected our Parser. As such we had to spend a considerable am</w:t>
      </w:r>
      <w:r w:rsidR="00F40D80">
        <w:t>ount of time dealing with this problem</w:t>
      </w:r>
      <w:r w:rsidR="000111A8">
        <w:t>. This</w:t>
      </w:r>
      <w:r w:rsidR="00F40D80">
        <w:t>, alongside other issues,</w:t>
      </w:r>
      <w:r w:rsidR="000111A8">
        <w:t xml:space="preserve"> will be further elaborated on in section 8. </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proofErr w:type="spellStart"/>
            <w:r>
              <w:t>Azima</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proofErr w:type="spellStart"/>
            <w:r>
              <w:t>Saloni</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proofErr w:type="spellStart"/>
            <w:r>
              <w:t>Tho</w:t>
            </w:r>
            <w:proofErr w:type="spellEnd"/>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fldSimple w:instr=" SEQ Table \* ARABIC ">
        <w:r w:rsidR="00BB027E">
          <w:rPr>
            <w:noProof/>
          </w:rPr>
          <w:t>1</w:t>
        </w:r>
      </w:fldSimple>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216"/>
        <w:gridCol w:w="983"/>
        <w:gridCol w:w="1138"/>
        <w:gridCol w:w="1185"/>
        <w:gridCol w:w="1196"/>
        <w:gridCol w:w="1209"/>
        <w:gridCol w:w="1440"/>
        <w:gridCol w:w="983"/>
      </w:tblGrid>
      <w:tr w:rsidR="000C1AEC" w:rsidTr="000C1AEC">
        <w:tc>
          <w:tcPr>
            <w:tcW w:w="1216" w:type="dxa"/>
            <w:vAlign w:val="center"/>
          </w:tcPr>
          <w:p w:rsidR="000C1AEC" w:rsidRPr="00C160B3" w:rsidRDefault="000C1AEC" w:rsidP="00C160B3">
            <w:pPr>
              <w:jc w:val="center"/>
              <w:rPr>
                <w:b/>
              </w:rPr>
            </w:pPr>
            <w:r w:rsidRPr="00C160B3">
              <w:rPr>
                <w:b/>
              </w:rPr>
              <w:t>Team Member</w:t>
            </w:r>
          </w:p>
        </w:tc>
        <w:tc>
          <w:tcPr>
            <w:tcW w:w="983" w:type="dxa"/>
            <w:vAlign w:val="center"/>
          </w:tcPr>
          <w:p w:rsidR="000C1AEC" w:rsidRDefault="000C1AEC" w:rsidP="00C160B3">
            <w:pPr>
              <w:jc w:val="center"/>
              <w:rPr>
                <w:b/>
              </w:rPr>
            </w:pPr>
            <w:r>
              <w:rPr>
                <w:b/>
              </w:rPr>
              <w:t>Testing</w:t>
            </w:r>
          </w:p>
        </w:tc>
        <w:tc>
          <w:tcPr>
            <w:tcW w:w="1138" w:type="dxa"/>
            <w:vAlign w:val="center"/>
          </w:tcPr>
          <w:p w:rsidR="000C1AEC" w:rsidRPr="00C160B3" w:rsidRDefault="000C1AEC" w:rsidP="00C160B3">
            <w:pPr>
              <w:jc w:val="center"/>
              <w:rPr>
                <w:b/>
              </w:rPr>
            </w:pPr>
            <w:r>
              <w:rPr>
                <w:b/>
              </w:rPr>
              <w:t xml:space="preserve">Writing </w:t>
            </w:r>
            <w:r w:rsidRPr="00C160B3">
              <w:rPr>
                <w:b/>
              </w:rPr>
              <w:t>Test Cases</w:t>
            </w:r>
          </w:p>
        </w:tc>
        <w:tc>
          <w:tcPr>
            <w:tcW w:w="1185" w:type="dxa"/>
            <w:vAlign w:val="center"/>
          </w:tcPr>
          <w:p w:rsidR="000C1AEC" w:rsidRPr="00C160B3" w:rsidRDefault="000C1AEC" w:rsidP="00C160B3">
            <w:pPr>
              <w:jc w:val="center"/>
              <w:rPr>
                <w:b/>
              </w:rPr>
            </w:pPr>
            <w:r>
              <w:rPr>
                <w:b/>
              </w:rPr>
              <w:t>Revamp of TNODE</w:t>
            </w:r>
          </w:p>
        </w:tc>
        <w:tc>
          <w:tcPr>
            <w:tcW w:w="1196" w:type="dxa"/>
            <w:vAlign w:val="center"/>
          </w:tcPr>
          <w:p w:rsidR="000C1AEC" w:rsidRPr="00C160B3" w:rsidRDefault="000C1AEC" w:rsidP="00C160B3">
            <w:pPr>
              <w:jc w:val="center"/>
              <w:rPr>
                <w:b/>
              </w:rPr>
            </w:pPr>
            <w:r>
              <w:rPr>
                <w:b/>
              </w:rPr>
              <w:t>Next for PKB</w:t>
            </w:r>
          </w:p>
        </w:tc>
        <w:tc>
          <w:tcPr>
            <w:tcW w:w="1209" w:type="dxa"/>
            <w:vAlign w:val="center"/>
          </w:tcPr>
          <w:p w:rsidR="000C1AEC" w:rsidRPr="00C160B3" w:rsidRDefault="000C1AEC" w:rsidP="00C160B3">
            <w:pPr>
              <w:jc w:val="center"/>
              <w:rPr>
                <w:b/>
              </w:rPr>
            </w:pPr>
            <w:r>
              <w:rPr>
                <w:b/>
              </w:rPr>
              <w:t>Working on QP</w:t>
            </w:r>
          </w:p>
        </w:tc>
        <w:tc>
          <w:tcPr>
            <w:tcW w:w="1440" w:type="dxa"/>
            <w:vAlign w:val="center"/>
          </w:tcPr>
          <w:p w:rsidR="000C1AEC" w:rsidRDefault="00F40D80" w:rsidP="00F40D80">
            <w:pPr>
              <w:jc w:val="center"/>
              <w:rPr>
                <w:b/>
              </w:rPr>
            </w:pPr>
            <w:r>
              <w:rPr>
                <w:b/>
              </w:rPr>
              <w:t>Fixing issues with Parser</w:t>
            </w:r>
          </w:p>
        </w:tc>
        <w:tc>
          <w:tcPr>
            <w:tcW w:w="983" w:type="dxa"/>
            <w:vAlign w:val="center"/>
          </w:tcPr>
          <w:p w:rsidR="000C1AEC" w:rsidRDefault="000C1AEC" w:rsidP="000C1AEC">
            <w:pPr>
              <w:jc w:val="center"/>
              <w:rPr>
                <w:b/>
              </w:rPr>
            </w:pPr>
            <w:r>
              <w:rPr>
                <w:b/>
              </w:rPr>
              <w:t>Report</w:t>
            </w:r>
          </w:p>
        </w:tc>
      </w:tr>
      <w:tr w:rsidR="000C1AEC" w:rsidTr="000C1AEC">
        <w:tc>
          <w:tcPr>
            <w:tcW w:w="1216" w:type="dxa"/>
            <w:vAlign w:val="center"/>
          </w:tcPr>
          <w:p w:rsidR="000C1AEC" w:rsidRDefault="000C1AEC" w:rsidP="00C160B3">
            <w:pPr>
              <w:jc w:val="center"/>
            </w:pPr>
            <w:proofErr w:type="spellStart"/>
            <w:r>
              <w:t>Azima</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Saima</w:t>
            </w:r>
          </w:p>
        </w:tc>
        <w:tc>
          <w:tcPr>
            <w:tcW w:w="983" w:type="dxa"/>
          </w:tcPr>
          <w:p w:rsidR="000C1AEC" w:rsidRPr="00C160B3" w:rsidRDefault="000C1AEC" w:rsidP="00C160B3">
            <w:pPr>
              <w:jc w:val="center"/>
              <w:rPr>
                <w:b/>
              </w:rP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jc w:val="center"/>
            </w:pPr>
          </w:p>
        </w:tc>
        <w:tc>
          <w:tcPr>
            <w:tcW w:w="983" w:type="dxa"/>
          </w:tcPr>
          <w:p w:rsidR="000C1AEC" w:rsidRDefault="000C1AEC" w:rsidP="00C160B3">
            <w:pPr>
              <w:jc w:val="center"/>
            </w:pPr>
            <w:r>
              <w:t>*</w:t>
            </w:r>
          </w:p>
        </w:tc>
      </w:tr>
      <w:tr w:rsidR="000C1AEC" w:rsidTr="000C1AEC">
        <w:tc>
          <w:tcPr>
            <w:tcW w:w="1216" w:type="dxa"/>
            <w:vAlign w:val="center"/>
          </w:tcPr>
          <w:p w:rsidR="000C1AEC" w:rsidRDefault="000C1AEC" w:rsidP="00C160B3">
            <w:pPr>
              <w:jc w:val="center"/>
            </w:pPr>
            <w:proofErr w:type="spellStart"/>
            <w:r>
              <w:t>Saloni</w:t>
            </w:r>
            <w:proofErr w:type="spellEnd"/>
          </w:p>
        </w:tc>
        <w:tc>
          <w:tcPr>
            <w:tcW w:w="983" w:type="dxa"/>
          </w:tcPr>
          <w:p w:rsidR="000C1AEC" w:rsidRDefault="000C1AEC" w:rsidP="00C160B3">
            <w:pPr>
              <w:jc w:val="cente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r>
              <w:t>*</w:t>
            </w: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Sean</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r>
              <w:t>*</w:t>
            </w: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proofErr w:type="spellStart"/>
            <w:r>
              <w:t>Tho</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r>
              <w:t>*</w:t>
            </w: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keepNext/>
              <w:jc w:val="center"/>
            </w:pPr>
          </w:p>
        </w:tc>
        <w:tc>
          <w:tcPr>
            <w:tcW w:w="983" w:type="dxa"/>
          </w:tcPr>
          <w:p w:rsidR="000C1AEC" w:rsidRDefault="00F40D80" w:rsidP="00C160B3">
            <w:pPr>
              <w:keepNext/>
              <w:jc w:val="center"/>
            </w:pPr>
            <w:r>
              <w:t>*</w:t>
            </w:r>
          </w:p>
        </w:tc>
      </w:tr>
    </w:tbl>
    <w:p w:rsidR="0020763D" w:rsidRDefault="00C160B3" w:rsidP="00C160B3">
      <w:pPr>
        <w:pStyle w:val="Caption"/>
      </w:pPr>
      <w:r>
        <w:t xml:space="preserve">Table </w:t>
      </w:r>
      <w:fldSimple w:instr=" SEQ Table \* ARABIC ">
        <w:r w:rsidR="00BB027E">
          <w:rPr>
            <w:noProof/>
          </w:rPr>
          <w:t>2</w:t>
        </w:r>
      </w:fldSimple>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1F1502" w:rsidRPr="00D74640" w:rsidRDefault="001F1502" w:rsidP="003C40C2">
                              <w:pPr>
                                <w:pStyle w:val="Caption"/>
                                <w:rPr>
                                  <w:noProof/>
                                  <w:sz w:val="21"/>
                                  <w:szCs w:val="21"/>
                                </w:rPr>
                              </w:pPr>
                              <w:r>
                                <w:t xml:space="preserve">Figure </w:t>
                              </w:r>
                              <w:fldSimple w:instr=" SEQ Figure \* ARABIC ">
                                <w:r w:rsidR="00BB027E">
                                  <w:rPr>
                                    <w:noProof/>
                                  </w:rPr>
                                  <w:t>1</w:t>
                                </w:r>
                              </w:fldSimple>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type id="_x0000_t202" coordsize="21600,21600" o:spt="202" path="m,l,21600r21600,l21600,xe">
                  <v:stroke joinstyle="miter"/>
                  <v:path gradientshapeok="t" o:connecttype="rect"/>
                </v:shapety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1F1502" w:rsidRPr="00D74640" w:rsidRDefault="001F1502" w:rsidP="003C40C2">
                        <w:pPr>
                          <w:pStyle w:val="Caption"/>
                          <w:rPr>
                            <w:noProof/>
                            <w:sz w:val="21"/>
                            <w:szCs w:val="21"/>
                          </w:rPr>
                        </w:pPr>
                        <w:r>
                          <w:t xml:space="preserve">Figure </w:t>
                        </w:r>
                        <w:fldSimple w:instr=" SEQ Figure \* ARABIC ">
                          <w:r w:rsidR="00BB027E">
                            <w:rPr>
                              <w:noProof/>
                            </w:rPr>
                            <w:t>1</w:t>
                          </w:r>
                        </w:fldSimple>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1F1502" w:rsidRPr="00D71241" w:rsidRDefault="001F1502" w:rsidP="003C40C2">
                              <w:pPr>
                                <w:pStyle w:val="Caption"/>
                                <w:rPr>
                                  <w:noProof/>
                                  <w:sz w:val="21"/>
                                  <w:szCs w:val="21"/>
                                </w:rPr>
                              </w:pPr>
                              <w:r>
                                <w:t xml:space="preserve">Figure </w:t>
                              </w:r>
                              <w:fldSimple w:instr=" SEQ Figure \* ARABIC ">
                                <w:r w:rsidR="00BB027E">
                                  <w:rPr>
                                    <w:noProof/>
                                  </w:rPr>
                                  <w:t>2</w:t>
                                </w:r>
                              </w:fldSimple>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1F1502" w:rsidRPr="00D71241" w:rsidRDefault="001F1502" w:rsidP="003C40C2">
                        <w:pPr>
                          <w:pStyle w:val="Caption"/>
                          <w:rPr>
                            <w:noProof/>
                            <w:sz w:val="21"/>
                            <w:szCs w:val="21"/>
                          </w:rPr>
                        </w:pPr>
                        <w:r>
                          <w:t xml:space="preserve">Figure </w:t>
                        </w:r>
                        <w:fldSimple w:instr=" SEQ Figure \* ARABIC ">
                          <w:r w:rsidR="00BB027E">
                            <w:rPr>
                              <w:noProof/>
                            </w:rPr>
                            <w:t>2</w:t>
                          </w:r>
                        </w:fldSimple>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7C4A79" w:rsidRDefault="007C4A79" w:rsidP="00C4545D">
      <w:r>
        <w:t>For the design of the next relationship, we decided not to use 2D vectors for its implementation. Even though we have used that for the other relationships in the PKB, the data structure that we decided on using is a Map. To implement it for the Next relationship, we have used 2 Maps as shown below.</w:t>
      </w:r>
    </w:p>
    <w:p w:rsidR="007C4A79" w:rsidRDefault="007C4A79" w:rsidP="00C4545D"/>
    <w:p w:rsidR="007C4A79" w:rsidRDefault="007C4A79" w:rsidP="00C4545D">
      <w:r>
        <w:rPr>
          <w:noProof/>
          <w:lang w:eastAsia="en-US"/>
        </w:rPr>
        <w:drawing>
          <wp:inline distT="0" distB="0" distL="0" distR="0" wp14:anchorId="20776510" wp14:editId="1F6CE065">
            <wp:extent cx="2552700" cy="269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ps5.jpg"/>
                    <pic:cNvPicPr/>
                  </pic:nvPicPr>
                  <pic:blipFill>
                    <a:blip r:embed="rId25">
                      <a:extLst>
                        <a:ext uri="{28A0092B-C50C-407E-A947-70E740481C1C}">
                          <a14:useLocalDpi xmlns:a14="http://schemas.microsoft.com/office/drawing/2010/main" val="0"/>
                        </a:ext>
                      </a:extLst>
                    </a:blip>
                    <a:stretch>
                      <a:fillRect/>
                    </a:stretch>
                  </pic:blipFill>
                  <pic:spPr>
                    <a:xfrm>
                      <a:off x="0" y="0"/>
                      <a:ext cx="2552700" cy="2692400"/>
                    </a:xfrm>
                    <a:prstGeom prst="rect">
                      <a:avLst/>
                    </a:prstGeom>
                  </pic:spPr>
                </pic:pic>
              </a:graphicData>
            </a:graphic>
          </wp:inline>
        </w:drawing>
      </w:r>
    </w:p>
    <w:p w:rsidR="007C4A79" w:rsidRDefault="007C4A79" w:rsidP="00C4545D">
      <w:r>
        <w:t xml:space="preserve">One map is to keep track of the mapping to a statement that is directly next to a key. While the other map is used to keep track of the mapping to a statement that is directly behind a key. </w:t>
      </w:r>
    </w:p>
    <w:p w:rsidR="007C4A79" w:rsidRDefault="007C4A79" w:rsidP="00C4545D">
      <w:r>
        <w:t xml:space="preserve">The benefit seen here of using a map is that it reduces the amount of data storage needed, which is a problem with using a table. It also reduces the searching time to </w:t>
      </w:r>
      <w:proofErr w:type="gramStart"/>
      <w:r>
        <w:t>O(</w:t>
      </w:r>
      <w:proofErr w:type="gramEnd"/>
      <w:r>
        <w:t xml:space="preserve">1). As such the query evaluation time for </w:t>
      </w:r>
      <w:r w:rsidR="00E55F83">
        <w:t>evaluating</w:t>
      </w:r>
      <w:r>
        <w:t xml:space="preserve"> Next(</w:t>
      </w:r>
      <w:proofErr w:type="spellStart"/>
      <w:r>
        <w:t>x</w:t>
      </w:r>
      <w:proofErr w:type="gramStart"/>
      <w:r>
        <w:t>,y</w:t>
      </w:r>
      <w:proofErr w:type="spellEnd"/>
      <w:proofErr w:type="gramEnd"/>
      <w:r>
        <w:t xml:space="preserve">) is always O(1) for any </w:t>
      </w:r>
      <w:proofErr w:type="spellStart"/>
      <w:r>
        <w:t>x,y</w:t>
      </w:r>
      <w:proofErr w:type="spellEnd"/>
      <w:r>
        <w:t xml:space="preserve">. </w:t>
      </w:r>
    </w:p>
    <w:p w:rsidR="00440F21" w:rsidRDefault="007F352A" w:rsidP="00C4545D">
      <w:r>
        <w:t xml:space="preserve">For the implementation of Next*, we have evaluated this relationship by continuously calling next from the PKB. So it’s an extension of the Next relationship.  </w:t>
      </w:r>
    </w:p>
    <w:p w:rsidR="007C4A79" w:rsidRDefault="007C4A79" w:rsidP="00C4545D">
      <w:r>
        <w:t xml:space="preserve"> </w:t>
      </w:r>
    </w:p>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lastRenderedPageBreak/>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proofErr w:type="spellStart"/>
      <w:r w:rsidRPr="00ED67C4">
        <w:rPr>
          <w:rFonts w:ascii="Courier New" w:eastAsia="Times New Roman" w:hAnsi="Courier New" w:cs="Courier New"/>
          <w:szCs w:val="23"/>
        </w:rPr>
        <w:t>getProcName</w:t>
      </w:r>
      <w:proofErr w:type="spellEnd"/>
      <w:r w:rsidRPr="00ED67C4">
        <w:rPr>
          <w:rFonts w:ascii="Courier New" w:eastAsia="Times New Roman" w:hAnsi="Courier New" w:cs="Courier New"/>
          <w:szCs w:val="23"/>
        </w:rPr>
        <w:t>()</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proofErr w:type="spellStart"/>
      <w:r w:rsidRPr="00ED67C4">
        <w:rPr>
          <w:rFonts w:eastAsia="Times New Roman"/>
          <w:i/>
          <w:szCs w:val="23"/>
        </w:rPr>
        <w:t>Var</w:t>
      </w:r>
      <w:proofErr w:type="spellEnd"/>
      <w:r w:rsidRPr="0082607A">
        <w:rPr>
          <w:rFonts w:eastAsia="Times New Roman"/>
          <w:szCs w:val="23"/>
        </w:rPr>
        <w:t xml:space="preserve">, </w:t>
      </w:r>
      <w:proofErr w:type="spellStart"/>
      <w:r w:rsidRPr="00ED67C4">
        <w:rPr>
          <w:rFonts w:eastAsia="Times New Roman"/>
          <w:i/>
          <w:szCs w:val="23"/>
        </w:rPr>
        <w:t>Proc</w:t>
      </w:r>
      <w:proofErr w:type="spellEnd"/>
      <w:r w:rsidRPr="0082607A">
        <w:rPr>
          <w:rFonts w:eastAsia="Times New Roman"/>
          <w:szCs w:val="23"/>
        </w:rPr>
        <w:t xml:space="preserve">, </w:t>
      </w:r>
      <w:proofErr w:type="spellStart"/>
      <w:r w:rsidRPr="00ED67C4">
        <w:rPr>
          <w:rFonts w:eastAsia="Times New Roman"/>
          <w:i/>
          <w:szCs w:val="23"/>
        </w:rPr>
        <w:t>Stmt</w:t>
      </w:r>
      <w:proofErr w:type="spellEnd"/>
      <w:r w:rsidRPr="0082607A">
        <w:rPr>
          <w:rFonts w:eastAsia="Times New Roman"/>
          <w:szCs w:val="23"/>
        </w:rPr>
        <w:t xml:space="preserve">, </w:t>
      </w:r>
      <w:proofErr w:type="gramStart"/>
      <w:r w:rsidRPr="00ED67C4">
        <w:rPr>
          <w:rFonts w:eastAsia="Times New Roman"/>
          <w:i/>
          <w:szCs w:val="23"/>
        </w:rPr>
        <w:t>AST</w:t>
      </w:r>
      <w:proofErr w:type="gramEnd"/>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proofErr w:type="spellStart"/>
      <w:proofErr w:type="gramStart"/>
      <w:r w:rsidRPr="00ED67C4">
        <w:rPr>
          <w:rFonts w:ascii="Courier New" w:eastAsia="Times New Roman" w:hAnsi="Courier New" w:cs="Courier New"/>
          <w:szCs w:val="23"/>
          <w:shd w:val="clear" w:color="auto" w:fill="FFFFFF"/>
        </w:rPr>
        <w:t>insertXXX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proofErr w:type="spellStart"/>
      <w:proofErr w:type="gramStart"/>
      <w:r w:rsidRPr="00ED67C4">
        <w:rPr>
          <w:rFonts w:ascii="Courier New" w:eastAsia="Times New Roman" w:hAnsi="Courier New" w:cs="Courier New"/>
          <w:szCs w:val="23"/>
          <w:shd w:val="clear" w:color="auto" w:fill="FFFFFF"/>
        </w:rPr>
        <w:t>isXXX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isExist</w:t>
      </w:r>
      <w:proofErr w:type="spellEnd"/>
      <w:r w:rsidRPr="00ED67C4">
        <w:rPr>
          <w:rFonts w:ascii="Courier New" w:eastAsia="Times New Roman" w:hAnsi="Courier New" w:cs="Courier New"/>
          <w:szCs w:val="23"/>
          <w:shd w:val="clear" w:color="auto" w:fill="FFFFFF"/>
        </w:rPr>
        <w:t xml:space="preserve">(), </w:t>
      </w:r>
      <w:proofErr w:type="spellStart"/>
      <w:r w:rsidRPr="00ED67C4">
        <w:rPr>
          <w:rFonts w:ascii="Courier New" w:eastAsia="Times New Roman" w:hAnsi="Courier New" w:cs="Courier New"/>
          <w:szCs w:val="23"/>
          <w:shd w:val="clear" w:color="auto" w:fill="FFFFFF"/>
        </w:rPr>
        <w:t>isMatchVar</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proofErr w:type="spellStart"/>
      <w:r w:rsidRPr="00ED67C4">
        <w:rPr>
          <w:rFonts w:ascii="Courier New" w:eastAsia="Times New Roman" w:hAnsi="Courier New" w:cs="Courier New"/>
          <w:szCs w:val="23"/>
          <w:shd w:val="clear" w:color="auto" w:fill="FFFFFF"/>
        </w:rPr>
        <w:t>getXXX</w:t>
      </w:r>
      <w:proofErr w:type="spell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getVarName</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the number of records inside a table/ list should have the form </w:t>
      </w:r>
      <w:proofErr w:type="spellStart"/>
      <w:proofErr w:type="gramStart"/>
      <w:r w:rsidRPr="00ED67C4">
        <w:rPr>
          <w:rFonts w:ascii="Courier New" w:eastAsia="Times New Roman" w:hAnsi="Courier New" w:cs="Courier New"/>
          <w:szCs w:val="23"/>
          <w:shd w:val="clear" w:color="auto" w:fill="FFFFFF"/>
        </w:rPr>
        <w:t>getSize</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proofErr w:type="spellStart"/>
      <w:r w:rsidRPr="00ED67C4">
        <w:rPr>
          <w:rFonts w:ascii="Courier New" w:eastAsia="Times New Roman" w:hAnsi="Courier New" w:cs="Courier New"/>
          <w:szCs w:val="23"/>
          <w:shd w:val="clear" w:color="auto" w:fill="FFFFFF"/>
        </w:rPr>
        <w:t>setXXX</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proofErr w:type="spellStart"/>
      <w:proofErr w:type="gramStart"/>
      <w:r w:rsidRPr="00ED67C4">
        <w:rPr>
          <w:rFonts w:ascii="Courier New" w:eastAsia="Times New Roman" w:hAnsi="Courier New" w:cs="Courier New"/>
          <w:szCs w:val="23"/>
          <w:shd w:val="clear" w:color="auto" w:fill="FFFFFF"/>
        </w:rPr>
        <w:t>getXXXStar</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9F2AAD" w:rsidRDefault="00ED67C4" w:rsidP="00597CD5">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20763D" w:rsidRPr="00597CD5" w:rsidRDefault="00ED67C4" w:rsidP="0020763D">
      <w:pPr>
        <w:rPr>
          <w:szCs w:val="22"/>
        </w:rPr>
      </w:pPr>
      <w:r w:rsidRPr="00597CD5">
        <w:rPr>
          <w:szCs w:val="22"/>
        </w:rPr>
        <w:t xml:space="preserve">To keep the abstract and concrete PKB API in sync, we created a variable table, statement table and procedure tables. These tables are vectors mapping variable names to indexes of the vectors. So that a API method like </w:t>
      </w:r>
      <w:r w:rsidRPr="00597CD5">
        <w:rPr>
          <w:rFonts w:ascii="Courier New" w:eastAsia="Courier New" w:hAnsi="Courier New" w:cs="Courier New"/>
          <w:szCs w:val="22"/>
        </w:rPr>
        <w:t xml:space="preserve">BOOLEAN </w:t>
      </w:r>
      <w:proofErr w:type="spellStart"/>
      <w:proofErr w:type="gramStart"/>
      <w:r w:rsidRPr="00597CD5">
        <w:rPr>
          <w:rFonts w:ascii="Courier New" w:eastAsia="Courier New" w:hAnsi="Courier New" w:cs="Courier New"/>
          <w:szCs w:val="22"/>
        </w:rPr>
        <w:t>isModifies</w:t>
      </w:r>
      <w:proofErr w:type="spellEnd"/>
      <w:r w:rsidRPr="00597CD5">
        <w:rPr>
          <w:rFonts w:ascii="Courier New" w:eastAsia="Courier New" w:hAnsi="Courier New" w:cs="Courier New"/>
          <w:szCs w:val="22"/>
        </w:rPr>
        <w:t>(</w:t>
      </w:r>
      <w:proofErr w:type="gramEnd"/>
      <w:r w:rsidRPr="00597CD5">
        <w:rPr>
          <w:rFonts w:ascii="Courier New" w:eastAsia="Courier New" w:hAnsi="Courier New" w:cs="Courier New"/>
          <w:szCs w:val="22"/>
        </w:rPr>
        <w:t xml:space="preserve">STMT_NUM s1, INDEX </w:t>
      </w:r>
      <w:proofErr w:type="spellStart"/>
      <w:r w:rsidRPr="00597CD5">
        <w:rPr>
          <w:rFonts w:ascii="Courier New" w:eastAsia="Courier New" w:hAnsi="Courier New" w:cs="Courier New"/>
          <w:szCs w:val="22"/>
        </w:rPr>
        <w:t>varIndex</w:t>
      </w:r>
      <w:proofErr w:type="spellEnd"/>
      <w:r w:rsidRPr="00597CD5">
        <w:rPr>
          <w:rFonts w:ascii="Courier New" w:eastAsia="Courier New" w:hAnsi="Courier New" w:cs="Courier New"/>
          <w:szCs w:val="22"/>
        </w:rPr>
        <w:t>)</w:t>
      </w:r>
      <w:r w:rsidRPr="00597CD5">
        <w:rPr>
          <w:szCs w:val="22"/>
        </w:rPr>
        <w:t xml:space="preserve">understands that </w:t>
      </w:r>
      <w:r w:rsidRPr="00597CD5">
        <w:rPr>
          <w:rFonts w:ascii="Courier New" w:eastAsia="Courier New" w:hAnsi="Courier New" w:cs="Courier New"/>
          <w:szCs w:val="22"/>
        </w:rPr>
        <w:t>INDEX</w:t>
      </w:r>
      <w:r w:rsidRPr="00597CD5">
        <w:rPr>
          <w:szCs w:val="22"/>
        </w:rPr>
        <w:t xml:space="preserve"> is the mapped value of a certain variable name, where </w:t>
      </w:r>
      <w:r w:rsidRPr="00597CD5">
        <w:rPr>
          <w:rFonts w:ascii="Courier New" w:eastAsia="Courier New" w:hAnsi="Courier New" w:cs="Courier New"/>
          <w:szCs w:val="22"/>
        </w:rPr>
        <w:t>INDEX</w:t>
      </w:r>
      <w:r w:rsidRPr="00597CD5">
        <w:rPr>
          <w:szCs w:val="22"/>
        </w:rPr>
        <w:t xml:space="preserve"> is just an integer in C++ type.</w:t>
      </w:r>
    </w:p>
    <w:p w:rsidR="0020763D" w:rsidRDefault="0020763D" w:rsidP="0020763D">
      <w:pPr>
        <w:pStyle w:val="Heading1"/>
        <w:numPr>
          <w:ilvl w:val="0"/>
          <w:numId w:val="14"/>
        </w:numPr>
      </w:pPr>
      <w:r>
        <w:lastRenderedPageBreak/>
        <w:t xml:space="preserve">Query Processing </w:t>
      </w:r>
    </w:p>
    <w:p w:rsidR="00DD7A7D" w:rsidRDefault="00DD7A7D" w:rsidP="00DD7A7D">
      <w:r>
        <w:t>In this section we will go through how queries are evaluated. For the discussion below we will be referring to the sample query, shown below, to illustrate the process.</w:t>
      </w:r>
    </w:p>
    <w:p w:rsidR="00DD7A7D" w:rsidRDefault="00DD7A7D" w:rsidP="00DD7A7D">
      <w:pPr>
        <w:ind w:left="360"/>
      </w:pPr>
      <w:proofErr w:type="spellStart"/>
      <w:proofErr w:type="gramStart"/>
      <w:r>
        <w:t>stmt</w:t>
      </w:r>
      <w:proofErr w:type="spellEnd"/>
      <w:proofErr w:type="gramEnd"/>
      <w:r>
        <w:t xml:space="preserve"> s1, s2, s3;</w:t>
      </w:r>
    </w:p>
    <w:p w:rsidR="00DD7A7D" w:rsidRDefault="00DD7A7D" w:rsidP="00DD7A7D">
      <w:pPr>
        <w:ind w:left="360"/>
      </w:pPr>
      <w:r>
        <w:t xml:space="preserve">Select s1 such that Parent*(s1, s2) pattern </w:t>
      </w:r>
      <w:proofErr w:type="gramStart"/>
      <w:r>
        <w:t>s3(</w:t>
      </w:r>
      <w:proofErr w:type="gramEnd"/>
      <w:r>
        <w:t>_, _“</w:t>
      </w:r>
      <w:proofErr w:type="spellStart"/>
      <w:r>
        <w:t>x+y</w:t>
      </w:r>
      <w:proofErr w:type="spellEnd"/>
      <w:r>
        <w:t>*2”_)</w:t>
      </w:r>
    </w:p>
    <w:p w:rsidR="000111A8" w:rsidRPr="000111A8" w:rsidRDefault="0020763D" w:rsidP="000111A8">
      <w:pPr>
        <w:pStyle w:val="Heading2"/>
      </w:pPr>
      <w:r>
        <w:t>Query Validation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w:t>
      </w:r>
      <w:proofErr w:type="spellStart"/>
      <w:r w:rsidRPr="00045FEB">
        <w:rPr>
          <w:lang w:val="en"/>
        </w:rPr>
        <w:t>QueryPreprocessor</w:t>
      </w:r>
      <w:proofErr w:type="spellEnd"/>
      <w:r w:rsidRPr="00045FEB">
        <w:rPr>
          <w:lang w:val="en"/>
        </w:rPr>
        <w:t xml:space="preserve">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proofErr w:type="spellStart"/>
      <w:r w:rsidRPr="00045FEB">
        <w:rPr>
          <w:lang w:val="en"/>
        </w:rPr>
        <w:t>Representato</w:t>
      </w:r>
      <w:r>
        <w:rPr>
          <w:lang w:val="en"/>
        </w:rPr>
        <w:t>r</w:t>
      </w:r>
      <w:proofErr w:type="spellEnd"/>
      <w:r>
        <w:rPr>
          <w:lang w:val="en"/>
        </w:rPr>
        <w:t xml:space="preserve">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w:t>
      </w:r>
      <w:proofErr w:type="spellStart"/>
      <w:r w:rsidRPr="00045FEB">
        <w:rPr>
          <w:lang w:val="en"/>
        </w:rPr>
        <w:t>stmt</w:t>
      </w:r>
      <w:proofErr w:type="spellEnd"/>
      <w:r w:rsidRPr="00045FEB">
        <w:rPr>
          <w:lang w:val="en"/>
        </w:rPr>
        <w:t xml:space="preserve"> </w:t>
      </w:r>
      <w:proofErr w:type="gramStart"/>
      <w:r w:rsidRPr="00045FEB">
        <w:rPr>
          <w:lang w:val="en"/>
        </w:rPr>
        <w:t>s</w:t>
      </w:r>
      <w:r>
        <w:rPr>
          <w:lang w:val="en"/>
        </w:rPr>
        <w:t>;</w:t>
      </w:r>
      <w:proofErr w:type="gramEnd"/>
      <w:r>
        <w:rPr>
          <w:lang w:val="en"/>
        </w:rPr>
        <w:t xml:space="preserve">), QPP will send this part to the </w:t>
      </w:r>
      <w:proofErr w:type="spellStart"/>
      <w:r w:rsidR="004E019D">
        <w:rPr>
          <w:rFonts w:ascii="Courier New" w:hAnsi="Courier New" w:cs="Courier New"/>
          <w:lang w:val="en"/>
        </w:rPr>
        <w:t>preprocess</w:t>
      </w:r>
      <w:r w:rsidRPr="00045FEB">
        <w:rPr>
          <w:rFonts w:ascii="Courier New" w:hAnsi="Courier New" w:cs="Courier New"/>
          <w:lang w:val="en"/>
        </w:rPr>
        <w:t>Declaration</w:t>
      </w:r>
      <w:proofErr w:type="spellEnd"/>
      <w:r w:rsidRPr="00045FEB">
        <w:rPr>
          <w:rFonts w:ascii="Courier New" w:hAnsi="Courier New" w:cs="Courier New"/>
          <w:lang w:val="en"/>
        </w:rPr>
        <w:t>()</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proofErr w:type="spellStart"/>
      <w:proofErr w:type="gramStart"/>
      <w:r w:rsidR="004E019D">
        <w:rPr>
          <w:rFonts w:ascii="Courier New" w:hAnsi="Courier New" w:cs="Courier New"/>
          <w:lang w:val="en"/>
        </w:rPr>
        <w:t>preprocess</w:t>
      </w:r>
      <w:r w:rsidRPr="00045FEB">
        <w:rPr>
          <w:rFonts w:ascii="Courier New" w:hAnsi="Courier New" w:cs="Courier New"/>
          <w:lang w:val="en"/>
        </w:rPr>
        <w:t>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proofErr w:type="spellStart"/>
      <w:proofErr w:type="gramStart"/>
      <w:r w:rsidR="004E019D">
        <w:rPr>
          <w:rFonts w:ascii="Courier New" w:hAnsi="Courier New" w:cs="Courier New"/>
          <w:lang w:val="en"/>
        </w:rPr>
        <w:t>preprocess</w:t>
      </w:r>
      <w:r w:rsidRPr="00045FEB">
        <w:rPr>
          <w:rFonts w:ascii="Courier New" w:hAnsi="Courier New" w:cs="Courier New"/>
          <w:lang w:val="en"/>
        </w:rPr>
        <w:t>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proofErr w:type="spellStart"/>
      <w:r w:rsidR="004E019D">
        <w:rPr>
          <w:rFonts w:ascii="Courier New" w:hAnsi="Courier New" w:cs="Courier New"/>
          <w:lang w:val="en"/>
        </w:rPr>
        <w:t>preprocess</w:t>
      </w:r>
      <w:r w:rsidRPr="00045FEB">
        <w:rPr>
          <w:rFonts w:ascii="Courier New" w:hAnsi="Courier New" w:cs="Courier New"/>
          <w:lang w:val="en"/>
        </w:rPr>
        <w:t>Clause</w:t>
      </w:r>
      <w:proofErr w:type="spellEnd"/>
      <w:r w:rsidRPr="00045FEB">
        <w:rPr>
          <w:rFonts w:ascii="Courier New" w:hAnsi="Courier New" w:cs="Courier New"/>
          <w:lang w:val="en"/>
        </w:rPr>
        <w:t>()</w:t>
      </w:r>
      <w:r w:rsidRPr="00045FEB">
        <w:rPr>
          <w:lang w:val="en"/>
        </w:rPr>
        <w:t xml:space="preserve"> (e.g. </w:t>
      </w:r>
      <w:proofErr w:type="spellStart"/>
      <w:r w:rsidR="004E019D">
        <w:rPr>
          <w:rFonts w:ascii="Courier New" w:hAnsi="Courier New" w:cs="Courier New"/>
          <w:lang w:val="en"/>
        </w:rPr>
        <w:t>preprocess</w:t>
      </w:r>
      <w:r w:rsidRPr="00045FEB">
        <w:rPr>
          <w:rFonts w:ascii="Courier New" w:hAnsi="Courier New" w:cs="Courier New"/>
          <w:lang w:val="en"/>
        </w:rPr>
        <w:t>SuchThatCondtion</w:t>
      </w:r>
      <w:proofErr w:type="spellEnd"/>
      <w:r w:rsidRPr="00045FEB">
        <w:rPr>
          <w:rFonts w:ascii="Courier New" w:hAnsi="Courier New" w:cs="Courier New"/>
          <w:lang w:val="en"/>
        </w:rPr>
        <w:t>()</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00DD7A7D">
        <w:rPr>
          <w:lang w:val="en"/>
        </w:rPr>
        <w:t xml:space="preserve"> The QR will contain the query tree. An example of what the query tree, based on the sample query, will look like is shown below.</w:t>
      </w:r>
    </w:p>
    <w:p w:rsidR="00341227" w:rsidRDefault="008E5E17" w:rsidP="00E55F83">
      <w:pPr>
        <w:rPr>
          <w:lang w:val="en"/>
        </w:rPr>
      </w:pPr>
      <w:r>
        <w:rPr>
          <w:noProof/>
          <w:lang w:eastAsia="en-US"/>
        </w:rPr>
        <w:lastRenderedPageBreak/>
        <w:drawing>
          <wp:inline distT="0" distB="0" distL="0" distR="0">
            <wp:extent cx="5943600" cy="51396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ry Result tre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139690"/>
                    </a:xfrm>
                    <a:prstGeom prst="rect">
                      <a:avLst/>
                    </a:prstGeom>
                  </pic:spPr>
                </pic:pic>
              </a:graphicData>
            </a:graphic>
          </wp:inline>
        </w:drawing>
      </w:r>
    </w:p>
    <w:p w:rsidR="006D4A72" w:rsidRDefault="006D4A72" w:rsidP="006D4A72"/>
    <w:p w:rsidR="00E55F83" w:rsidRDefault="00E55F83" w:rsidP="006D4A72"/>
    <w:p w:rsidR="00E55F83" w:rsidRDefault="00E55F83" w:rsidP="006D4A72"/>
    <w:p w:rsidR="00E55F83" w:rsidRDefault="00E55F83" w:rsidP="006D4A72"/>
    <w:p w:rsidR="00E55F83" w:rsidRDefault="00E55F83" w:rsidP="006D4A72"/>
    <w:p w:rsidR="00E55F83" w:rsidRDefault="00E55F83" w:rsidP="006D4A72"/>
    <w:p w:rsidR="00E55F83" w:rsidRPr="006D4A72" w:rsidRDefault="00E55F83" w:rsidP="006D4A72"/>
    <w:p w:rsidR="0020763D" w:rsidRDefault="0020763D" w:rsidP="0020763D">
      <w:pPr>
        <w:pStyle w:val="Heading2"/>
      </w:pPr>
      <w:r>
        <w:lastRenderedPageBreak/>
        <w:t xml:space="preserve">Query Evaluation </w:t>
      </w:r>
    </w:p>
    <w:p w:rsidR="008E77EC" w:rsidRDefault="008E77EC" w:rsidP="008E77EC">
      <w:pPr>
        <w:ind w:left="360"/>
      </w:pPr>
      <w:r>
        <w:t xml:space="preserve">The query evaluation process is carried out by the QE. Using the stored data from the QR and PKB, the QE will try to find values that satisfy the query’s conditions, and send the list of result values to the </w:t>
      </w:r>
      <w:proofErr w:type="spellStart"/>
      <w:r>
        <w:t>AutoTester</w:t>
      </w:r>
      <w:proofErr w:type="spellEnd"/>
      <w:r>
        <w:t>.</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597CD5" w:rsidRDefault="00597CD5" w:rsidP="008E77EC">
      <w:pPr>
        <w:ind w:left="360"/>
      </w:pPr>
      <w:r>
        <w:t>The sample query shown below will be used as an example to explain the query evaluation process.</w:t>
      </w:r>
    </w:p>
    <w:p w:rsidR="001F1502" w:rsidRDefault="001F1502" w:rsidP="008E77EC">
      <w:pPr>
        <w:ind w:left="360"/>
      </w:pPr>
    </w:p>
    <w:p w:rsidR="0031640B" w:rsidRDefault="0031640B" w:rsidP="0031640B">
      <w:pPr>
        <w:pStyle w:val="Heading3"/>
      </w:pPr>
      <w:r>
        <w:t>Manage the temporary results</w:t>
      </w:r>
    </w:p>
    <w:p w:rsidR="0031640B" w:rsidRDefault="0031640B" w:rsidP="0031640B">
      <w:pPr>
        <w:ind w:left="708"/>
      </w:pPr>
      <w:r>
        <w:t>Before evaluating a query, the QE creates a list of values of all declared symbols. The size of this list is the number of symbols declared in the query, and all symbols are initialized with a dummy value (-1).</w:t>
      </w:r>
      <w:r w:rsidR="00597CD5">
        <w:t xml:space="preserve"> </w:t>
      </w:r>
    </w:p>
    <w:p w:rsidR="00DD7A7D" w:rsidRDefault="00597CD5" w:rsidP="0031640B">
      <w:pPr>
        <w:ind w:left="708"/>
      </w:pPr>
      <w:r>
        <w:t xml:space="preserve">Using the example shown above, this list will </w:t>
      </w:r>
      <w:r w:rsidR="00DD7A7D">
        <w:t>look something like the table shown below.</w:t>
      </w:r>
    </w:p>
    <w:tbl>
      <w:tblPr>
        <w:tblStyle w:val="TableGrid"/>
        <w:tblW w:w="0" w:type="auto"/>
        <w:tblInd w:w="708" w:type="dxa"/>
        <w:tblLook w:val="04A0" w:firstRow="1" w:lastRow="0" w:firstColumn="1" w:lastColumn="0" w:noHBand="0" w:noVBand="1"/>
      </w:tblPr>
      <w:tblGrid>
        <w:gridCol w:w="2880"/>
        <w:gridCol w:w="2881"/>
        <w:gridCol w:w="2881"/>
      </w:tblGrid>
      <w:tr w:rsidR="00DD7A7D" w:rsidTr="00DD7A7D">
        <w:tc>
          <w:tcPr>
            <w:tcW w:w="3116" w:type="dxa"/>
          </w:tcPr>
          <w:p w:rsidR="00DD7A7D" w:rsidRDefault="00DD7A7D" w:rsidP="0031640B">
            <w:r>
              <w:t>S1</w:t>
            </w:r>
          </w:p>
        </w:tc>
        <w:tc>
          <w:tcPr>
            <w:tcW w:w="3117" w:type="dxa"/>
          </w:tcPr>
          <w:p w:rsidR="00DD7A7D" w:rsidRDefault="00DD7A7D" w:rsidP="0031640B">
            <w:r>
              <w:t>S2</w:t>
            </w:r>
          </w:p>
        </w:tc>
        <w:tc>
          <w:tcPr>
            <w:tcW w:w="3117" w:type="dxa"/>
          </w:tcPr>
          <w:p w:rsidR="00DD7A7D" w:rsidRDefault="00DD7A7D" w:rsidP="0031640B">
            <w:r>
              <w:t>S3</w:t>
            </w:r>
          </w:p>
        </w:tc>
      </w:tr>
      <w:tr w:rsidR="00DD7A7D" w:rsidTr="00DD7A7D">
        <w:tc>
          <w:tcPr>
            <w:tcW w:w="3116" w:type="dxa"/>
          </w:tcPr>
          <w:p w:rsidR="00DD7A7D" w:rsidRDefault="00DD7A7D" w:rsidP="0031640B">
            <w:r>
              <w:t>-1</w:t>
            </w:r>
          </w:p>
        </w:tc>
        <w:tc>
          <w:tcPr>
            <w:tcW w:w="3117" w:type="dxa"/>
          </w:tcPr>
          <w:p w:rsidR="00DD7A7D" w:rsidRDefault="00DD7A7D" w:rsidP="0031640B">
            <w:r>
              <w:t>-1</w:t>
            </w:r>
          </w:p>
        </w:tc>
        <w:tc>
          <w:tcPr>
            <w:tcW w:w="3117" w:type="dxa"/>
          </w:tcPr>
          <w:p w:rsidR="00DD7A7D" w:rsidRDefault="00DD7A7D" w:rsidP="0031640B">
            <w:r>
              <w:t>-1</w:t>
            </w:r>
          </w:p>
        </w:tc>
      </w:tr>
    </w:tbl>
    <w:p w:rsidR="00597CD5" w:rsidRDefault="00597CD5" w:rsidP="0031640B">
      <w:pPr>
        <w:ind w:left="708"/>
      </w:pPr>
    </w:p>
    <w:p w:rsidR="00DD7A7D" w:rsidRDefault="00DD7A7D" w:rsidP="0031640B">
      <w:pPr>
        <w:ind w:left="708"/>
      </w:pPr>
    </w:p>
    <w:p w:rsidR="004E019D" w:rsidRDefault="0031640B" w:rsidP="0031640B">
      <w:pPr>
        <w:ind w:left="708"/>
      </w:pPr>
      <w:r>
        <w:t xml:space="preserve">During processing a query’s condition, if a new value is found, the QE will try to update the list of values. The QE will replace the dummy value with the found value, and use the updated list to continue the evaluation. The list continues to be updated until there is no more condition left or a condition which cannot be satisfied appears. </w:t>
      </w:r>
    </w:p>
    <w:p w:rsidR="00597CD5" w:rsidRDefault="004E019D" w:rsidP="004E019D">
      <w:pPr>
        <w:ind w:left="708"/>
      </w:pPr>
      <w:r>
        <w:t xml:space="preserve">Since we have considered all of the symbols in the query while creating this list, we do not need to consider expanding this list during the evaluation. Once we have finalized this list, the result </w:t>
      </w:r>
      <w:r>
        <w:lastRenderedPageBreak/>
        <w:t>node from the query tree will be read and the result to be returned will be determined and returned.</w:t>
      </w:r>
    </w:p>
    <w:p w:rsidR="0031640B" w:rsidRDefault="0031640B" w:rsidP="0031640B">
      <w:pPr>
        <w:pStyle w:val="Heading3"/>
      </w:pPr>
      <w:r>
        <w:t>Optimize the evaluation process</w:t>
      </w:r>
    </w:p>
    <w:p w:rsidR="0031640B" w:rsidRDefault="0031640B" w:rsidP="0031640B">
      <w:pPr>
        <w:ind w:left="708"/>
      </w:pPr>
      <w:r>
        <w:t>Currently, the QPP saves query’s conditions in the same order as they appear in the query, and the QE also processes the conditions from left to right. This method, while being correct, is not an optimized one since with suitable order of evaluating the conditions, the QE can work more efficiently.</w:t>
      </w:r>
    </w:p>
    <w:p w:rsidR="0031640B" w:rsidRDefault="0031640B" w:rsidP="0031640B">
      <w:pPr>
        <w:ind w:left="708"/>
      </w:pPr>
      <w:r>
        <w:t>There are some alternative methods to process the query’s conditions:</w:t>
      </w:r>
    </w:p>
    <w:p w:rsidR="0031640B" w:rsidRDefault="0031640B" w:rsidP="0031640B">
      <w:pPr>
        <w:pStyle w:val="ListParagraph"/>
        <w:numPr>
          <w:ilvl w:val="0"/>
          <w:numId w:val="24"/>
        </w:numPr>
      </w:pPr>
      <w:r>
        <w:t xml:space="preserve">Choose condition based on type: a simple solution is instead of evaluating from left to right, the QE will try to find the type of condition (such that, pattern or with) and decide itself which condition to process first. </w:t>
      </w:r>
    </w:p>
    <w:p w:rsidR="0031640B" w:rsidRDefault="0031640B" w:rsidP="0031640B">
      <w:pPr>
        <w:pStyle w:val="ListParagraph"/>
        <w:numPr>
          <w:ilvl w:val="0"/>
          <w:numId w:val="24"/>
        </w:numPr>
      </w:pPr>
      <w:r>
        <w:t>Rank the conditions: after preprocessing the query, the QPP can help in ranking the query’s conditions based on several criteria: number of symbols, frequency of using symbol, type of conditions, etc. The ranking will be used by QE later for choosing condition for evaluation.</w:t>
      </w:r>
    </w:p>
    <w:p w:rsidR="0031640B" w:rsidRPr="008E77EC" w:rsidRDefault="001F1502" w:rsidP="00635A9D">
      <w:pPr>
        <w:ind w:left="708"/>
      </w:pPr>
      <w:r>
        <w:t>The one that we have chosen to implement to optimize ou</w:t>
      </w:r>
      <w:r w:rsidR="00635A9D">
        <w:t>r query evaluation process is the first method mentioned above.</w:t>
      </w: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lastRenderedPageBreak/>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eastAsia="en-US"/>
        </w:rPr>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lang w:eastAsia="en-US"/>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F1502" w:rsidRPr="001639D5" w:rsidRDefault="001F1502" w:rsidP="00294F59">
                            <w:pPr>
                              <w:pStyle w:val="Caption"/>
                              <w:rPr>
                                <w:noProof/>
                                <w:szCs w:val="21"/>
                              </w:rPr>
                            </w:pPr>
                            <w:r>
                              <w:t xml:space="preserve">Figure </w:t>
                            </w:r>
                            <w:fldSimple w:instr=" SEQ Figure \* ARABIC ">
                              <w:r w:rsidR="00BB027E">
                                <w:rPr>
                                  <w:noProof/>
                                </w:rPr>
                                <w:t>3</w:t>
                              </w:r>
                            </w:fldSimple>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1F1502" w:rsidRPr="001639D5" w:rsidRDefault="001F1502" w:rsidP="00294F59">
                      <w:pPr>
                        <w:pStyle w:val="Caption"/>
                        <w:rPr>
                          <w:noProof/>
                          <w:szCs w:val="21"/>
                        </w:rPr>
                      </w:pPr>
                      <w:r>
                        <w:t xml:space="preserve">Figure </w:t>
                      </w:r>
                      <w:fldSimple w:instr=" SEQ Figure \* ARABIC ">
                        <w:r w:rsidR="00BB027E">
                          <w:rPr>
                            <w:noProof/>
                          </w:rPr>
                          <w:t>3</w:t>
                        </w:r>
                      </w:fldSimple>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t>Required Test Inputs:</w:t>
      </w:r>
      <w:r w:rsidR="008578FF">
        <w:t xml:space="preserve"> Use Table and </w:t>
      </w:r>
      <w:proofErr w:type="spellStart"/>
      <w:r w:rsidR="008578FF">
        <w:t>and</w:t>
      </w:r>
      <w:proofErr w:type="spellEnd"/>
      <w:r w:rsidR="008578FF">
        <w:t xml:space="preserve"> CPP Unit test case for Uses Table. An example is shown in figure 6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eastAsia="en-US"/>
        </w:rPr>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1F1502" w:rsidRPr="009B6789" w:rsidRDefault="001F1502" w:rsidP="008578FF">
                              <w:pPr>
                                <w:pStyle w:val="Caption"/>
                                <w:rPr>
                                  <w:noProof/>
                                  <w:szCs w:val="21"/>
                                </w:rPr>
                              </w:pPr>
                              <w:r>
                                <w:t xml:space="preserve">Figure </w:t>
                              </w:r>
                              <w:fldSimple w:instr=" SEQ Figure \* ARABIC ">
                                <w:r w:rsidR="00BB027E">
                                  <w:rPr>
                                    <w:noProof/>
                                  </w:rPr>
                                  <w:t>4</w:t>
                                </w:r>
                              </w:fldSimple>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29"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1F1502" w:rsidRPr="009B6789" w:rsidRDefault="001F1502" w:rsidP="008578FF">
                        <w:pPr>
                          <w:pStyle w:val="Caption"/>
                          <w:rPr>
                            <w:noProof/>
                            <w:szCs w:val="21"/>
                          </w:rPr>
                        </w:pPr>
                        <w:r>
                          <w:t xml:space="preserve">Figure </w:t>
                        </w:r>
                        <w:fldSimple w:instr=" SEQ Figure \* ARABIC ">
                          <w:r w:rsidR="00BB027E">
                            <w:rPr>
                              <w:noProof/>
                            </w:rPr>
                            <w:t>4</w:t>
                          </w:r>
                        </w:fldSimple>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lastRenderedPageBreak/>
        <w:t>Expected Test Results:</w:t>
      </w:r>
      <w:r w:rsidR="008578FF">
        <w:t xml:space="preserve"> “OK” This uses the CPP Unit assert, as seen in figure 6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eastAsia="en-US"/>
        </w:rPr>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and CPP Unit test case for Parser. An example is shown in figure 7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8B1531" w:rsidRDefault="009A0DC6" w:rsidP="00495B20">
      <w:pPr>
        <w:pStyle w:val="Caption"/>
      </w:pPr>
      <w:r>
        <w:t xml:space="preserve">Figure </w:t>
      </w:r>
      <w:fldSimple w:instr=" SEQ Figure \* ARABIC ">
        <w:r w:rsidR="00BB027E">
          <w:rPr>
            <w:noProof/>
          </w:rPr>
          <w:t>5</w:t>
        </w:r>
      </w:fldSimple>
      <w:r>
        <w:t>: Excerpt f Parser Test File</w:t>
      </w:r>
    </w:p>
    <w:p w:rsidR="00753107" w:rsidRDefault="008B1531" w:rsidP="00753107">
      <w:pPr>
        <w:spacing w:line="240" w:lineRule="auto"/>
        <w:ind w:left="1080"/>
      </w:pPr>
      <w:r>
        <w:rPr>
          <w:noProof/>
          <w:lang w:eastAsia="en-US"/>
        </w:rPr>
        <w:lastRenderedPageBreak/>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1F1502" w:rsidRPr="006A1EB2" w:rsidRDefault="001F1502" w:rsidP="008B1531">
                              <w:pPr>
                                <w:pStyle w:val="Caption"/>
                                <w:rPr>
                                  <w:noProof/>
                                  <w:szCs w:val="21"/>
                                </w:rPr>
                              </w:pPr>
                              <w:r>
                                <w:t xml:space="preserve">Figure </w:t>
                              </w:r>
                              <w:fldSimple w:instr=" SEQ Figure \* ARABIC ">
                                <w:r w:rsidR="00BB027E">
                                  <w:rPr>
                                    <w:noProof/>
                                  </w:rPr>
                                  <w:t>6</w:t>
                                </w:r>
                              </w:fldSimple>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3"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4"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1F1502" w:rsidRPr="006A1EB2" w:rsidRDefault="001F1502" w:rsidP="008B1531">
                        <w:pPr>
                          <w:pStyle w:val="Caption"/>
                          <w:rPr>
                            <w:noProof/>
                            <w:szCs w:val="21"/>
                          </w:rPr>
                        </w:pPr>
                        <w:r>
                          <w:t xml:space="preserve">Figure </w:t>
                        </w:r>
                        <w:fldSimple w:instr=" SEQ Figure \* ARABIC ">
                          <w:r w:rsidR="00BB027E">
                            <w:rPr>
                              <w:noProof/>
                            </w:rPr>
                            <w:t>6</w:t>
                          </w:r>
                        </w:fldSimple>
                        <w:r>
                          <w:t>: Test Results for Unit Testing</w:t>
                        </w:r>
                      </w:p>
                    </w:txbxContent>
                  </v:textbox>
                </v:shape>
                <w10:wrap type="square"/>
              </v:group>
            </w:pict>
          </mc:Fallback>
        </mc:AlternateContent>
      </w:r>
      <w:r w:rsidR="00753107">
        <w:t>Expected Test Results:</w:t>
      </w:r>
      <w:r>
        <w:t xml:space="preserve"> As seen in figure 8. This uses the CPP Unit assert, as seen in figure 7 above.</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p>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fldSimple w:instr=" SEQ Figure \* ARABIC ">
        <w:r w:rsidR="00BB027E">
          <w:rPr>
            <w:noProof/>
          </w:rPr>
          <w:t>7</w:t>
        </w:r>
      </w:fldSimple>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fldSimple w:instr=" SEQ Figure \* ARABIC ">
        <w:r w:rsidR="00BB027E">
          <w:rPr>
            <w:noProof/>
          </w:rPr>
          <w:t>8</w:t>
        </w:r>
      </w:fldSimple>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fldSimple w:instr=" SEQ Figure \* ARABIC ">
        <w:r w:rsidR="00BB027E">
          <w:rPr>
            <w:noProof/>
          </w:rPr>
          <w:t>9</w:t>
        </w:r>
      </w:fldSimple>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w:t>
            </w:r>
            <w:proofErr w:type="spellStart"/>
            <w:r>
              <w:rPr>
                <w:sz w:val="23"/>
                <w:szCs w:val="23"/>
              </w:rPr>
              <w:t>i</w:t>
            </w:r>
            <w:proofErr w:type="spellEnd"/>
            <w:r>
              <w:rPr>
                <w:sz w:val="23"/>
                <w:szCs w:val="23"/>
              </w:rPr>
              <w:t xml:space="preserve">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fldSimple w:instr=" SEQ Figure \* ARABIC ">
        <w:r w:rsidR="00BB027E">
          <w:rPr>
            <w:noProof/>
          </w:rPr>
          <w:t>10</w:t>
        </w:r>
      </w:fldSimple>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Select </w:t>
                        </w:r>
                        <w:proofErr w:type="spellStart"/>
                        <w:r>
                          <w:rPr>
                            <w:sz w:val="23"/>
                            <w:szCs w:val="23"/>
                          </w:rPr>
                          <w:t>var</w:t>
                        </w:r>
                        <w:proofErr w:type="spellEnd"/>
                        <w:r>
                          <w:rPr>
                            <w:sz w:val="23"/>
                            <w:szCs w:val="23"/>
                          </w:rPr>
                          <w:t xml:space="preserve"> such that Modifies(24,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18 - Uses,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19 -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20 -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proofErr w:type="spellStart"/>
                        <w:r w:rsidRPr="00753107">
                          <w:rPr>
                            <w:sz w:val="23"/>
                            <w:szCs w:val="23"/>
                          </w:rPr>
                          <w:lastRenderedPageBreak/>
                          <w:t>stmt</w:t>
                        </w:r>
                        <w:proofErr w:type="spellEnd"/>
                        <w:r w:rsidRPr="00753107">
                          <w:rPr>
                            <w:sz w:val="23"/>
                            <w:szCs w:val="23"/>
                          </w:rPr>
                          <w:t xml:space="preserve">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21 - Parent Star,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w:t>
                        </w:r>
                        <w:proofErr w:type="spellStart"/>
                        <w:r w:rsidRPr="00753107">
                          <w:rPr>
                            <w:sz w:val="23"/>
                            <w:szCs w:val="23"/>
                          </w:rPr>
                          <w:t>o+s</w:t>
                        </w:r>
                        <w:proofErr w:type="spellEnd"/>
                        <w:r w:rsidRPr="00753107">
                          <w:rPr>
                            <w:sz w:val="23"/>
                            <w:szCs w:val="23"/>
                          </w:rPr>
                          <w:t>"_)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33 - Typed, Pattern, </w:t>
                        </w:r>
                        <w:proofErr w:type="spellStart"/>
                        <w:r w:rsidRPr="00753107">
                          <w:rPr>
                            <w:sz w:val="23"/>
                            <w:szCs w:val="23"/>
                          </w:rPr>
                          <w:t>FollowStar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34 - Typed, Pattern, </w:t>
                        </w:r>
                        <w:proofErr w:type="spellStart"/>
                        <w:r w:rsidRPr="00753107">
                          <w:rPr>
                            <w:sz w:val="23"/>
                            <w:szCs w:val="23"/>
                          </w:rPr>
                          <w:t>ParentStar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w:t>
                        </w:r>
                        <w:proofErr w:type="spellStart"/>
                        <w:r w:rsidRPr="00753107">
                          <w:rPr>
                            <w:sz w:val="23"/>
                            <w:szCs w:val="23"/>
                          </w:rPr>
                          <w:t>rose+lily</w:t>
                        </w:r>
                        <w:proofErr w:type="spellEnd"/>
                        <w:r w:rsidRPr="00753107">
                          <w:rPr>
                            <w:sz w:val="23"/>
                            <w:szCs w:val="23"/>
                          </w:rPr>
                          <w:t>"_)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fldSimple w:instr=" SEQ Figure \* ARABIC ">
        <w:r w:rsidR="00BB027E">
          <w:rPr>
            <w:noProof/>
          </w:rPr>
          <w:t>11</w:t>
        </w:r>
      </w:fldSimple>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w:t>
                  </w:r>
                  <w:proofErr w:type="spellStart"/>
                  <w:r w:rsidRPr="00EE55BA">
                    <w:rPr>
                      <w:rFonts w:ascii="Courier New" w:hAnsi="Courier New" w:cs="Courier New"/>
                      <w:color w:val="000000"/>
                      <w:szCs w:val="22"/>
                    </w:rPr>
                    <w:t>spacersoul</w:t>
                  </w:r>
                  <w:proofErr w:type="spellEnd"/>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w:t>
                  </w: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w:t>
                  </w:r>
                  <w:proofErr w:type="spellStart"/>
                  <w:r w:rsidRPr="00EE55BA">
                    <w:rPr>
                      <w:rFonts w:ascii="Courier New" w:hAnsi="Courier New" w:cs="Courier New"/>
                      <w:color w:val="000000"/>
                      <w:szCs w:val="22"/>
                    </w:rPr>
                    <w:t>sg</w:t>
                  </w:r>
                  <w:proofErr w:type="spellEnd"/>
                  <w:r w:rsidRPr="00EE55BA">
                    <w:rPr>
                      <w:rFonts w:ascii="Courier New" w:hAnsi="Courier New" w:cs="Courier New"/>
                      <w:color w:val="000000"/>
                      <w:szCs w:val="22"/>
                    </w:rPr>
                    <w:t xml:space="preserve">;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fldSimple w:instr=" SEQ Figure \* ARABIC ">
        <w:r w:rsidR="00BB027E">
          <w:rPr>
            <w:noProof/>
          </w:rPr>
          <w:t>12</w:t>
        </w:r>
      </w:fldSimple>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w:t>
            </w:r>
            <w:proofErr w:type="spellStart"/>
            <w:r>
              <w:rPr>
                <w:sz w:val="22"/>
                <w:szCs w:val="22"/>
              </w:rPr>
              <w:t>var</w:t>
            </w:r>
            <w:proofErr w:type="spellEnd"/>
            <w:r>
              <w:rPr>
                <w:sz w:val="22"/>
                <w:szCs w:val="22"/>
              </w:rPr>
              <w:t xml:space="preserve">; </w:t>
            </w:r>
          </w:p>
          <w:p w:rsidR="00EE55BA" w:rsidRDefault="00EE55BA" w:rsidP="00EE55BA">
            <w:pPr>
              <w:pStyle w:val="Default"/>
              <w:rPr>
                <w:sz w:val="22"/>
                <w:szCs w:val="22"/>
              </w:rPr>
            </w:pPr>
            <w:r>
              <w:rPr>
                <w:sz w:val="22"/>
                <w:szCs w:val="22"/>
              </w:rPr>
              <w:t xml:space="preserve">Select </w:t>
            </w:r>
            <w:proofErr w:type="spellStart"/>
            <w:r>
              <w:rPr>
                <w:sz w:val="22"/>
                <w:szCs w:val="22"/>
              </w:rPr>
              <w:t>var</w:t>
            </w:r>
            <w:proofErr w:type="spellEnd"/>
            <w:r>
              <w:rPr>
                <w:sz w:val="22"/>
                <w:szCs w:val="22"/>
              </w:rPr>
              <w:t xml:space="preserve"> such that Modifies(24, </w:t>
            </w:r>
            <w:proofErr w:type="spellStart"/>
            <w:r>
              <w:rPr>
                <w:sz w:val="22"/>
                <w:szCs w:val="22"/>
              </w:rPr>
              <w:t>var</w:t>
            </w:r>
            <w:proofErr w:type="spellEnd"/>
            <w:r>
              <w:rPr>
                <w:sz w:val="22"/>
                <w:szCs w:val="22"/>
              </w:rPr>
              <w:t xml:space="preserve">)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fldSimple w:instr=" SEQ Figure \* ARABIC ">
        <w:r w:rsidR="00BB027E">
          <w:rPr>
            <w:noProof/>
          </w:rPr>
          <w:t>13</w:t>
        </w:r>
      </w:fldSimple>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C37848" w:rsidP="00F16694">
      <w:r>
        <w:t>In this iteration, the biggest challenge was to complete the requirements that we were unable to implement for iteration 1 and work on extending the functionality for iteration 2 within the time-frame allocated for iteration 2. We managed to do that while recognizing certain issues with the system.</w:t>
      </w:r>
    </w:p>
    <w:p w:rsidR="00635A9D" w:rsidRDefault="00C37848" w:rsidP="00635A9D">
      <w:r>
        <w:t xml:space="preserve">The biggest problem that we found out was with the implementation of TNODE. This class is used to build various trees used for data storage. </w:t>
      </w:r>
      <w:r w:rsidR="00635A9D">
        <w:t>Previously we had implemented the TNODE</w:t>
      </w:r>
      <w:r w:rsidR="00635A9D" w:rsidRPr="00635A9D">
        <w:t xml:space="preserve"> without the use of pointers. So every</w:t>
      </w:r>
      <w:r w:rsidR="00635A9D">
        <w:t xml:space="preserve"> </w:t>
      </w:r>
      <w:r w:rsidR="00635A9D" w:rsidRPr="00635A9D">
        <w:t>time we w</w:t>
      </w:r>
      <w:r w:rsidR="00635A9D">
        <w:t>ould pass the data it would</w:t>
      </w:r>
      <w:r w:rsidR="00635A9D" w:rsidRPr="00635A9D">
        <w:t xml:space="preserve"> create a new copy instead of passing the original data form one function to another. This would slow down the SPA</w:t>
      </w:r>
      <w:r w:rsidR="00635A9D">
        <w:t xml:space="preserve"> process, since each time we would</w:t>
      </w:r>
      <w:r w:rsidR="00635A9D" w:rsidRPr="00635A9D">
        <w:t xml:space="preserve"> add a new node, the existing tree would be copied another time to attach to the new node. This is a waste of processing time and storage. This slowed our system down considerably.  </w:t>
      </w:r>
    </w:p>
    <w:p w:rsidR="00635A9D" w:rsidRDefault="00635A9D" w:rsidP="00635A9D">
      <w:r>
        <w:t xml:space="preserve">The next thing that we did to overcome the aforementioned problem was that we </w:t>
      </w:r>
      <w:r w:rsidRPr="00635A9D">
        <w:t>decided to use pointer</w:t>
      </w:r>
      <w:r>
        <w:t>s to fix this prob. In every method</w:t>
      </w:r>
      <w:r w:rsidRPr="00635A9D">
        <w:t xml:space="preserve"> we assigned the pointer to a local obj</w:t>
      </w:r>
      <w:r>
        <w:t>ect within the method. So when the method</w:t>
      </w:r>
      <w:r w:rsidRPr="00635A9D">
        <w:t xml:space="preserve"> is returned the local obj</w:t>
      </w:r>
      <w:r>
        <w:t>ect is cleaned. So this pointer would</w:t>
      </w:r>
      <w:r w:rsidRPr="00635A9D">
        <w:t xml:space="preserve"> point to nothing. This was another thing that we had to work on.</w:t>
      </w:r>
    </w:p>
    <w:p w:rsidR="00635A9D" w:rsidRDefault="00635A9D" w:rsidP="00635A9D">
      <w:r>
        <w:t>Finally we managed to fix this problem as well.</w:t>
      </w:r>
      <w:r w:rsidRPr="00635A9D">
        <w:t xml:space="preserve"> </w:t>
      </w:r>
      <w:r>
        <w:t xml:space="preserve">Instead of creating a new TNODE and assigning a pointer to its address, we are now simply creating a pointer of type TNODE. </w:t>
      </w:r>
    </w:p>
    <w:p w:rsidR="00635A9D" w:rsidRDefault="00635A9D" w:rsidP="00635A9D">
      <w:r>
        <w:t>Old way:</w:t>
      </w:r>
    </w:p>
    <w:p w:rsidR="00635A9D" w:rsidRDefault="00635A9D" w:rsidP="00635A9D">
      <w:proofErr w:type="spellStart"/>
      <w:r>
        <w:t>TNode</w:t>
      </w:r>
      <w:proofErr w:type="spellEnd"/>
      <w:r>
        <w:t xml:space="preserve"> </w:t>
      </w:r>
      <w:proofErr w:type="gramStart"/>
      <w:r>
        <w:t>node(</w:t>
      </w:r>
      <w:proofErr w:type="gramEnd"/>
      <w:r>
        <w:t>);</w:t>
      </w:r>
    </w:p>
    <w:p w:rsidR="00635A9D" w:rsidRDefault="00635A9D" w:rsidP="00635A9D">
      <w:proofErr w:type="spellStart"/>
      <w:r>
        <w:t>TNode</w:t>
      </w:r>
      <w:proofErr w:type="spellEnd"/>
      <w:r>
        <w:t xml:space="preserve"> * pointer = &amp;node;</w:t>
      </w:r>
    </w:p>
    <w:p w:rsidR="00635A9D" w:rsidRDefault="00635A9D" w:rsidP="00635A9D">
      <w:r>
        <w:t xml:space="preserve"> New way:</w:t>
      </w:r>
    </w:p>
    <w:p w:rsidR="00635A9D" w:rsidRDefault="00635A9D" w:rsidP="00635A9D">
      <w:proofErr w:type="spellStart"/>
      <w:r w:rsidRPr="00635A9D">
        <w:t>TNode</w:t>
      </w:r>
      <w:proofErr w:type="spellEnd"/>
      <w:r w:rsidRPr="00635A9D">
        <w:t xml:space="preserve"> * pointer = new </w:t>
      </w:r>
      <w:proofErr w:type="spellStart"/>
      <w:proofErr w:type="gramStart"/>
      <w:r w:rsidRPr="00635A9D">
        <w:t>TNode</w:t>
      </w:r>
      <w:proofErr w:type="spellEnd"/>
      <w:r w:rsidRPr="00635A9D">
        <w:t>(</w:t>
      </w:r>
      <w:proofErr w:type="gramEnd"/>
      <w:r w:rsidRPr="00635A9D">
        <w:t>);</w:t>
      </w:r>
    </w:p>
    <w:p w:rsidR="00635A9D" w:rsidRDefault="00635A9D" w:rsidP="00635A9D">
      <w:r w:rsidRPr="00635A9D">
        <w:t xml:space="preserve">This way the data will not be lost when a </w:t>
      </w:r>
      <w:r>
        <w:t>particular function is returned.</w:t>
      </w:r>
    </w:p>
    <w:p w:rsidR="004C3D5F" w:rsidRDefault="00C37848" w:rsidP="00F16694">
      <w:r>
        <w:t>Secondly we had to spend time working on debugging the Parser as it was failing certain test cases. This issues wa</w:t>
      </w:r>
      <w:r w:rsidR="004C3D5F">
        <w:t xml:space="preserve">s dealt with in a timely manner. </w:t>
      </w:r>
    </w:p>
    <w:p w:rsidR="00C37848" w:rsidRDefault="004C3D5F" w:rsidP="00F16694">
      <w:r>
        <w:t>Finally we also managed to fix the proble</w:t>
      </w:r>
      <w:r w:rsidR="00495B20">
        <w:t xml:space="preserve">m that we had with running the </w:t>
      </w:r>
      <w:proofErr w:type="spellStart"/>
      <w:r w:rsidR="00495B20">
        <w:t>A</w:t>
      </w:r>
      <w:r>
        <w:t>utotester</w:t>
      </w:r>
      <w:proofErr w:type="spellEnd"/>
      <w:r>
        <w:t xml:space="preserve"> and outputting the correct results.  </w:t>
      </w:r>
      <w:r w:rsidR="00C37848">
        <w:t xml:space="preserve"> </w:t>
      </w:r>
    </w:p>
    <w:p w:rsidR="000225A6" w:rsidRDefault="000225A6" w:rsidP="00F16694"/>
    <w:p w:rsidR="000225A6" w:rsidRPr="000225A6" w:rsidRDefault="00A71A20" w:rsidP="000225A6">
      <w:pPr>
        <w:pStyle w:val="Heading1"/>
      </w:pPr>
      <w:r>
        <w:lastRenderedPageBreak/>
        <w:t>Appendix A: Abstract PKB API</w:t>
      </w:r>
    </w:p>
    <w:p w:rsidR="00434F73" w:rsidRPr="00434F73" w:rsidRDefault="00434F73" w:rsidP="00434F73">
      <w:pPr>
        <w:pStyle w:val="Heading2"/>
      </w:pPr>
      <w:proofErr w:type="spellStart"/>
      <w:r>
        <w:t>VarTable</w:t>
      </w:r>
      <w:proofErr w:type="spellEnd"/>
      <w:r>
        <w:t xml:space="preserve"> API</w:t>
      </w:r>
    </w:p>
    <w:tbl>
      <w:tblPr>
        <w:tblStyle w:val="PlainTable11"/>
        <w:tblW w:w="9332" w:type="dxa"/>
        <w:tblLook w:val="04A0" w:firstRow="1" w:lastRow="0" w:firstColumn="1" w:lastColumn="0" w:noHBand="0" w:noVBand="1"/>
      </w:tblPr>
      <w:tblGrid>
        <w:gridCol w:w="9332"/>
      </w:tblGrid>
      <w:tr w:rsidR="000225A6" w:rsidRPr="000225A6" w:rsidTr="00C226F5">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0225A6" w:rsidRPr="000225A6" w:rsidRDefault="000225A6" w:rsidP="000225A6">
            <w:pPr>
              <w:spacing w:before="0" w:after="120" w:line="264" w:lineRule="auto"/>
              <w:rPr>
                <w:rFonts w:ascii="Arial" w:eastAsia="Times New Roman" w:hAnsi="Arial" w:cs="Times New Roman"/>
                <w:b w:val="0"/>
                <w:sz w:val="23"/>
              </w:rPr>
            </w:pPr>
          </w:p>
          <w:p w:rsidR="000225A6" w:rsidRPr="000225A6" w:rsidRDefault="000225A6" w:rsidP="000225A6">
            <w:pPr>
              <w:spacing w:before="0" w:after="120" w:line="264" w:lineRule="auto"/>
              <w:rPr>
                <w:rFonts w:ascii="Arial" w:eastAsia="Times New Roman" w:hAnsi="Arial" w:cs="Times New Roman"/>
                <w:sz w:val="23"/>
              </w:rPr>
            </w:pPr>
            <w:proofErr w:type="spellStart"/>
            <w:r w:rsidRPr="000225A6">
              <w:rPr>
                <w:rFonts w:ascii="Arial" w:eastAsia="Times New Roman" w:hAnsi="Arial" w:cs="Times New Roman"/>
                <w:sz w:val="23"/>
              </w:rPr>
              <w:t>VarTable</w:t>
            </w:r>
            <w:proofErr w:type="spellEnd"/>
          </w:p>
          <w:p w:rsidR="000225A6" w:rsidRPr="000225A6" w:rsidRDefault="000225A6" w:rsidP="000225A6">
            <w:pPr>
              <w:spacing w:before="0" w:after="120" w:line="264" w:lineRule="auto"/>
              <w:rPr>
                <w:rFonts w:ascii="Arial" w:eastAsia="Times New Roman" w:hAnsi="Arial" w:cs="Times New Roman"/>
                <w:b w:val="0"/>
                <w:sz w:val="23"/>
              </w:rPr>
            </w:pPr>
          </w:p>
        </w:tc>
      </w:tr>
      <w:tr w:rsidR="000225A6" w:rsidRPr="000225A6" w:rsidTr="00C226F5">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Overview: </w:t>
            </w:r>
            <w:proofErr w:type="spellStart"/>
            <w:r w:rsidRPr="000225A6">
              <w:rPr>
                <w:rFonts w:ascii="Arial" w:eastAsia="Times New Roman" w:hAnsi="Arial" w:cs="Times New Roman"/>
                <w:sz w:val="23"/>
              </w:rPr>
              <w:t>VarTable</w:t>
            </w:r>
            <w:proofErr w:type="spellEnd"/>
            <w:r w:rsidRPr="000225A6">
              <w:rPr>
                <w:rFonts w:ascii="Arial" w:eastAsia="Times New Roman" w:hAnsi="Arial" w:cs="Times New Roman"/>
                <w:sz w:val="23"/>
              </w:rPr>
              <w:t xml:space="preserve"> is to keep all the variables appearing in the program</w:t>
            </w:r>
          </w:p>
        </w:tc>
      </w:tr>
      <w:tr w:rsidR="000225A6" w:rsidRPr="000225A6" w:rsidTr="00C226F5">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0225A6" w:rsidRPr="000225A6" w:rsidRDefault="000225A6" w:rsidP="000225A6">
            <w:pPr>
              <w:spacing w:before="0" w:after="120" w:line="264" w:lineRule="auto"/>
              <w:rPr>
                <w:rFonts w:ascii="Arial" w:eastAsia="Times New Roman" w:hAnsi="Arial" w:cs="Times New Roman"/>
                <w:sz w:val="23"/>
              </w:rPr>
            </w:pPr>
            <w:r w:rsidRPr="000225A6">
              <w:rPr>
                <w:rFonts w:ascii="Arial" w:eastAsia="Times New Roman" w:hAnsi="Arial" w:cs="Times New Roman"/>
                <w:sz w:val="23"/>
              </w:rPr>
              <w:t>Public Interface:</w:t>
            </w:r>
          </w:p>
        </w:tc>
      </w:tr>
      <w:tr w:rsidR="000225A6" w:rsidRPr="000225A6" w:rsidTr="000225A6">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INDEX </w:t>
            </w:r>
            <w:proofErr w:type="spellStart"/>
            <w:r w:rsidRPr="000225A6">
              <w:rPr>
                <w:rFonts w:ascii="Arial" w:eastAsia="Times New Roman" w:hAnsi="Arial" w:cs="Times New Roman"/>
                <w:i/>
                <w:sz w:val="23"/>
              </w:rPr>
              <w:t>insertVar</w:t>
            </w:r>
            <w:proofErr w:type="spellEnd"/>
            <w:r w:rsidRPr="000225A6">
              <w:rPr>
                <w:rFonts w:ascii="Arial" w:eastAsia="Times New Roman" w:hAnsi="Arial" w:cs="Times New Roman"/>
                <w:sz w:val="23"/>
              </w:rPr>
              <w:t xml:space="preserve"> (STRING </w:t>
            </w:r>
            <w:proofErr w:type="spellStart"/>
            <w:r w:rsidRPr="000225A6">
              <w:rPr>
                <w:rFonts w:ascii="Arial" w:eastAsia="Times New Roman" w:hAnsi="Arial" w:cs="Times New Roman"/>
                <w:sz w:val="23"/>
              </w:rPr>
              <w:t>VarName</w:t>
            </w:r>
            <w:proofErr w:type="spellEnd"/>
            <w:r w:rsidRPr="000225A6">
              <w:rPr>
                <w:rFonts w:ascii="Arial" w:eastAsia="Times New Roman" w:hAnsi="Arial" w:cs="Times New Roman"/>
                <w:sz w:val="23"/>
              </w:rPr>
              <w:t>)</w:t>
            </w:r>
          </w:p>
          <w:p w:rsidR="000225A6" w:rsidRPr="000225A6" w:rsidRDefault="000225A6" w:rsidP="000225A6">
            <w:pPr>
              <w:spacing w:before="0" w:after="120" w:line="264" w:lineRule="auto"/>
              <w:rPr>
                <w:rFonts w:ascii="Arial" w:eastAsia="Times New Roman" w:hAnsi="Arial" w:cs="Times New Roman"/>
                <w:b w:val="0"/>
                <w:sz w:val="23"/>
              </w:rPr>
            </w:pPr>
          </w:p>
          <w:p w:rsidR="000225A6" w:rsidRPr="000225A6" w:rsidRDefault="000225A6" w:rsidP="000225A6">
            <w:pPr>
              <w:spacing w:before="0" w:after="120" w:line="264" w:lineRule="auto"/>
              <w:rPr>
                <w:rFonts w:ascii="Arial" w:eastAsia="Times New Roman" w:hAnsi="Arial" w:cs="Times New Roman"/>
                <w:sz w:val="23"/>
              </w:rPr>
            </w:pPr>
            <w:r w:rsidRPr="000225A6">
              <w:rPr>
                <w:rFonts w:ascii="Arial" w:eastAsia="Times New Roman" w:hAnsi="Arial" w:cs="Times New Roman"/>
                <w:sz w:val="23"/>
              </w:rPr>
              <w:t>Description:</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If “</w:t>
            </w:r>
            <w:proofErr w:type="spellStart"/>
            <w:r w:rsidRPr="000225A6">
              <w:rPr>
                <w:rFonts w:ascii="Arial" w:eastAsia="Times New Roman" w:hAnsi="Arial" w:cs="Times New Roman"/>
                <w:sz w:val="23"/>
              </w:rPr>
              <w:t>varName</w:t>
            </w:r>
            <w:proofErr w:type="spellEnd"/>
            <w:r w:rsidRPr="000225A6">
              <w:rPr>
                <w:rFonts w:ascii="Arial" w:eastAsia="Times New Roman" w:hAnsi="Arial" w:cs="Times New Roman"/>
                <w:sz w:val="23"/>
              </w:rPr>
              <w:t xml:space="preserve">” is not in the </w:t>
            </w:r>
            <w:proofErr w:type="spellStart"/>
            <w:r w:rsidRPr="000225A6">
              <w:rPr>
                <w:rFonts w:ascii="Arial" w:eastAsia="Times New Roman" w:hAnsi="Arial" w:cs="Times New Roman"/>
                <w:sz w:val="23"/>
              </w:rPr>
              <w:t>VarTable</w:t>
            </w:r>
            <w:proofErr w:type="spellEnd"/>
            <w:r w:rsidRPr="000225A6">
              <w:rPr>
                <w:rFonts w:ascii="Arial" w:eastAsia="Times New Roman" w:hAnsi="Arial" w:cs="Times New Roman"/>
                <w:sz w:val="23"/>
              </w:rPr>
              <w:t xml:space="preserve">, insert it into the </w:t>
            </w:r>
            <w:proofErr w:type="spellStart"/>
            <w:r w:rsidRPr="000225A6">
              <w:rPr>
                <w:rFonts w:ascii="Arial" w:eastAsia="Times New Roman" w:hAnsi="Arial" w:cs="Times New Roman"/>
                <w:sz w:val="23"/>
              </w:rPr>
              <w:t>VarTable</w:t>
            </w:r>
            <w:proofErr w:type="spellEnd"/>
            <w:r w:rsidRPr="000225A6">
              <w:rPr>
                <w:rFonts w:ascii="Arial" w:eastAsia="Times New Roman" w:hAnsi="Arial" w:cs="Times New Roman"/>
                <w:sz w:val="23"/>
              </w:rPr>
              <w:t xml:space="preserve"> and return its index value. Otherwise, return -1 (special value) and the table remains unchanged.</w:t>
            </w:r>
          </w:p>
        </w:tc>
      </w:tr>
      <w:tr w:rsidR="000225A6" w:rsidRPr="000225A6" w:rsidTr="000225A6">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vAlign w:val="center"/>
          </w:tcPr>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STRING </w:t>
            </w:r>
            <w:proofErr w:type="spellStart"/>
            <w:r w:rsidRPr="000225A6">
              <w:rPr>
                <w:rFonts w:ascii="Arial" w:eastAsia="Times New Roman" w:hAnsi="Arial" w:cs="Times New Roman"/>
                <w:i/>
                <w:sz w:val="23"/>
              </w:rPr>
              <w:t>getVarName</w:t>
            </w:r>
            <w:proofErr w:type="spellEnd"/>
            <w:r w:rsidRPr="000225A6">
              <w:rPr>
                <w:rFonts w:ascii="Arial" w:eastAsia="Times New Roman" w:hAnsi="Arial" w:cs="Times New Roman"/>
                <w:sz w:val="23"/>
              </w:rPr>
              <w:t xml:space="preserve"> (INDEX </w:t>
            </w:r>
            <w:proofErr w:type="spellStart"/>
            <w:r w:rsidRPr="000225A6">
              <w:rPr>
                <w:rFonts w:ascii="Arial" w:eastAsia="Times New Roman" w:hAnsi="Arial" w:cs="Times New Roman"/>
                <w:sz w:val="23"/>
              </w:rPr>
              <w:t>ind</w:t>
            </w:r>
            <w:proofErr w:type="spellEnd"/>
            <w:r w:rsidRPr="000225A6">
              <w:rPr>
                <w:rFonts w:ascii="Arial" w:eastAsia="Times New Roman" w:hAnsi="Arial" w:cs="Times New Roman"/>
                <w:sz w:val="23"/>
              </w:rPr>
              <w:t>)</w:t>
            </w:r>
          </w:p>
          <w:p w:rsidR="000225A6" w:rsidRPr="000225A6" w:rsidRDefault="000225A6" w:rsidP="000225A6">
            <w:pPr>
              <w:spacing w:before="0" w:after="120" w:line="264" w:lineRule="auto"/>
              <w:rPr>
                <w:rFonts w:ascii="Arial" w:eastAsia="Times New Roman" w:hAnsi="Arial" w:cs="Times New Roman"/>
                <w:b w:val="0"/>
                <w:sz w:val="23"/>
              </w:rPr>
            </w:pPr>
          </w:p>
          <w:p w:rsidR="000225A6" w:rsidRPr="000225A6" w:rsidRDefault="000225A6" w:rsidP="000225A6">
            <w:pPr>
              <w:spacing w:before="0" w:after="120" w:line="264" w:lineRule="auto"/>
              <w:rPr>
                <w:rFonts w:ascii="Arial" w:eastAsia="Times New Roman" w:hAnsi="Arial" w:cs="Times New Roman"/>
                <w:sz w:val="23"/>
              </w:rPr>
            </w:pPr>
            <w:r w:rsidRPr="000225A6">
              <w:rPr>
                <w:rFonts w:ascii="Arial" w:eastAsia="Times New Roman" w:hAnsi="Arial" w:cs="Times New Roman"/>
                <w:sz w:val="23"/>
              </w:rPr>
              <w:t>Description:</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If there is record in </w:t>
            </w:r>
            <w:proofErr w:type="spellStart"/>
            <w:r w:rsidRPr="000225A6">
              <w:rPr>
                <w:rFonts w:ascii="Arial" w:eastAsia="Times New Roman" w:hAnsi="Arial" w:cs="Times New Roman"/>
                <w:sz w:val="23"/>
              </w:rPr>
              <w:t>VarTable</w:t>
            </w:r>
            <w:proofErr w:type="spellEnd"/>
            <w:r w:rsidRPr="000225A6">
              <w:rPr>
                <w:rFonts w:ascii="Arial" w:eastAsia="Times New Roman" w:hAnsi="Arial" w:cs="Times New Roman"/>
                <w:sz w:val="23"/>
              </w:rPr>
              <w:t xml:space="preserve"> having index value “</w:t>
            </w:r>
            <w:proofErr w:type="spellStart"/>
            <w:r w:rsidRPr="000225A6">
              <w:rPr>
                <w:rFonts w:ascii="Arial" w:eastAsia="Times New Roman" w:hAnsi="Arial" w:cs="Times New Roman"/>
                <w:sz w:val="23"/>
              </w:rPr>
              <w:t>ind</w:t>
            </w:r>
            <w:proofErr w:type="spellEnd"/>
            <w:r w:rsidRPr="000225A6">
              <w:rPr>
                <w:rFonts w:ascii="Arial" w:eastAsia="Times New Roman" w:hAnsi="Arial" w:cs="Times New Roman"/>
                <w:sz w:val="23"/>
              </w:rPr>
              <w:t>”, return its variable name.</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If “</w:t>
            </w:r>
            <w:proofErr w:type="spellStart"/>
            <w:r w:rsidRPr="000225A6">
              <w:rPr>
                <w:rFonts w:ascii="Arial" w:eastAsia="Times New Roman" w:hAnsi="Arial" w:cs="Times New Roman"/>
                <w:sz w:val="23"/>
              </w:rPr>
              <w:t>ind</w:t>
            </w:r>
            <w:proofErr w:type="spellEnd"/>
            <w:r w:rsidRPr="000225A6">
              <w:rPr>
                <w:rFonts w:ascii="Arial" w:eastAsia="Times New Roman" w:hAnsi="Arial" w:cs="Times New Roman"/>
                <w:sz w:val="23"/>
              </w:rPr>
              <w:t>” is out of range:</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Throws: </w:t>
            </w:r>
            <w:proofErr w:type="spellStart"/>
            <w:r w:rsidRPr="000225A6">
              <w:rPr>
                <w:rFonts w:ascii="Arial" w:eastAsia="Times New Roman" w:hAnsi="Arial" w:cs="Times New Roman"/>
                <w:sz w:val="23"/>
              </w:rPr>
              <w:t>InvalidReferenceException</w:t>
            </w:r>
            <w:proofErr w:type="spellEnd"/>
          </w:p>
        </w:tc>
      </w:tr>
      <w:tr w:rsidR="000225A6" w:rsidRPr="000225A6" w:rsidTr="000225A6">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INDEX </w:t>
            </w:r>
            <w:proofErr w:type="spellStart"/>
            <w:r w:rsidRPr="000225A6">
              <w:rPr>
                <w:rFonts w:ascii="Arial" w:eastAsia="Times New Roman" w:hAnsi="Arial" w:cs="Times New Roman"/>
                <w:i/>
                <w:sz w:val="23"/>
              </w:rPr>
              <w:t>getVarIndex</w:t>
            </w:r>
            <w:proofErr w:type="spellEnd"/>
            <w:r w:rsidRPr="000225A6">
              <w:rPr>
                <w:rFonts w:ascii="Arial" w:eastAsia="Times New Roman" w:hAnsi="Arial" w:cs="Times New Roman"/>
                <w:sz w:val="23"/>
              </w:rPr>
              <w:t xml:space="preserve"> (STRING </w:t>
            </w:r>
            <w:proofErr w:type="spellStart"/>
            <w:r w:rsidRPr="000225A6">
              <w:rPr>
                <w:rFonts w:ascii="Arial" w:eastAsia="Times New Roman" w:hAnsi="Arial" w:cs="Times New Roman"/>
                <w:sz w:val="23"/>
              </w:rPr>
              <w:t>varName</w:t>
            </w:r>
            <w:proofErr w:type="spellEnd"/>
            <w:r w:rsidRPr="000225A6">
              <w:rPr>
                <w:rFonts w:ascii="Arial" w:eastAsia="Times New Roman" w:hAnsi="Arial" w:cs="Times New Roman"/>
                <w:sz w:val="23"/>
              </w:rPr>
              <w:t>)</w:t>
            </w:r>
          </w:p>
          <w:p w:rsidR="000225A6" w:rsidRPr="000225A6" w:rsidRDefault="000225A6" w:rsidP="000225A6">
            <w:pPr>
              <w:spacing w:before="0" w:after="120" w:line="264" w:lineRule="auto"/>
              <w:rPr>
                <w:rFonts w:ascii="Arial" w:eastAsia="Times New Roman" w:hAnsi="Arial" w:cs="Times New Roman"/>
                <w:b w:val="0"/>
                <w:sz w:val="23"/>
              </w:rPr>
            </w:pPr>
          </w:p>
          <w:p w:rsidR="000225A6" w:rsidRPr="000225A6" w:rsidRDefault="000225A6" w:rsidP="000225A6">
            <w:pPr>
              <w:spacing w:before="0" w:after="120" w:line="264" w:lineRule="auto"/>
              <w:rPr>
                <w:rFonts w:ascii="Arial" w:eastAsia="Times New Roman" w:hAnsi="Arial" w:cs="Times New Roman"/>
                <w:sz w:val="23"/>
              </w:rPr>
            </w:pPr>
            <w:r w:rsidRPr="000225A6">
              <w:rPr>
                <w:rFonts w:ascii="Arial" w:eastAsia="Times New Roman" w:hAnsi="Arial" w:cs="Times New Roman"/>
                <w:sz w:val="23"/>
              </w:rPr>
              <w:t>Description:</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 xml:space="preserve">If there is record in </w:t>
            </w:r>
            <w:proofErr w:type="spellStart"/>
            <w:r w:rsidRPr="000225A6">
              <w:rPr>
                <w:rFonts w:ascii="Arial" w:eastAsia="Times New Roman" w:hAnsi="Arial" w:cs="Times New Roman"/>
                <w:sz w:val="23"/>
              </w:rPr>
              <w:t>VarTable</w:t>
            </w:r>
            <w:proofErr w:type="spellEnd"/>
            <w:r w:rsidRPr="000225A6">
              <w:rPr>
                <w:rFonts w:ascii="Arial" w:eastAsia="Times New Roman" w:hAnsi="Arial" w:cs="Times New Roman"/>
                <w:sz w:val="23"/>
              </w:rPr>
              <w:t xml:space="preserve"> having name “</w:t>
            </w:r>
            <w:proofErr w:type="spellStart"/>
            <w:r w:rsidRPr="000225A6">
              <w:rPr>
                <w:rFonts w:ascii="Arial" w:eastAsia="Times New Roman" w:hAnsi="Arial" w:cs="Times New Roman"/>
                <w:sz w:val="23"/>
              </w:rPr>
              <w:t>varName</w:t>
            </w:r>
            <w:proofErr w:type="spellEnd"/>
            <w:r w:rsidRPr="000225A6">
              <w:rPr>
                <w:rFonts w:ascii="Arial" w:eastAsia="Times New Roman" w:hAnsi="Arial" w:cs="Times New Roman"/>
                <w:sz w:val="23"/>
              </w:rPr>
              <w:t>”, return its index value.</w:t>
            </w:r>
          </w:p>
          <w:p w:rsidR="000225A6" w:rsidRPr="000225A6" w:rsidRDefault="000225A6" w:rsidP="000225A6">
            <w:pPr>
              <w:spacing w:before="0" w:after="120" w:line="264" w:lineRule="auto"/>
              <w:rPr>
                <w:rFonts w:ascii="Arial" w:eastAsia="Times New Roman" w:hAnsi="Arial" w:cs="Times New Roman"/>
                <w:b w:val="0"/>
                <w:sz w:val="23"/>
              </w:rPr>
            </w:pPr>
            <w:r w:rsidRPr="000225A6">
              <w:rPr>
                <w:rFonts w:ascii="Arial" w:eastAsia="Times New Roman" w:hAnsi="Arial" w:cs="Times New Roman"/>
                <w:sz w:val="23"/>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proofErr w:type="spellStart"/>
      <w:r>
        <w:lastRenderedPageBreak/>
        <w:t>FollowTable</w:t>
      </w:r>
      <w:proofErr w:type="spellEnd"/>
      <w:r>
        <w:t xml:space="preserve"> API</w:t>
      </w:r>
    </w:p>
    <w:tbl>
      <w:tblPr>
        <w:tblStyle w:val="PlainTable1"/>
        <w:tblW w:w="9226" w:type="dxa"/>
        <w:tblLayout w:type="fixed"/>
        <w:tblLook w:val="04A0" w:firstRow="1" w:lastRow="0" w:firstColumn="1" w:lastColumn="0" w:noHBand="0" w:noVBand="1"/>
      </w:tblPr>
      <w:tblGrid>
        <w:gridCol w:w="9226"/>
      </w:tblGrid>
      <w:tr w:rsidR="00C226F5" w:rsidRPr="00C226F5" w:rsidTr="00C226F5">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 w:val="0"/>
                <w:bCs w:val="0"/>
              </w:rPr>
            </w:pPr>
            <w:r w:rsidRPr="00C226F5">
              <w:rPr>
                <w:b w:val="0"/>
                <w:bCs w:val="0"/>
              </w:rPr>
              <w:t>Follow</w:t>
            </w:r>
          </w:p>
          <w:p w:rsidR="00C226F5" w:rsidRPr="00C226F5" w:rsidRDefault="00C226F5" w:rsidP="00C226F5">
            <w:pPr>
              <w:rPr>
                <w:b w:val="0"/>
                <w:bCs w:val="0"/>
              </w:rPr>
            </w:pP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C226F5" w:rsidRPr="00C226F5" w:rsidRDefault="00C226F5" w:rsidP="00C226F5">
            <w:pPr>
              <w:rPr>
                <w:bCs w:val="0"/>
              </w:rPr>
            </w:pPr>
            <w:r w:rsidRPr="00C226F5">
              <w:rPr>
                <w:b w:val="0"/>
                <w:bCs w:val="0"/>
              </w:rPr>
              <w:t>Overview</w:t>
            </w:r>
            <w:r w:rsidRPr="00C226F5">
              <w:rPr>
                <w:bCs w:val="0"/>
              </w:rPr>
              <w:t>: Follow is to keep the relationship Follows of any pair of statements appearing in the program into a table.</w:t>
            </w:r>
          </w:p>
        </w:tc>
      </w:tr>
      <w:tr w:rsidR="00C226F5" w:rsidRPr="00C226F5" w:rsidTr="00C226F5">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 w:val="0"/>
                <w:bCs w:val="0"/>
              </w:rPr>
            </w:pPr>
            <w:r w:rsidRPr="00C226F5">
              <w:rPr>
                <w:b w:val="0"/>
                <w:bCs w:val="0"/>
              </w:rPr>
              <w:t>Public Interface:</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Cs w:val="0"/>
              </w:rPr>
            </w:pPr>
            <w:r w:rsidRPr="00C226F5">
              <w:rPr>
                <w:bCs w:val="0"/>
              </w:rPr>
              <w:t xml:space="preserve">BOOLEAN </w:t>
            </w:r>
            <w:proofErr w:type="spellStart"/>
            <w:r w:rsidRPr="00C226F5">
              <w:rPr>
                <w:b w:val="0"/>
                <w:bCs w:val="0"/>
                <w:i/>
              </w:rPr>
              <w:t>isFollows</w:t>
            </w:r>
            <w:proofErr w:type="spellEnd"/>
            <w:r w:rsidRPr="00C226F5">
              <w:rPr>
                <w:bCs w:val="0"/>
              </w:rPr>
              <w:t xml:space="preserve"> (STMT_NUM s1, STMT_NUM s2)</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the relation </w:t>
            </w:r>
            <w:proofErr w:type="gramStart"/>
            <w:r w:rsidRPr="00C226F5">
              <w:rPr>
                <w:bCs w:val="0"/>
              </w:rPr>
              <w:t>Follows(</w:t>
            </w:r>
            <w:proofErr w:type="gramEnd"/>
            <w:r w:rsidRPr="00C226F5">
              <w:rPr>
                <w:bCs w:val="0"/>
              </w:rPr>
              <w:t>s1, s2) is recorded in Follow Table, return true. Otherwise return false.</w:t>
            </w:r>
          </w:p>
        </w:tc>
      </w:tr>
      <w:tr w:rsidR="00C226F5" w:rsidRPr="00C226F5" w:rsidTr="00C226F5">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C226F5" w:rsidRPr="00C226F5" w:rsidRDefault="00C226F5" w:rsidP="00C226F5">
            <w:pPr>
              <w:rPr>
                <w:bCs w:val="0"/>
              </w:rPr>
            </w:pPr>
            <w:r w:rsidRPr="00C226F5">
              <w:rPr>
                <w:bCs w:val="0"/>
              </w:rPr>
              <w:t xml:space="preserve">INDEX </w:t>
            </w:r>
            <w:proofErr w:type="spellStart"/>
            <w:r w:rsidRPr="00C226F5">
              <w:rPr>
                <w:b w:val="0"/>
                <w:bCs w:val="0"/>
                <w:i/>
              </w:rPr>
              <w:t>insertFollows</w:t>
            </w:r>
            <w:proofErr w:type="spellEnd"/>
            <w:r w:rsidRPr="00C226F5">
              <w:rPr>
                <w:bCs w:val="0"/>
              </w:rPr>
              <w:t xml:space="preserve"> (STMT_NUM s1, STMT_NUM s2)</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the relation </w:t>
            </w:r>
            <w:proofErr w:type="gramStart"/>
            <w:r w:rsidRPr="00C226F5">
              <w:rPr>
                <w:bCs w:val="0"/>
              </w:rPr>
              <w:t>Follows(</w:t>
            </w:r>
            <w:proofErr w:type="gramEnd"/>
            <w:r w:rsidRPr="00C226F5">
              <w:rPr>
                <w:bCs w:val="0"/>
              </w:rPr>
              <w:t>s1, s2) is not in Follow Table, insert it into the table and return its index value.</w:t>
            </w:r>
          </w:p>
          <w:p w:rsidR="00C226F5" w:rsidRPr="00C226F5" w:rsidRDefault="00C226F5" w:rsidP="00C226F5">
            <w:pPr>
              <w:rPr>
                <w:bCs w:val="0"/>
              </w:rPr>
            </w:pPr>
            <w:r w:rsidRPr="00C226F5">
              <w:rPr>
                <w:bCs w:val="0"/>
              </w:rPr>
              <w:t>Otherwise: return -1 (special value) and the table remains unchanged.</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Cs w:val="0"/>
              </w:rPr>
            </w:pPr>
            <w:r w:rsidRPr="00C226F5">
              <w:rPr>
                <w:bCs w:val="0"/>
              </w:rPr>
              <w:t xml:space="preserve">LIST&lt;STMT_NUM&gt; </w:t>
            </w:r>
            <w:proofErr w:type="spellStart"/>
            <w:r w:rsidRPr="00C226F5">
              <w:rPr>
                <w:b w:val="0"/>
                <w:bCs w:val="0"/>
                <w:i/>
              </w:rPr>
              <w:t>getFollowingStmt</w:t>
            </w:r>
            <w:proofErr w:type="spellEnd"/>
            <w:r w:rsidRPr="00C226F5">
              <w:rPr>
                <w:bCs w:val="0"/>
              </w:rPr>
              <w:t xml:space="preserve"> (STMT_NUM s1)</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an array of all statement numbers recorded in table that follow statement “s1” (Follows(s1, s)). </w:t>
            </w:r>
          </w:p>
          <w:p w:rsidR="00C226F5" w:rsidRPr="00C226F5" w:rsidRDefault="00C226F5" w:rsidP="00C226F5">
            <w:pPr>
              <w:rPr>
                <w:bCs w:val="0"/>
              </w:rPr>
            </w:pPr>
            <w:r w:rsidRPr="00C226F5">
              <w:rPr>
                <w:bCs w:val="0"/>
              </w:rPr>
              <w:t>Otherwise, return NULL</w:t>
            </w:r>
          </w:p>
        </w:tc>
      </w:tr>
      <w:tr w:rsidR="00C226F5" w:rsidRPr="00C226F5" w:rsidTr="00C226F5">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C226F5" w:rsidRPr="00C226F5" w:rsidRDefault="00C226F5" w:rsidP="00C226F5">
            <w:pPr>
              <w:rPr>
                <w:bCs w:val="0"/>
              </w:rPr>
            </w:pPr>
            <w:r w:rsidRPr="00C226F5">
              <w:rPr>
                <w:bCs w:val="0"/>
              </w:rPr>
              <w:lastRenderedPageBreak/>
              <w:t xml:space="preserve">LIST&lt;STMT_NUM&gt; </w:t>
            </w:r>
            <w:proofErr w:type="spellStart"/>
            <w:r w:rsidRPr="00C226F5">
              <w:rPr>
                <w:b w:val="0"/>
                <w:bCs w:val="0"/>
                <w:i/>
              </w:rPr>
              <w:t>getFollowedStmt</w:t>
            </w:r>
            <w:proofErr w:type="spellEnd"/>
            <w:r w:rsidRPr="00C226F5">
              <w:rPr>
                <w:bCs w:val="0"/>
              </w:rPr>
              <w:t xml:space="preserve"> (STMT_NUM s1)</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an array of all statement numbers recorded in table that are followed by statement “s1” (Follows(s, s1)). </w:t>
            </w:r>
          </w:p>
          <w:p w:rsidR="00C226F5" w:rsidRPr="00C226F5" w:rsidRDefault="00C226F5" w:rsidP="00C226F5">
            <w:pPr>
              <w:rPr>
                <w:bCs w:val="0"/>
              </w:rPr>
            </w:pPr>
            <w:r w:rsidRPr="00C226F5">
              <w:rPr>
                <w:bCs w:val="0"/>
              </w:rPr>
              <w:t>Otherwise, return NULL</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226F5" w:rsidRPr="00C226F5" w:rsidRDefault="00C226F5" w:rsidP="00C226F5">
            <w:pPr>
              <w:rPr>
                <w:bCs w:val="0"/>
              </w:rPr>
            </w:pPr>
            <w:r w:rsidRPr="00C226F5">
              <w:rPr>
                <w:bCs w:val="0"/>
              </w:rPr>
              <w:t xml:space="preserve">LIST&lt;STMT_NUM&gt; </w:t>
            </w:r>
            <w:proofErr w:type="spellStart"/>
            <w:r w:rsidRPr="00C226F5">
              <w:rPr>
                <w:b w:val="0"/>
                <w:bCs w:val="0"/>
                <w:i/>
              </w:rPr>
              <w:t>getFollowedStarStmt</w:t>
            </w:r>
            <w:proofErr w:type="spellEnd"/>
            <w:r w:rsidRPr="00C226F5">
              <w:rPr>
                <w:bCs w:val="0"/>
              </w:rPr>
              <w:t xml:space="preserve"> (STMT_NUM s1)</w:t>
            </w:r>
          </w:p>
          <w:p w:rsidR="00C226F5" w:rsidRPr="00C226F5" w:rsidRDefault="00C226F5" w:rsidP="00C226F5">
            <w:pPr>
              <w:rPr>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an array of all statement numbers “s” recorded in table that Follows*(s, s1) exists. </w:t>
            </w:r>
          </w:p>
          <w:p w:rsidR="00C226F5" w:rsidRPr="00C226F5" w:rsidRDefault="00C226F5" w:rsidP="00C226F5">
            <w:pPr>
              <w:rPr>
                <w:bCs w:val="0"/>
              </w:rPr>
            </w:pPr>
            <w:r w:rsidRPr="00C226F5">
              <w:rPr>
                <w:bCs w:val="0"/>
              </w:rPr>
              <w:t>Otherwise, return NULL</w:t>
            </w:r>
          </w:p>
        </w:tc>
      </w:tr>
    </w:tbl>
    <w:p w:rsidR="00434F73" w:rsidRDefault="00434F73" w:rsidP="00C226F5"/>
    <w:p w:rsidR="00434F73" w:rsidRDefault="00434F73" w:rsidP="00434F73">
      <w:pPr>
        <w:pStyle w:val="Heading2"/>
      </w:pPr>
      <w:proofErr w:type="spellStart"/>
      <w:r>
        <w:t>ParentTable</w:t>
      </w:r>
      <w:proofErr w:type="spellEnd"/>
      <w:r>
        <w:t xml:space="preserve"> API</w:t>
      </w:r>
    </w:p>
    <w:tbl>
      <w:tblPr>
        <w:tblStyle w:val="PlainTable1"/>
        <w:tblW w:w="9376" w:type="dxa"/>
        <w:tblLook w:val="04A0" w:firstRow="1" w:lastRow="0" w:firstColumn="1" w:lastColumn="0" w:noHBand="0" w:noVBand="1"/>
      </w:tblPr>
      <w:tblGrid>
        <w:gridCol w:w="9376"/>
      </w:tblGrid>
      <w:tr w:rsidR="00C226F5" w:rsidRPr="00C226F5" w:rsidTr="00C226F5">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Parent</w:t>
            </w:r>
          </w:p>
          <w:p w:rsidR="00C226F5" w:rsidRPr="00C226F5" w:rsidRDefault="00C226F5" w:rsidP="00C226F5">
            <w:pPr>
              <w:rPr>
                <w:b w:val="0"/>
                <w:bCs w:val="0"/>
              </w:rPr>
            </w:pP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C226F5" w:rsidRPr="00C226F5" w:rsidRDefault="00C226F5" w:rsidP="00C226F5">
            <w:pPr>
              <w:rPr>
                <w:bCs w:val="0"/>
              </w:rPr>
            </w:pPr>
            <w:r w:rsidRPr="00C226F5">
              <w:rPr>
                <w:b w:val="0"/>
                <w:bCs w:val="0"/>
              </w:rPr>
              <w:t xml:space="preserve">Overview: </w:t>
            </w:r>
            <w:proofErr w:type="spellStart"/>
            <w:r w:rsidRPr="00C226F5">
              <w:rPr>
                <w:bCs w:val="0"/>
              </w:rPr>
              <w:t>ParentTable</w:t>
            </w:r>
            <w:proofErr w:type="spellEnd"/>
            <w:r w:rsidRPr="00C226F5">
              <w:rPr>
                <w:bCs w:val="0"/>
              </w:rPr>
              <w:t xml:space="preserve"> is to keep the relationship Parent of any pair of statements appearing in the program into a table.</w:t>
            </w:r>
          </w:p>
        </w:tc>
      </w:tr>
      <w:tr w:rsidR="00C226F5" w:rsidRPr="00C226F5" w:rsidTr="00C226F5">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 w:val="0"/>
                <w:bCs w:val="0"/>
              </w:rPr>
            </w:pPr>
            <w:r w:rsidRPr="00C226F5">
              <w:rPr>
                <w:b w:val="0"/>
                <w:bCs w:val="0"/>
              </w:rPr>
              <w:t>Public Interface:</w:t>
            </w:r>
          </w:p>
          <w:p w:rsidR="00C226F5" w:rsidRPr="00C226F5" w:rsidRDefault="00C226F5" w:rsidP="00C226F5">
            <w:pPr>
              <w:rPr>
                <w:b w:val="0"/>
                <w:bCs w:val="0"/>
              </w:rPr>
            </w:pP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Cs w:val="0"/>
              </w:rPr>
            </w:pPr>
            <w:r w:rsidRPr="00C226F5">
              <w:rPr>
                <w:bCs w:val="0"/>
              </w:rPr>
              <w:t xml:space="preserve">BOOLEAN </w:t>
            </w:r>
            <w:proofErr w:type="spellStart"/>
            <w:r w:rsidRPr="00C226F5">
              <w:rPr>
                <w:b w:val="0"/>
                <w:bCs w:val="0"/>
                <w:i/>
              </w:rPr>
              <w:t>isParent</w:t>
            </w:r>
            <w:proofErr w:type="spellEnd"/>
            <w:r w:rsidRPr="00C226F5">
              <w:rPr>
                <w:bCs w:val="0"/>
              </w:rPr>
              <w:t xml:space="preserve"> (STMT_NUM s1, STMT_NUM s2)</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lastRenderedPageBreak/>
              <w:t xml:space="preserve">Description: </w:t>
            </w:r>
          </w:p>
          <w:p w:rsidR="00C226F5" w:rsidRPr="00C226F5" w:rsidRDefault="00C226F5" w:rsidP="00C226F5">
            <w:pPr>
              <w:rPr>
                <w:bCs w:val="0"/>
              </w:rPr>
            </w:pPr>
            <w:r w:rsidRPr="00C226F5">
              <w:rPr>
                <w:bCs w:val="0"/>
              </w:rPr>
              <w:t xml:space="preserve">If the relation </w:t>
            </w:r>
            <w:proofErr w:type="gramStart"/>
            <w:r w:rsidRPr="00C226F5">
              <w:rPr>
                <w:bCs w:val="0"/>
              </w:rPr>
              <w:t>Parent(</w:t>
            </w:r>
            <w:proofErr w:type="gramEnd"/>
            <w:r w:rsidRPr="00C226F5">
              <w:rPr>
                <w:bCs w:val="0"/>
              </w:rPr>
              <w:t xml:space="preserve">s1, s2) is recorded in Parent Table, return true. </w:t>
            </w:r>
          </w:p>
          <w:p w:rsidR="00C226F5" w:rsidRPr="00C226F5" w:rsidRDefault="00C226F5" w:rsidP="00C226F5">
            <w:pPr>
              <w:rPr>
                <w:bCs w:val="0"/>
              </w:rPr>
            </w:pPr>
            <w:r w:rsidRPr="00C226F5">
              <w:rPr>
                <w:bCs w:val="0"/>
              </w:rPr>
              <w:t>Otherwise return false.</w:t>
            </w:r>
          </w:p>
        </w:tc>
      </w:tr>
      <w:tr w:rsidR="00C226F5" w:rsidRPr="00C226F5" w:rsidTr="00C226F5">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C226F5" w:rsidRPr="00C226F5" w:rsidRDefault="00C226F5" w:rsidP="00C226F5">
            <w:pPr>
              <w:rPr>
                <w:bCs w:val="0"/>
              </w:rPr>
            </w:pPr>
            <w:r w:rsidRPr="00C226F5">
              <w:rPr>
                <w:bCs w:val="0"/>
              </w:rPr>
              <w:lastRenderedPageBreak/>
              <w:t xml:space="preserve">INDEX </w:t>
            </w:r>
            <w:proofErr w:type="spellStart"/>
            <w:r w:rsidRPr="00C226F5">
              <w:rPr>
                <w:b w:val="0"/>
                <w:bCs w:val="0"/>
                <w:i/>
              </w:rPr>
              <w:t>insertParent</w:t>
            </w:r>
            <w:proofErr w:type="spellEnd"/>
            <w:r w:rsidRPr="00C226F5">
              <w:rPr>
                <w:bCs w:val="0"/>
              </w:rPr>
              <w:t xml:space="preserve"> (STMT_NUM s1, STMT_NUM s2)</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the relation </w:t>
            </w:r>
            <w:proofErr w:type="gramStart"/>
            <w:r w:rsidRPr="00C226F5">
              <w:rPr>
                <w:bCs w:val="0"/>
              </w:rPr>
              <w:t>Parent(</w:t>
            </w:r>
            <w:proofErr w:type="gramEnd"/>
            <w:r w:rsidRPr="00C226F5">
              <w:rPr>
                <w:bCs w:val="0"/>
              </w:rPr>
              <w:t>s1, s2) is not in Parent Table, insert it into the table and return its index value.</w:t>
            </w:r>
          </w:p>
          <w:p w:rsidR="00C226F5" w:rsidRPr="00C226F5" w:rsidRDefault="00C226F5" w:rsidP="00C226F5">
            <w:pPr>
              <w:rPr>
                <w:bCs w:val="0"/>
              </w:rPr>
            </w:pPr>
            <w:r w:rsidRPr="00C226F5">
              <w:rPr>
                <w:bCs w:val="0"/>
              </w:rPr>
              <w:t>Otherwise: return -1 (special value) and the table remains unchanged.</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Cs w:val="0"/>
              </w:rPr>
            </w:pPr>
            <w:r w:rsidRPr="00C226F5">
              <w:rPr>
                <w:bCs w:val="0"/>
              </w:rPr>
              <w:t xml:space="preserve">STMT_NUM </w:t>
            </w:r>
            <w:proofErr w:type="spellStart"/>
            <w:r w:rsidRPr="00C226F5">
              <w:rPr>
                <w:b w:val="0"/>
                <w:bCs w:val="0"/>
                <w:i/>
              </w:rPr>
              <w:t>getParentStmt</w:t>
            </w:r>
            <w:proofErr w:type="spellEnd"/>
            <w:r w:rsidRPr="00C226F5">
              <w:rPr>
                <w:bCs w:val="0"/>
              </w:rPr>
              <w:t xml:space="preserve"> (STMT_NUM s1)</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statement number “s” recorded in table that is direct parent of statement “s1” (Parent(s, s1)). </w:t>
            </w:r>
          </w:p>
          <w:p w:rsidR="00C226F5" w:rsidRPr="00C226F5" w:rsidRDefault="00C226F5" w:rsidP="00C226F5">
            <w:pPr>
              <w:rPr>
                <w:bCs w:val="0"/>
              </w:rPr>
            </w:pPr>
            <w:r w:rsidRPr="00C226F5">
              <w:rPr>
                <w:bCs w:val="0"/>
              </w:rPr>
              <w:t>Otherwise, return NULL</w:t>
            </w:r>
          </w:p>
        </w:tc>
      </w:tr>
      <w:tr w:rsidR="00C226F5" w:rsidRPr="00C226F5" w:rsidTr="00C226F5">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C226F5" w:rsidRPr="00C226F5" w:rsidRDefault="00C226F5" w:rsidP="00C226F5">
            <w:pPr>
              <w:rPr>
                <w:bCs w:val="0"/>
              </w:rPr>
            </w:pPr>
            <w:r w:rsidRPr="00C226F5">
              <w:rPr>
                <w:bCs w:val="0"/>
              </w:rPr>
              <w:t xml:space="preserve">LIST&lt;STMT_NUM&gt; </w:t>
            </w:r>
            <w:proofErr w:type="spellStart"/>
            <w:r w:rsidRPr="00C226F5">
              <w:rPr>
                <w:b w:val="0"/>
                <w:bCs w:val="0"/>
                <w:i/>
              </w:rPr>
              <w:t>getChildStmt</w:t>
            </w:r>
            <w:proofErr w:type="spellEnd"/>
            <w:r w:rsidRPr="00C226F5">
              <w:rPr>
                <w:b w:val="0"/>
                <w:bCs w:val="0"/>
                <w:i/>
              </w:rPr>
              <w:t xml:space="preserve"> </w:t>
            </w:r>
            <w:r w:rsidRPr="00C226F5">
              <w:rPr>
                <w:bCs w:val="0"/>
              </w:rPr>
              <w:t>(STMT_NUM s1)</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If s1 &gt; 0, return all statement numbers recorded in table that are direct children of statement “s1” (</w:t>
            </w:r>
            <w:proofErr w:type="gramStart"/>
            <w:r w:rsidRPr="00C226F5">
              <w:rPr>
                <w:bCs w:val="0"/>
              </w:rPr>
              <w:t>Parent(</w:t>
            </w:r>
            <w:proofErr w:type="gramEnd"/>
            <w:r w:rsidRPr="00C226F5">
              <w:rPr>
                <w:bCs w:val="0"/>
              </w:rPr>
              <w:t xml:space="preserve">s1, s)). </w:t>
            </w:r>
          </w:p>
          <w:p w:rsidR="00C226F5" w:rsidRPr="00C226F5" w:rsidRDefault="00C226F5" w:rsidP="00C226F5">
            <w:pPr>
              <w:rPr>
                <w:bCs w:val="0"/>
              </w:rPr>
            </w:pPr>
            <w:r w:rsidRPr="00C226F5">
              <w:rPr>
                <w:bCs w:val="0"/>
              </w:rPr>
              <w:t>Otherwise, return NULL</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C226F5" w:rsidRPr="00C226F5" w:rsidRDefault="00C226F5" w:rsidP="00C226F5">
            <w:pPr>
              <w:rPr>
                <w:bCs w:val="0"/>
              </w:rPr>
            </w:pPr>
            <w:r w:rsidRPr="00C226F5">
              <w:rPr>
                <w:bCs w:val="0"/>
              </w:rPr>
              <w:t xml:space="preserve">LIST&lt;STMT_NUM&gt; </w:t>
            </w:r>
            <w:proofErr w:type="spellStart"/>
            <w:r w:rsidRPr="00C226F5">
              <w:rPr>
                <w:b w:val="0"/>
                <w:bCs w:val="0"/>
                <w:i/>
              </w:rPr>
              <w:t>getParentStarStmt</w:t>
            </w:r>
            <w:proofErr w:type="spellEnd"/>
            <w:r w:rsidRPr="00C226F5">
              <w:rPr>
                <w:bCs w:val="0"/>
              </w:rPr>
              <w:t xml:space="preserve"> (STMT_NUM s1)</w:t>
            </w:r>
          </w:p>
          <w:p w:rsidR="00C226F5" w:rsidRPr="00C226F5" w:rsidRDefault="00C226F5" w:rsidP="00C226F5">
            <w:pPr>
              <w:rPr>
                <w:bCs w:val="0"/>
              </w:rPr>
            </w:pPr>
          </w:p>
          <w:p w:rsidR="00C226F5" w:rsidRPr="00C226F5" w:rsidRDefault="00C226F5" w:rsidP="00C226F5">
            <w:pPr>
              <w:rPr>
                <w:b w:val="0"/>
                <w:bCs w:val="0"/>
              </w:rPr>
            </w:pPr>
            <w:r w:rsidRPr="00C226F5">
              <w:rPr>
                <w:b w:val="0"/>
                <w:bCs w:val="0"/>
              </w:rPr>
              <w:t>Description:</w:t>
            </w:r>
          </w:p>
          <w:p w:rsidR="00C226F5" w:rsidRPr="00C226F5" w:rsidRDefault="00C226F5" w:rsidP="00C226F5">
            <w:pPr>
              <w:rPr>
                <w:bCs w:val="0"/>
              </w:rPr>
            </w:pPr>
            <w:r w:rsidRPr="00C226F5">
              <w:rPr>
                <w:bCs w:val="0"/>
              </w:rPr>
              <w:lastRenderedPageBreak/>
              <w:t>If s1 &gt; 0, return all statement numbers recorded in table that are parent (direct or indirect) of statement “s1” (Parent*(s, s1))</w:t>
            </w:r>
          </w:p>
          <w:p w:rsidR="00C226F5" w:rsidRPr="00C226F5" w:rsidRDefault="00C226F5" w:rsidP="00C226F5">
            <w:pPr>
              <w:rPr>
                <w:bCs w:val="0"/>
              </w:rPr>
            </w:pPr>
            <w:r w:rsidRPr="00C226F5">
              <w:rPr>
                <w:bCs w:val="0"/>
              </w:rPr>
              <w:t>Otherwise, return NULL</w:t>
            </w:r>
          </w:p>
        </w:tc>
      </w:tr>
      <w:tr w:rsidR="00C226F5" w:rsidRPr="00C226F5" w:rsidTr="00C226F5">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C226F5" w:rsidRPr="00C226F5" w:rsidRDefault="00C226F5" w:rsidP="00C226F5">
            <w:pPr>
              <w:rPr>
                <w:bCs w:val="0"/>
              </w:rPr>
            </w:pPr>
            <w:r w:rsidRPr="00C226F5">
              <w:rPr>
                <w:bCs w:val="0"/>
              </w:rPr>
              <w:lastRenderedPageBreak/>
              <w:t xml:space="preserve">LIST&lt;STMT_NUM&gt; </w:t>
            </w:r>
            <w:proofErr w:type="spellStart"/>
            <w:r w:rsidRPr="00C226F5">
              <w:rPr>
                <w:b w:val="0"/>
                <w:bCs w:val="0"/>
                <w:i/>
              </w:rPr>
              <w:t>getChildStarStmt</w:t>
            </w:r>
            <w:proofErr w:type="spellEnd"/>
            <w:r w:rsidRPr="00C226F5">
              <w:rPr>
                <w:bCs w:val="0"/>
              </w:rPr>
              <w:t xml:space="preserve"> (STMT_NUM s1)</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s1 &gt; 0, return all statement numbers recorded in table that are direct or indirect children of statement “s1” (Parent*(s1, s)). </w:t>
            </w:r>
          </w:p>
          <w:p w:rsidR="00C226F5" w:rsidRPr="00C226F5" w:rsidRDefault="00C226F5" w:rsidP="00C226F5">
            <w:pPr>
              <w:rPr>
                <w:bCs w:val="0"/>
              </w:rPr>
            </w:pPr>
            <w:r w:rsidRPr="00C226F5">
              <w:rPr>
                <w:bCs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C226F5" w:rsidRPr="00C226F5" w:rsidTr="00C226F5">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 w:val="0"/>
                <w:bCs w:val="0"/>
              </w:rPr>
            </w:pPr>
            <w:r w:rsidRPr="00C226F5">
              <w:rPr>
                <w:b w:val="0"/>
                <w:bCs w:val="0"/>
              </w:rPr>
              <w:t>Modify</w:t>
            </w:r>
          </w:p>
          <w:p w:rsidR="00C226F5" w:rsidRPr="00C226F5" w:rsidRDefault="00C226F5" w:rsidP="00C226F5">
            <w:pPr>
              <w:rPr>
                <w:b w:val="0"/>
                <w:bCs w:val="0"/>
              </w:rPr>
            </w:pP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C226F5" w:rsidRPr="00C226F5" w:rsidRDefault="00C226F5" w:rsidP="00C226F5">
            <w:pPr>
              <w:rPr>
                <w:b w:val="0"/>
                <w:bCs w:val="0"/>
              </w:rPr>
            </w:pPr>
            <w:r w:rsidRPr="00C226F5">
              <w:rPr>
                <w:b w:val="0"/>
                <w:bCs w:val="0"/>
              </w:rPr>
              <w:t>Overview:</w:t>
            </w:r>
          </w:p>
          <w:p w:rsidR="00C226F5" w:rsidRPr="00C226F5" w:rsidRDefault="00C226F5" w:rsidP="00C226F5">
            <w:pPr>
              <w:rPr>
                <w:b w:val="0"/>
                <w:bCs w:val="0"/>
              </w:rPr>
            </w:pPr>
          </w:p>
          <w:p w:rsidR="00C226F5" w:rsidRPr="00C226F5" w:rsidRDefault="00C226F5" w:rsidP="00C226F5">
            <w:pPr>
              <w:numPr>
                <w:ilvl w:val="0"/>
                <w:numId w:val="23"/>
              </w:numPr>
              <w:rPr>
                <w:bCs w:val="0"/>
              </w:rPr>
            </w:pPr>
            <w:r w:rsidRPr="00C226F5">
              <w:rPr>
                <w:bCs w:val="0"/>
              </w:rPr>
              <w:t xml:space="preserve">Modify for assignment statements is to keep the relationship </w:t>
            </w:r>
            <w:proofErr w:type="gramStart"/>
            <w:r w:rsidRPr="00C226F5">
              <w:rPr>
                <w:bCs w:val="0"/>
              </w:rPr>
              <w:t>Modifies(</w:t>
            </w:r>
            <w:proofErr w:type="gramEnd"/>
            <w:r w:rsidRPr="00C226F5">
              <w:rPr>
                <w:bCs w:val="0"/>
              </w:rPr>
              <w:t xml:space="preserve">a, x) of statement a and variable x appearing in the program into a table. The table keeps </w:t>
            </w:r>
            <w:proofErr w:type="gramStart"/>
            <w:r w:rsidRPr="00C226F5">
              <w:rPr>
                <w:bCs w:val="0"/>
              </w:rPr>
              <w:t>Modifies(</w:t>
            </w:r>
            <w:proofErr w:type="gramEnd"/>
            <w:r w:rsidRPr="00C226F5">
              <w:rPr>
                <w:bCs w:val="0"/>
              </w:rPr>
              <w:t xml:space="preserve">a, x) by recording the statement number “a” and index value of variable “x” in the </w:t>
            </w:r>
            <w:proofErr w:type="spellStart"/>
            <w:r w:rsidRPr="00C226F5">
              <w:rPr>
                <w:bCs w:val="0"/>
              </w:rPr>
              <w:t>VarTable</w:t>
            </w:r>
            <w:proofErr w:type="spellEnd"/>
            <w:r w:rsidRPr="00C226F5">
              <w:rPr>
                <w:bCs w:val="0"/>
              </w:rPr>
              <w:t>.</w:t>
            </w:r>
          </w:p>
          <w:p w:rsidR="00C226F5" w:rsidRPr="00C226F5" w:rsidRDefault="00C226F5" w:rsidP="00C226F5">
            <w:pPr>
              <w:numPr>
                <w:ilvl w:val="0"/>
                <w:numId w:val="23"/>
              </w:numPr>
              <w:rPr>
                <w:bCs w:val="0"/>
              </w:rPr>
            </w:pPr>
            <w:r w:rsidRPr="00C226F5">
              <w:rPr>
                <w:bCs w:val="0"/>
              </w:rPr>
              <w:t xml:space="preserve">Modify for statements is to keep the relationship </w:t>
            </w:r>
            <w:proofErr w:type="gramStart"/>
            <w:r w:rsidRPr="00C226F5">
              <w:rPr>
                <w:bCs w:val="0"/>
              </w:rPr>
              <w:t>Modifies(</w:t>
            </w:r>
            <w:proofErr w:type="gramEnd"/>
            <w:r w:rsidRPr="00C226F5">
              <w:rPr>
                <w:bCs w:val="0"/>
              </w:rPr>
              <w:t xml:space="preserve">“if”, x) or Modifies(“while”, x) of containers “if” or “while” and variable x appearing in the program into a table. </w:t>
            </w:r>
            <w:proofErr w:type="gramStart"/>
            <w:r w:rsidRPr="00C226F5">
              <w:rPr>
                <w:bCs w:val="0"/>
              </w:rPr>
              <w:t>The modifies</w:t>
            </w:r>
            <w:proofErr w:type="gramEnd"/>
            <w:r w:rsidRPr="00C226F5">
              <w:rPr>
                <w:bCs w:val="0"/>
              </w:rPr>
              <w:t xml:space="preserve"> table keeps Modifies relationship by recording the container statements number a and index value of variable “x” in the </w:t>
            </w:r>
            <w:proofErr w:type="spellStart"/>
            <w:r w:rsidRPr="00C226F5">
              <w:rPr>
                <w:bCs w:val="0"/>
              </w:rPr>
              <w:t>VarTable</w:t>
            </w:r>
            <w:proofErr w:type="spellEnd"/>
            <w:r w:rsidRPr="00C226F5">
              <w:rPr>
                <w:bCs w:val="0"/>
              </w:rPr>
              <w:t>. We can check if a container includes a statement by checking the Parent* relationship of that statement number. This table for Modifies is the same table used in point a).</w:t>
            </w:r>
          </w:p>
          <w:p w:rsidR="00C226F5" w:rsidRPr="00C226F5" w:rsidRDefault="00C226F5" w:rsidP="00C226F5">
            <w:pPr>
              <w:numPr>
                <w:ilvl w:val="0"/>
                <w:numId w:val="23"/>
              </w:numPr>
              <w:rPr>
                <w:bCs w:val="0"/>
              </w:rPr>
            </w:pPr>
            <w:r w:rsidRPr="00C226F5">
              <w:rPr>
                <w:bCs w:val="0"/>
              </w:rPr>
              <w:t xml:space="preserve">Modify for procedures just checks if the </w:t>
            </w:r>
            <w:proofErr w:type="spellStart"/>
            <w:r w:rsidRPr="00C226F5">
              <w:rPr>
                <w:bCs w:val="0"/>
              </w:rPr>
              <w:t>the</w:t>
            </w:r>
            <w:proofErr w:type="spellEnd"/>
            <w:r w:rsidRPr="00C226F5">
              <w:rPr>
                <w:bCs w:val="0"/>
              </w:rPr>
              <w:t xml:space="preserve"> statement is contained in the procedure by checking against the AST and then using the Modify </w:t>
            </w:r>
            <w:proofErr w:type="spellStart"/>
            <w:r w:rsidRPr="00C226F5">
              <w:rPr>
                <w:bCs w:val="0"/>
              </w:rPr>
              <w:t>table.This</w:t>
            </w:r>
            <w:proofErr w:type="spellEnd"/>
            <w:r w:rsidRPr="00C226F5">
              <w:rPr>
                <w:bCs w:val="0"/>
              </w:rPr>
              <w:t xml:space="preserve"> table for Modifies is the same table used in point a).</w:t>
            </w:r>
          </w:p>
          <w:p w:rsidR="00C226F5" w:rsidRPr="00C226F5" w:rsidRDefault="00C226F5" w:rsidP="00C226F5">
            <w:pPr>
              <w:rPr>
                <w:b w:val="0"/>
                <w:bCs w:val="0"/>
              </w:rPr>
            </w:pPr>
          </w:p>
        </w:tc>
      </w:tr>
      <w:tr w:rsidR="00C226F5" w:rsidRPr="00C226F5" w:rsidTr="00C226F5">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 w:val="0"/>
                <w:bCs w:val="0"/>
              </w:rPr>
            </w:pPr>
            <w:r w:rsidRPr="00C226F5">
              <w:rPr>
                <w:b w:val="0"/>
                <w:bCs w:val="0"/>
              </w:rPr>
              <w:lastRenderedPageBreak/>
              <w:t>Public Interface:</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Cs w:val="0"/>
              </w:rPr>
            </w:pPr>
            <w:r w:rsidRPr="00C226F5">
              <w:rPr>
                <w:bCs w:val="0"/>
              </w:rPr>
              <w:t xml:space="preserve">BOOLEAN </w:t>
            </w:r>
            <w:proofErr w:type="spellStart"/>
            <w:r w:rsidRPr="00C226F5">
              <w:rPr>
                <w:b w:val="0"/>
                <w:bCs w:val="0"/>
                <w:i/>
              </w:rPr>
              <w:t>isModifies</w:t>
            </w:r>
            <w:proofErr w:type="spellEnd"/>
            <w:r w:rsidRPr="00C226F5">
              <w:rPr>
                <w:bCs w:val="0"/>
              </w:rPr>
              <w:t xml:space="preserve"> (STMT_NUM s, INDEX </w:t>
            </w:r>
            <w:proofErr w:type="spellStart"/>
            <w:r w:rsidRPr="00C226F5">
              <w:rPr>
                <w:bCs w:val="0"/>
              </w:rPr>
              <w:t>varIndexOfx</w:t>
            </w:r>
            <w:proofErr w:type="spellEnd"/>
            <w:r w:rsidRPr="00C226F5">
              <w:rPr>
                <w:bCs w:val="0"/>
              </w:rPr>
              <w:t>)</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there is no record of relation </w:t>
            </w:r>
            <w:proofErr w:type="gramStart"/>
            <w:r w:rsidRPr="00C226F5">
              <w:rPr>
                <w:bCs w:val="0"/>
              </w:rPr>
              <w:t>Modifies(</w:t>
            </w:r>
            <w:proofErr w:type="gramEnd"/>
            <w:r w:rsidRPr="00C226F5">
              <w:rPr>
                <w:bCs w:val="0"/>
              </w:rPr>
              <w:t xml:space="preserve">) of statement “s” and variable “x”, return FALSE. </w:t>
            </w:r>
          </w:p>
          <w:p w:rsidR="00C226F5" w:rsidRPr="00C226F5" w:rsidRDefault="00C226F5" w:rsidP="00C226F5">
            <w:pPr>
              <w:rPr>
                <w:bCs w:val="0"/>
              </w:rPr>
            </w:pPr>
            <w:r w:rsidRPr="00C226F5">
              <w:rPr>
                <w:bCs w:val="0"/>
              </w:rPr>
              <w:t>Otherwise return TRUE.</w:t>
            </w:r>
          </w:p>
        </w:tc>
      </w:tr>
      <w:tr w:rsidR="00C226F5" w:rsidRPr="00C226F5" w:rsidTr="00C226F5">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C226F5" w:rsidRPr="00C226F5" w:rsidRDefault="00C226F5" w:rsidP="00C226F5">
            <w:pPr>
              <w:rPr>
                <w:bCs w:val="0"/>
              </w:rPr>
            </w:pPr>
            <w:r w:rsidRPr="00C226F5">
              <w:rPr>
                <w:bCs w:val="0"/>
              </w:rPr>
              <w:t xml:space="preserve">INDEX </w:t>
            </w:r>
            <w:proofErr w:type="spellStart"/>
            <w:r w:rsidRPr="00C226F5">
              <w:rPr>
                <w:b w:val="0"/>
                <w:bCs w:val="0"/>
                <w:i/>
              </w:rPr>
              <w:t>insertModifies</w:t>
            </w:r>
            <w:proofErr w:type="spellEnd"/>
            <w:r w:rsidRPr="00C226F5">
              <w:rPr>
                <w:bCs w:val="0"/>
              </w:rPr>
              <w:t xml:space="preserve"> (STMT_NUM s, INDEX </w:t>
            </w:r>
            <w:proofErr w:type="spellStart"/>
            <w:r w:rsidRPr="00C226F5">
              <w:rPr>
                <w:bCs w:val="0"/>
              </w:rPr>
              <w:t>varIndexOfx</w:t>
            </w:r>
            <w:proofErr w:type="spellEnd"/>
            <w:r w:rsidRPr="00C226F5">
              <w:rPr>
                <w:bCs w:val="0"/>
              </w:rPr>
              <w:t>)</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the relation </w:t>
            </w:r>
            <w:proofErr w:type="spellStart"/>
            <w:r w:rsidRPr="00C226F5">
              <w:rPr>
                <w:bCs w:val="0"/>
              </w:rPr>
              <w:t>Modifes</w:t>
            </w:r>
            <w:proofErr w:type="spellEnd"/>
            <w:r w:rsidRPr="00C226F5">
              <w:rPr>
                <w:bCs w:val="0"/>
              </w:rPr>
              <w:t>(s, “x”), is not in Modify Table, insert it into the table and return its index value.</w:t>
            </w:r>
          </w:p>
          <w:p w:rsidR="00C226F5" w:rsidRPr="00C226F5" w:rsidRDefault="00C226F5" w:rsidP="00C226F5">
            <w:pPr>
              <w:rPr>
                <w:bCs w:val="0"/>
              </w:rPr>
            </w:pPr>
            <w:r w:rsidRPr="00C226F5">
              <w:rPr>
                <w:bCs w:val="0"/>
              </w:rPr>
              <w:t>Otherwise: return -1 (special value) and the table remains unchanged.  </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Cs w:val="0"/>
              </w:rPr>
            </w:pPr>
            <w:r w:rsidRPr="00C226F5">
              <w:rPr>
                <w:bCs w:val="0"/>
              </w:rPr>
              <w:t xml:space="preserve">LIST&lt;INDEX&gt; </w:t>
            </w:r>
            <w:proofErr w:type="spellStart"/>
            <w:r w:rsidRPr="00C226F5">
              <w:rPr>
                <w:b w:val="0"/>
                <w:bCs w:val="0"/>
                <w:i/>
              </w:rPr>
              <w:t>getModifiedVarAtStmt</w:t>
            </w:r>
            <w:proofErr w:type="spellEnd"/>
            <w:r w:rsidRPr="00C226F5">
              <w:rPr>
                <w:bCs w:val="0"/>
              </w:rPr>
              <w:t xml:space="preserve"> (STMT_NUM s)</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If s &gt; 0  just return an array of all index values recorded in table whose variable are modified by  statement “s”.</w:t>
            </w:r>
          </w:p>
          <w:p w:rsidR="00C226F5" w:rsidRPr="00C226F5" w:rsidRDefault="00C226F5" w:rsidP="00C226F5">
            <w:pPr>
              <w:rPr>
                <w:bCs w:val="0"/>
              </w:rPr>
            </w:pPr>
            <w:r w:rsidRPr="00C226F5">
              <w:rPr>
                <w:bCs w:val="0"/>
              </w:rPr>
              <w:t>Otherwise, return NULL.</w:t>
            </w:r>
          </w:p>
        </w:tc>
      </w:tr>
      <w:tr w:rsidR="00C226F5" w:rsidRPr="00C226F5" w:rsidTr="00C226F5">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C226F5" w:rsidRPr="00C226F5" w:rsidRDefault="00C226F5" w:rsidP="00C226F5">
            <w:pPr>
              <w:rPr>
                <w:bCs w:val="0"/>
              </w:rPr>
            </w:pPr>
            <w:r w:rsidRPr="00C226F5">
              <w:rPr>
                <w:bCs w:val="0"/>
              </w:rPr>
              <w:t xml:space="preserve">LIST&lt;STMT_NUM&gt; </w:t>
            </w:r>
            <w:proofErr w:type="spellStart"/>
            <w:r w:rsidRPr="00C226F5">
              <w:rPr>
                <w:b w:val="0"/>
                <w:bCs w:val="0"/>
                <w:i/>
              </w:rPr>
              <w:t>getStmtModifyingVar</w:t>
            </w:r>
            <w:proofErr w:type="spellEnd"/>
            <w:r w:rsidRPr="00C226F5">
              <w:rPr>
                <w:bCs w:val="0"/>
              </w:rPr>
              <w:t xml:space="preserve"> (INDEX </w:t>
            </w:r>
            <w:proofErr w:type="spellStart"/>
            <w:r w:rsidRPr="00C226F5">
              <w:rPr>
                <w:bCs w:val="0"/>
              </w:rPr>
              <w:t>varIndexOfx</w:t>
            </w:r>
            <w:proofErr w:type="spellEnd"/>
            <w:r w:rsidRPr="00C226F5">
              <w:rPr>
                <w:bCs w:val="0"/>
              </w:rPr>
              <w:t>)</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variable name “x” is recorded in </w:t>
            </w:r>
            <w:proofErr w:type="spellStart"/>
            <w:r w:rsidRPr="00C226F5">
              <w:rPr>
                <w:bCs w:val="0"/>
              </w:rPr>
              <w:t>VarTable</w:t>
            </w:r>
            <w:proofErr w:type="spellEnd"/>
            <w:r w:rsidRPr="00C226F5">
              <w:rPr>
                <w:bCs w:val="0"/>
              </w:rPr>
              <w:t>, return an array of all statement numbers recorded in table that modify variable having index value “</w:t>
            </w:r>
            <w:proofErr w:type="spellStart"/>
            <w:r w:rsidRPr="00C226F5">
              <w:rPr>
                <w:bCs w:val="0"/>
              </w:rPr>
              <w:t>ind</w:t>
            </w:r>
            <w:proofErr w:type="spellEnd"/>
            <w:r w:rsidRPr="00C226F5">
              <w:rPr>
                <w:bCs w:val="0"/>
              </w:rPr>
              <w:t xml:space="preserve">” in </w:t>
            </w:r>
            <w:proofErr w:type="spellStart"/>
            <w:r w:rsidRPr="00C226F5">
              <w:rPr>
                <w:bCs w:val="0"/>
              </w:rPr>
              <w:t>VarTable</w:t>
            </w:r>
            <w:proofErr w:type="spellEnd"/>
            <w:r w:rsidRPr="00C226F5">
              <w:rPr>
                <w:bCs w:val="0"/>
              </w:rPr>
              <w:t xml:space="preserve">. </w:t>
            </w:r>
          </w:p>
          <w:p w:rsidR="00C226F5" w:rsidRPr="00C226F5" w:rsidRDefault="00C226F5" w:rsidP="00C226F5">
            <w:pPr>
              <w:rPr>
                <w:bCs w:val="0"/>
              </w:rPr>
            </w:pPr>
            <w:r w:rsidRPr="00C226F5">
              <w:rPr>
                <w:bCs w:val="0"/>
              </w:rPr>
              <w:t>Otherwise, return NULL.</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Cs w:val="0"/>
              </w:rPr>
            </w:pPr>
            <w:r w:rsidRPr="00C226F5">
              <w:rPr>
                <w:bCs w:val="0"/>
              </w:rPr>
              <w:lastRenderedPageBreak/>
              <w:t xml:space="preserve">BOOLEAN </w:t>
            </w:r>
            <w:proofErr w:type="spellStart"/>
            <w:r w:rsidRPr="00C226F5">
              <w:rPr>
                <w:b w:val="0"/>
                <w:bCs w:val="0"/>
                <w:i/>
              </w:rPr>
              <w:t>isModifiesProc</w:t>
            </w:r>
            <w:proofErr w:type="spellEnd"/>
            <w:r w:rsidRPr="00C226F5">
              <w:rPr>
                <w:bCs w:val="0"/>
              </w:rPr>
              <w:t xml:space="preserve"> (PROC </w:t>
            </w:r>
            <w:proofErr w:type="spellStart"/>
            <w:r w:rsidRPr="00C226F5">
              <w:rPr>
                <w:bCs w:val="0"/>
              </w:rPr>
              <w:t>proc</w:t>
            </w:r>
            <w:proofErr w:type="spellEnd"/>
            <w:r w:rsidRPr="00C226F5">
              <w:rPr>
                <w:bCs w:val="0"/>
              </w:rPr>
              <w:t xml:space="preserve">, INDEX </w:t>
            </w:r>
            <w:proofErr w:type="spellStart"/>
            <w:r w:rsidRPr="00C226F5">
              <w:rPr>
                <w:bCs w:val="0"/>
              </w:rPr>
              <w:t>varIndexOfx</w:t>
            </w:r>
            <w:proofErr w:type="spellEnd"/>
            <w:r w:rsidRPr="00C226F5">
              <w:rPr>
                <w:bCs w:val="0"/>
              </w:rPr>
              <w:t>)</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there is no record of relation </w:t>
            </w:r>
            <w:proofErr w:type="gramStart"/>
            <w:r w:rsidRPr="00C226F5">
              <w:rPr>
                <w:bCs w:val="0"/>
              </w:rPr>
              <w:t>Modifies(</w:t>
            </w:r>
            <w:proofErr w:type="gramEnd"/>
            <w:r w:rsidRPr="00C226F5">
              <w:rPr>
                <w:bCs w:val="0"/>
              </w:rPr>
              <w:t>) of procedure “</w:t>
            </w:r>
            <w:proofErr w:type="spellStart"/>
            <w:r w:rsidRPr="00C226F5">
              <w:rPr>
                <w:bCs w:val="0"/>
              </w:rPr>
              <w:t>proc</w:t>
            </w:r>
            <w:proofErr w:type="spellEnd"/>
            <w:r w:rsidRPr="00C226F5">
              <w:rPr>
                <w:bCs w:val="0"/>
              </w:rPr>
              <w:t xml:space="preserve">” and variable “x”, return FALSE. </w:t>
            </w:r>
          </w:p>
          <w:p w:rsidR="00C226F5" w:rsidRPr="00C226F5" w:rsidRDefault="00C226F5" w:rsidP="00C226F5">
            <w:pPr>
              <w:rPr>
                <w:b w:val="0"/>
                <w:bCs w:val="0"/>
              </w:rPr>
            </w:pPr>
            <w:r w:rsidRPr="00C226F5">
              <w:rPr>
                <w:bCs w:val="0"/>
              </w:rPr>
              <w:t>Otherwise return TRUE.</w:t>
            </w:r>
          </w:p>
        </w:tc>
      </w:tr>
      <w:tr w:rsidR="00C226F5" w:rsidRPr="00C226F5" w:rsidTr="00C226F5">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C226F5" w:rsidRPr="00C226F5" w:rsidRDefault="00C226F5" w:rsidP="00C226F5">
            <w:pPr>
              <w:rPr>
                <w:bCs w:val="0"/>
              </w:rPr>
            </w:pPr>
            <w:r w:rsidRPr="00C226F5">
              <w:rPr>
                <w:bCs w:val="0"/>
              </w:rPr>
              <w:t xml:space="preserve">INDEX </w:t>
            </w:r>
            <w:proofErr w:type="spellStart"/>
            <w:r w:rsidRPr="00C226F5">
              <w:rPr>
                <w:b w:val="0"/>
                <w:bCs w:val="0"/>
                <w:i/>
              </w:rPr>
              <w:t>insertModifiesProc</w:t>
            </w:r>
            <w:proofErr w:type="spellEnd"/>
            <w:r w:rsidRPr="00C226F5">
              <w:rPr>
                <w:bCs w:val="0"/>
              </w:rPr>
              <w:t xml:space="preserve"> (PROC </w:t>
            </w:r>
            <w:proofErr w:type="spellStart"/>
            <w:r w:rsidRPr="00C226F5">
              <w:rPr>
                <w:bCs w:val="0"/>
              </w:rPr>
              <w:t>proc</w:t>
            </w:r>
            <w:proofErr w:type="spellEnd"/>
            <w:r w:rsidRPr="00C226F5">
              <w:rPr>
                <w:bCs w:val="0"/>
              </w:rPr>
              <w:t xml:space="preserve">, INDEX </w:t>
            </w:r>
            <w:proofErr w:type="spellStart"/>
            <w:r w:rsidRPr="00C226F5">
              <w:rPr>
                <w:bCs w:val="0"/>
              </w:rPr>
              <w:t>varIndexOfx</w:t>
            </w:r>
            <w:proofErr w:type="spellEnd"/>
            <w:r w:rsidRPr="00C226F5">
              <w:rPr>
                <w:bCs w:val="0"/>
              </w:rPr>
              <w:t>)</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the relation </w:t>
            </w:r>
            <w:proofErr w:type="spellStart"/>
            <w:proofErr w:type="gramStart"/>
            <w:r w:rsidRPr="00C226F5">
              <w:rPr>
                <w:bCs w:val="0"/>
              </w:rPr>
              <w:t>Modifes</w:t>
            </w:r>
            <w:proofErr w:type="spellEnd"/>
            <w:r w:rsidRPr="00C226F5">
              <w:rPr>
                <w:bCs w:val="0"/>
              </w:rPr>
              <w:t>(</w:t>
            </w:r>
            <w:proofErr w:type="spellStart"/>
            <w:proofErr w:type="gramEnd"/>
            <w:r w:rsidRPr="00C226F5">
              <w:rPr>
                <w:bCs w:val="0"/>
              </w:rPr>
              <w:t>proc</w:t>
            </w:r>
            <w:proofErr w:type="spellEnd"/>
            <w:r w:rsidRPr="00C226F5">
              <w:rPr>
                <w:bCs w:val="0"/>
              </w:rPr>
              <w:t>, “x”), is not in Modify Table, insert it into the table and return its index value.</w:t>
            </w:r>
          </w:p>
          <w:p w:rsidR="00C226F5" w:rsidRPr="00C226F5" w:rsidRDefault="00C226F5" w:rsidP="00C226F5">
            <w:pPr>
              <w:rPr>
                <w:b w:val="0"/>
                <w:bCs w:val="0"/>
              </w:rPr>
            </w:pPr>
            <w:r w:rsidRPr="00C226F5">
              <w:rPr>
                <w:bCs w:val="0"/>
              </w:rPr>
              <w:t>Otherwise: return -1 (special value) and the table remains unchanged.  </w:t>
            </w:r>
          </w:p>
        </w:tc>
      </w:tr>
      <w:tr w:rsidR="00C226F5" w:rsidRPr="00C226F5" w:rsidTr="00C226F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481" w:type="dxa"/>
            <w:vAlign w:val="center"/>
          </w:tcPr>
          <w:p w:rsidR="00C226F5" w:rsidRPr="00C226F5" w:rsidRDefault="00C226F5" w:rsidP="00C226F5">
            <w:pPr>
              <w:rPr>
                <w:bCs w:val="0"/>
              </w:rPr>
            </w:pPr>
            <w:r w:rsidRPr="00C226F5">
              <w:rPr>
                <w:bCs w:val="0"/>
              </w:rPr>
              <w:t xml:space="preserve">LIST&lt;INDEX&gt; </w:t>
            </w:r>
            <w:proofErr w:type="spellStart"/>
            <w:r w:rsidRPr="00C226F5">
              <w:rPr>
                <w:b w:val="0"/>
                <w:bCs w:val="0"/>
                <w:i/>
              </w:rPr>
              <w:t>getModifiedVarAtProc</w:t>
            </w:r>
            <w:proofErr w:type="spellEnd"/>
            <w:r w:rsidRPr="00C226F5">
              <w:rPr>
                <w:bCs w:val="0"/>
              </w:rPr>
              <w:t xml:space="preserve"> (PROC </w:t>
            </w:r>
            <w:proofErr w:type="spellStart"/>
            <w:r w:rsidRPr="00C226F5">
              <w:rPr>
                <w:bCs w:val="0"/>
              </w:rPr>
              <w:t>proc</w:t>
            </w:r>
            <w:proofErr w:type="spellEnd"/>
            <w:r w:rsidRPr="00C226F5">
              <w:rPr>
                <w:bCs w:val="0"/>
              </w:rPr>
              <w:t>)</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w:t>
            </w:r>
            <w:proofErr w:type="spellStart"/>
            <w:r w:rsidRPr="00C226F5">
              <w:rPr>
                <w:bCs w:val="0"/>
              </w:rPr>
              <w:t>proc</w:t>
            </w:r>
            <w:proofErr w:type="spellEnd"/>
            <w:r w:rsidRPr="00C226F5">
              <w:rPr>
                <w:bCs w:val="0"/>
              </w:rPr>
              <w:t xml:space="preserve"> &gt; 0  just return an array of all index values recorded in table whose variable are modified by procedure “</w:t>
            </w:r>
            <w:proofErr w:type="spellStart"/>
            <w:r w:rsidRPr="00C226F5">
              <w:rPr>
                <w:bCs w:val="0"/>
              </w:rPr>
              <w:t>proc</w:t>
            </w:r>
            <w:proofErr w:type="spellEnd"/>
            <w:r w:rsidRPr="00C226F5">
              <w:rPr>
                <w:bCs w:val="0"/>
              </w:rPr>
              <w:t>”.</w:t>
            </w:r>
          </w:p>
          <w:p w:rsidR="00C226F5" w:rsidRPr="00C226F5" w:rsidRDefault="00C226F5" w:rsidP="00C226F5">
            <w:pPr>
              <w:rPr>
                <w:b w:val="0"/>
                <w:bCs w:val="0"/>
              </w:rPr>
            </w:pPr>
            <w:r w:rsidRPr="00C226F5">
              <w:rPr>
                <w:bCs w:val="0"/>
              </w:rPr>
              <w:t>Otherwise, return NULL.</w:t>
            </w:r>
          </w:p>
        </w:tc>
      </w:tr>
      <w:tr w:rsidR="00C226F5" w:rsidRPr="00C226F5" w:rsidTr="00C226F5">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C226F5" w:rsidRPr="00C226F5" w:rsidRDefault="00C226F5" w:rsidP="00C226F5">
            <w:pPr>
              <w:rPr>
                <w:bCs w:val="0"/>
              </w:rPr>
            </w:pPr>
            <w:r w:rsidRPr="00C226F5">
              <w:rPr>
                <w:bCs w:val="0"/>
              </w:rPr>
              <w:t xml:space="preserve">LIST&lt;STMT_NUM&gt; </w:t>
            </w:r>
            <w:proofErr w:type="spellStart"/>
            <w:r w:rsidRPr="00C226F5">
              <w:rPr>
                <w:b w:val="0"/>
                <w:bCs w:val="0"/>
                <w:i/>
              </w:rPr>
              <w:t>getProcModifyingVar</w:t>
            </w:r>
            <w:proofErr w:type="spellEnd"/>
            <w:r w:rsidRPr="00C226F5">
              <w:rPr>
                <w:bCs w:val="0"/>
              </w:rPr>
              <w:t xml:space="preserve"> (INDEX </w:t>
            </w:r>
            <w:proofErr w:type="spellStart"/>
            <w:r w:rsidRPr="00C226F5">
              <w:rPr>
                <w:bCs w:val="0"/>
              </w:rPr>
              <w:t>varIndexOfx</w:t>
            </w:r>
            <w:proofErr w:type="spellEnd"/>
            <w:r w:rsidRPr="00C226F5">
              <w:rPr>
                <w:bCs w:val="0"/>
              </w:rPr>
              <w:t>)</w:t>
            </w:r>
          </w:p>
          <w:p w:rsidR="00C226F5" w:rsidRPr="00C226F5" w:rsidRDefault="00C226F5" w:rsidP="00C226F5">
            <w:pPr>
              <w:rPr>
                <w:b w:val="0"/>
                <w:bCs w:val="0"/>
              </w:rPr>
            </w:pPr>
          </w:p>
          <w:p w:rsidR="00C226F5" w:rsidRPr="00C226F5" w:rsidRDefault="00C226F5" w:rsidP="00C226F5">
            <w:pPr>
              <w:rPr>
                <w:b w:val="0"/>
                <w:bCs w:val="0"/>
              </w:rPr>
            </w:pPr>
            <w:r w:rsidRPr="00C226F5">
              <w:rPr>
                <w:b w:val="0"/>
                <w:bCs w:val="0"/>
              </w:rPr>
              <w:t xml:space="preserve">Description: </w:t>
            </w:r>
          </w:p>
          <w:p w:rsidR="00C226F5" w:rsidRPr="00C226F5" w:rsidRDefault="00C226F5" w:rsidP="00C226F5">
            <w:pPr>
              <w:rPr>
                <w:bCs w:val="0"/>
              </w:rPr>
            </w:pPr>
            <w:r w:rsidRPr="00C226F5">
              <w:rPr>
                <w:bCs w:val="0"/>
              </w:rPr>
              <w:t xml:space="preserve">If variable name “x” is recorded in </w:t>
            </w:r>
            <w:proofErr w:type="spellStart"/>
            <w:r w:rsidRPr="00C226F5">
              <w:rPr>
                <w:bCs w:val="0"/>
              </w:rPr>
              <w:t>VarTable</w:t>
            </w:r>
            <w:proofErr w:type="spellEnd"/>
            <w:r w:rsidRPr="00C226F5">
              <w:rPr>
                <w:bCs w:val="0"/>
              </w:rPr>
              <w:t>, return an array of all procedure recorded in table that modify variable having index value “</w:t>
            </w:r>
            <w:proofErr w:type="spellStart"/>
            <w:r w:rsidRPr="00C226F5">
              <w:rPr>
                <w:bCs w:val="0"/>
              </w:rPr>
              <w:t>ind</w:t>
            </w:r>
            <w:proofErr w:type="spellEnd"/>
            <w:r w:rsidRPr="00C226F5">
              <w:rPr>
                <w:bCs w:val="0"/>
              </w:rPr>
              <w:t xml:space="preserve">” in </w:t>
            </w:r>
            <w:proofErr w:type="spellStart"/>
            <w:r w:rsidRPr="00C226F5">
              <w:rPr>
                <w:bCs w:val="0"/>
              </w:rPr>
              <w:t>VarTable</w:t>
            </w:r>
            <w:proofErr w:type="spellEnd"/>
            <w:r w:rsidRPr="00C226F5">
              <w:rPr>
                <w:bCs w:val="0"/>
              </w:rPr>
              <w:t xml:space="preserve">. </w:t>
            </w:r>
          </w:p>
          <w:p w:rsidR="00C226F5" w:rsidRPr="00C226F5" w:rsidRDefault="00C226F5" w:rsidP="00C226F5">
            <w:pPr>
              <w:rPr>
                <w:b w:val="0"/>
                <w:bCs w:val="0"/>
              </w:rPr>
            </w:pPr>
            <w:r w:rsidRPr="00C226F5">
              <w:rPr>
                <w:bCs w:val="0"/>
              </w:rPr>
              <w:t>Otherwise, return NULL.</w:t>
            </w:r>
          </w:p>
        </w:tc>
      </w:tr>
    </w:tbl>
    <w:p w:rsidR="00434F73" w:rsidRPr="00434F73" w:rsidRDefault="00434F73" w:rsidP="00434F73"/>
    <w:p w:rsidR="00434F73" w:rsidRDefault="00434F73" w:rsidP="00434F73">
      <w:pPr>
        <w:pStyle w:val="Heading2"/>
      </w:pPr>
      <w:r>
        <w:lastRenderedPageBreak/>
        <w:t>Uses API</w:t>
      </w:r>
    </w:p>
    <w:tbl>
      <w:tblPr>
        <w:tblStyle w:val="PlainTable1"/>
        <w:tblW w:w="9496" w:type="dxa"/>
        <w:tblLook w:val="04A0" w:firstRow="1" w:lastRow="0" w:firstColumn="1" w:lastColumn="0" w:noHBand="0" w:noVBand="1"/>
      </w:tblPr>
      <w:tblGrid>
        <w:gridCol w:w="9496"/>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Uses</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 xml:space="preserve">Overview: </w:t>
            </w:r>
          </w:p>
          <w:p w:rsidR="008062DF" w:rsidRPr="008062DF" w:rsidRDefault="008062DF" w:rsidP="008062DF">
            <w:pPr>
              <w:spacing w:line="276" w:lineRule="auto"/>
            </w:pPr>
            <w:proofErr w:type="spellStart"/>
            <w:r w:rsidRPr="008062DF">
              <w:t>UsesTable</w:t>
            </w:r>
            <w:proofErr w:type="spellEnd"/>
            <w:r w:rsidRPr="008062DF">
              <w:t xml:space="preserve"> is to keep the relationship </w:t>
            </w:r>
            <w:proofErr w:type="gramStart"/>
            <w:r w:rsidRPr="008062DF">
              <w:t>Uses(</w:t>
            </w:r>
            <w:proofErr w:type="gramEnd"/>
            <w:r w:rsidRPr="008062DF">
              <w:t>) of any pair of statements appearing in the program into a table.</w:t>
            </w:r>
          </w:p>
        </w:tc>
      </w:tr>
      <w:tr w:rsidR="008062DF" w:rsidRPr="008062DF" w:rsidTr="00E23D74">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BOOLEAN </w:t>
            </w:r>
            <w:proofErr w:type="spellStart"/>
            <w:r w:rsidRPr="008062DF">
              <w:rPr>
                <w:i/>
              </w:rPr>
              <w:t>isUses</w:t>
            </w:r>
            <w:proofErr w:type="spellEnd"/>
            <w:r w:rsidRPr="008062DF">
              <w:t xml:space="preserve"> (</w:t>
            </w:r>
            <w:proofErr w:type="spellStart"/>
            <w:r w:rsidRPr="008062DF">
              <w:t>int</w:t>
            </w:r>
            <w:proofErr w:type="spellEnd"/>
            <w:r w:rsidRPr="008062DF">
              <w:t xml:space="preserve"> s, INDEX </w:t>
            </w:r>
            <w:proofErr w:type="spellStart"/>
            <w:r w:rsidRPr="008062DF">
              <w:t>varIndexOfx</w:t>
            </w:r>
            <w:proofErr w:type="spellEnd"/>
            <w:r w:rsidRPr="008062DF">
              <w:t>)</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no record of relation </w:t>
            </w:r>
            <w:proofErr w:type="gramStart"/>
            <w:r w:rsidRPr="008062DF">
              <w:t>Uses(</w:t>
            </w:r>
            <w:proofErr w:type="gramEnd"/>
            <w:r w:rsidRPr="008062DF">
              <w:t xml:space="preserve">) of statement “s” and index of variable “x”, return FALSE. </w:t>
            </w:r>
          </w:p>
          <w:p w:rsidR="008062DF" w:rsidRPr="008062DF" w:rsidRDefault="008062DF" w:rsidP="008062DF">
            <w:pPr>
              <w:spacing w:line="276" w:lineRule="auto"/>
            </w:pPr>
            <w:r w:rsidRPr="008062DF">
              <w:t>Otherwise return TRUE.</w:t>
            </w:r>
          </w:p>
        </w:tc>
      </w:tr>
      <w:tr w:rsidR="008062DF" w:rsidRPr="008062DF" w:rsidTr="00E23D74">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t xml:space="preserve">INDEX </w:t>
            </w:r>
            <w:proofErr w:type="spellStart"/>
            <w:r w:rsidRPr="008062DF">
              <w:rPr>
                <w:i/>
              </w:rPr>
              <w:t>insertUses</w:t>
            </w:r>
            <w:proofErr w:type="spellEnd"/>
            <w:r w:rsidRPr="008062DF">
              <w:rPr>
                <w:i/>
              </w:rPr>
              <w:t xml:space="preserve"> </w:t>
            </w:r>
            <w:r w:rsidRPr="008062DF">
              <w:t xml:space="preserve">(STMT_NUM s, INDEX </w:t>
            </w:r>
            <w:proofErr w:type="spellStart"/>
            <w:r w:rsidRPr="008062DF">
              <w:t>varIndexOfx</w:t>
            </w:r>
            <w:proofErr w:type="spellEnd"/>
            <w:r w:rsidRPr="008062DF">
              <w:t>)</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If the relation Uses(s, “x”), is not in Uses Table, insert it into the table and return its index value.</w:t>
            </w:r>
          </w:p>
          <w:p w:rsidR="008062DF" w:rsidRPr="008062DF" w:rsidRDefault="008062DF" w:rsidP="008062DF">
            <w:pPr>
              <w:spacing w:line="276" w:lineRule="auto"/>
            </w:pPr>
            <w:r w:rsidRPr="008062DF">
              <w:t>Otherwise: return -1 (special value) and the table remains unchanged.  </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LIST&lt;INDEX&gt; </w:t>
            </w:r>
            <w:proofErr w:type="spellStart"/>
            <w:r w:rsidRPr="008062DF">
              <w:rPr>
                <w:i/>
              </w:rPr>
              <w:t>getUsedVarAtStmt</w:t>
            </w:r>
            <w:proofErr w:type="spellEnd"/>
            <w:r w:rsidRPr="008062DF">
              <w:t xml:space="preserve"> (STMT_NUM s)</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If s &gt; 0  just return an array of all index values recorded in table whose variable are used by  statement “s”.</w:t>
            </w:r>
          </w:p>
          <w:p w:rsidR="008062DF" w:rsidRPr="008062DF" w:rsidRDefault="008062DF" w:rsidP="008062DF">
            <w:pPr>
              <w:spacing w:line="276" w:lineRule="auto"/>
            </w:pPr>
            <w:r w:rsidRPr="008062DF">
              <w:t>Otherwise, return NULL.</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lastRenderedPageBreak/>
              <w:t xml:space="preserve">LIST&lt;STMT_NUM&gt; </w:t>
            </w:r>
            <w:proofErr w:type="spellStart"/>
            <w:r w:rsidRPr="008062DF">
              <w:rPr>
                <w:i/>
              </w:rPr>
              <w:t>getStmtUsingVar</w:t>
            </w:r>
            <w:proofErr w:type="spellEnd"/>
            <w:r w:rsidRPr="008062DF">
              <w:t xml:space="preserve"> ( INDEX </w:t>
            </w:r>
            <w:proofErr w:type="spellStart"/>
            <w:r w:rsidRPr="008062DF">
              <w:t>varIndexOfx</w:t>
            </w:r>
            <w:proofErr w:type="spellEnd"/>
            <w:r w:rsidRPr="008062DF">
              <w:t>)</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variable name “x” is recorded in </w:t>
            </w:r>
            <w:proofErr w:type="spellStart"/>
            <w:r w:rsidRPr="008062DF">
              <w:t>VarTable</w:t>
            </w:r>
            <w:proofErr w:type="spellEnd"/>
            <w:r w:rsidRPr="008062DF">
              <w:t xml:space="preserve">, return an array of all statement numbers recorded in table that use variable having index value </w:t>
            </w:r>
            <w:proofErr w:type="spellStart"/>
            <w:r w:rsidRPr="008062DF">
              <w:t>varIndexOfx</w:t>
            </w:r>
            <w:proofErr w:type="spellEnd"/>
            <w:r w:rsidRPr="008062DF">
              <w:t xml:space="preserve">” in </w:t>
            </w:r>
            <w:proofErr w:type="spellStart"/>
            <w:r w:rsidRPr="008062DF">
              <w:t>VarTable</w:t>
            </w:r>
            <w:proofErr w:type="spellEnd"/>
            <w:r w:rsidRPr="008062DF">
              <w:t xml:space="preserve">. </w:t>
            </w:r>
          </w:p>
          <w:p w:rsidR="008062DF" w:rsidRPr="008062DF" w:rsidRDefault="008062DF" w:rsidP="008062DF">
            <w:pPr>
              <w:spacing w:line="276" w:lineRule="auto"/>
            </w:pPr>
            <w:r w:rsidRPr="008062DF">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8062DF" w:rsidRPr="008062DF" w:rsidRDefault="008062DF" w:rsidP="008062DF">
            <w:pPr>
              <w:spacing w:line="276" w:lineRule="auto"/>
            </w:pPr>
            <w:proofErr w:type="spellStart"/>
            <w:r w:rsidRPr="008062DF">
              <w:t>StatTable</w:t>
            </w:r>
            <w:proofErr w:type="spellEnd"/>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8062DF" w:rsidRPr="008062DF" w:rsidRDefault="008062DF" w:rsidP="008062DF">
            <w:pPr>
              <w:spacing w:line="276" w:lineRule="auto"/>
            </w:pPr>
            <w:r w:rsidRPr="008062DF">
              <w:t xml:space="preserve">Overview: </w:t>
            </w:r>
            <w:proofErr w:type="spellStart"/>
            <w:r w:rsidRPr="008062DF">
              <w:t>StatTable</w:t>
            </w:r>
            <w:proofErr w:type="spellEnd"/>
            <w:r w:rsidRPr="008062DF">
              <w:t xml:space="preserve"> is to keep all the variables appearing in the program</w:t>
            </w:r>
          </w:p>
        </w:tc>
      </w:tr>
      <w:tr w:rsidR="008062DF" w:rsidRPr="008062DF" w:rsidTr="00E23D74">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8062DF" w:rsidRPr="008062DF" w:rsidRDefault="008062DF" w:rsidP="008062DF">
            <w:pPr>
              <w:spacing w:line="276" w:lineRule="auto"/>
            </w:pPr>
            <w:r w:rsidRPr="008062DF">
              <w:t xml:space="preserve">INDEX </w:t>
            </w:r>
            <w:proofErr w:type="spellStart"/>
            <w:r w:rsidRPr="008062DF">
              <w:rPr>
                <w:i/>
              </w:rPr>
              <w:t>insertStmt</w:t>
            </w:r>
            <w:proofErr w:type="spellEnd"/>
            <w:r w:rsidRPr="008062DF">
              <w:rPr>
                <w:i/>
              </w:rPr>
              <w:t xml:space="preserve"> </w:t>
            </w:r>
            <w:r w:rsidRPr="008062DF">
              <w:t>(STRING name)</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If “</w:t>
            </w:r>
            <w:proofErr w:type="spellStart"/>
            <w:r w:rsidRPr="008062DF">
              <w:t>varName</w:t>
            </w:r>
            <w:proofErr w:type="spellEnd"/>
            <w:r w:rsidRPr="008062DF">
              <w:t xml:space="preserve">” is not in the </w:t>
            </w:r>
            <w:proofErr w:type="spellStart"/>
            <w:r w:rsidRPr="008062DF">
              <w:t>VarTable</w:t>
            </w:r>
            <w:proofErr w:type="spellEnd"/>
            <w:r w:rsidRPr="008062DF">
              <w:t xml:space="preserve">, insert it into the </w:t>
            </w:r>
            <w:proofErr w:type="spellStart"/>
            <w:r w:rsidRPr="008062DF">
              <w:t>VarTable</w:t>
            </w:r>
            <w:proofErr w:type="spellEnd"/>
            <w:r w:rsidRPr="008062DF">
              <w:t xml:space="preserve"> and return its index value. Otherwise, return -1 (special value) and the table remains unchanged.</w:t>
            </w:r>
          </w:p>
        </w:tc>
      </w:tr>
      <w:tr w:rsidR="008062DF" w:rsidRPr="008062DF" w:rsidTr="00E23D74">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8062DF" w:rsidRPr="008062DF" w:rsidRDefault="008062DF" w:rsidP="008062DF">
            <w:pPr>
              <w:spacing w:line="276" w:lineRule="auto"/>
            </w:pPr>
            <w:r w:rsidRPr="008062DF">
              <w:t xml:space="preserve">STRING </w:t>
            </w:r>
            <w:proofErr w:type="spellStart"/>
            <w:r w:rsidRPr="008062DF">
              <w:rPr>
                <w:i/>
              </w:rPr>
              <w:t>getStmtName</w:t>
            </w:r>
            <w:proofErr w:type="spellEnd"/>
            <w:r w:rsidRPr="008062DF">
              <w:t xml:space="preserve"> (INDEX </w:t>
            </w:r>
            <w:proofErr w:type="spellStart"/>
            <w:r w:rsidRPr="008062DF">
              <w:t>ind</w:t>
            </w:r>
            <w:proofErr w:type="spellEnd"/>
            <w:r w:rsidRPr="008062DF">
              <w:t>)</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record in </w:t>
            </w:r>
            <w:proofErr w:type="spellStart"/>
            <w:r w:rsidRPr="008062DF">
              <w:t>StatTable</w:t>
            </w:r>
            <w:proofErr w:type="spellEnd"/>
            <w:r w:rsidRPr="008062DF">
              <w:t xml:space="preserve"> having index value “</w:t>
            </w:r>
            <w:proofErr w:type="spellStart"/>
            <w:r w:rsidRPr="008062DF">
              <w:t>ind</w:t>
            </w:r>
            <w:proofErr w:type="spellEnd"/>
            <w:r w:rsidRPr="008062DF">
              <w:t xml:space="preserve">”, return its statement name. </w:t>
            </w:r>
          </w:p>
          <w:p w:rsidR="008062DF" w:rsidRPr="008062DF" w:rsidRDefault="008062DF" w:rsidP="008062DF">
            <w:pPr>
              <w:spacing w:line="276" w:lineRule="auto"/>
            </w:pPr>
            <w:r w:rsidRPr="008062DF">
              <w:t>If “</w:t>
            </w:r>
            <w:proofErr w:type="spellStart"/>
            <w:r w:rsidRPr="008062DF">
              <w:t>ind</w:t>
            </w:r>
            <w:proofErr w:type="spellEnd"/>
            <w:r w:rsidRPr="008062DF">
              <w:t>” is out of range:</w:t>
            </w:r>
          </w:p>
          <w:p w:rsidR="008062DF" w:rsidRPr="008062DF" w:rsidRDefault="008062DF" w:rsidP="008062DF">
            <w:pPr>
              <w:spacing w:line="276" w:lineRule="auto"/>
            </w:pPr>
            <w:r w:rsidRPr="008062DF">
              <w:lastRenderedPageBreak/>
              <w:t>Returns “variable not found” message.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8062DF" w:rsidRPr="008062DF" w:rsidRDefault="008062DF" w:rsidP="008062DF">
            <w:pPr>
              <w:spacing w:line="276" w:lineRule="auto"/>
            </w:pPr>
            <w:r w:rsidRPr="008062DF">
              <w:lastRenderedPageBreak/>
              <w:t xml:space="preserve">LIST&lt;INDEX&gt; </w:t>
            </w:r>
            <w:proofErr w:type="spellStart"/>
            <w:r w:rsidRPr="008062DF">
              <w:rPr>
                <w:i/>
              </w:rPr>
              <w:t>getStmtIndex</w:t>
            </w:r>
            <w:proofErr w:type="spellEnd"/>
            <w:r w:rsidRPr="008062DF">
              <w:t xml:space="preserve"> (string </w:t>
            </w:r>
            <w:proofErr w:type="spellStart"/>
            <w:r w:rsidRPr="008062DF">
              <w:t>stmtName</w:t>
            </w:r>
            <w:proofErr w:type="spellEnd"/>
            <w:r w:rsidRPr="008062DF">
              <w:t>)</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record in </w:t>
            </w:r>
            <w:proofErr w:type="spellStart"/>
            <w:r w:rsidRPr="008062DF">
              <w:t>StatTable</w:t>
            </w:r>
            <w:proofErr w:type="spellEnd"/>
            <w:r w:rsidRPr="008062DF">
              <w:t xml:space="preserve"> having name “</w:t>
            </w:r>
            <w:proofErr w:type="spellStart"/>
            <w:r w:rsidRPr="008062DF">
              <w:t>stmtName</w:t>
            </w:r>
            <w:proofErr w:type="spellEnd"/>
            <w:r w:rsidRPr="008062DF">
              <w:t xml:space="preserve">”, return its index value. </w:t>
            </w:r>
          </w:p>
          <w:p w:rsidR="008062DF" w:rsidRPr="008062DF" w:rsidRDefault="008062DF" w:rsidP="008062DF">
            <w:pPr>
              <w:spacing w:line="276" w:lineRule="auto"/>
            </w:pPr>
            <w:r w:rsidRPr="008062DF">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Calls</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 xml:space="preserve">Overview: </w:t>
            </w:r>
          </w:p>
          <w:p w:rsidR="008062DF" w:rsidRPr="008062DF" w:rsidRDefault="008062DF" w:rsidP="008062DF">
            <w:pPr>
              <w:spacing w:line="276" w:lineRule="auto"/>
            </w:pPr>
            <w:r w:rsidRPr="008062DF">
              <w:t>Calls tables is to keep the pairs of procedures being called or calling.</w:t>
            </w:r>
          </w:p>
        </w:tc>
      </w:tr>
      <w:tr w:rsidR="008062DF" w:rsidRPr="008062DF" w:rsidTr="00E23D74">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BOOLEAN </w:t>
            </w:r>
            <w:proofErr w:type="spellStart"/>
            <w:r w:rsidRPr="008062DF">
              <w:rPr>
                <w:i/>
              </w:rPr>
              <w:t>isCalls</w:t>
            </w:r>
            <w:proofErr w:type="spellEnd"/>
            <w:r w:rsidRPr="008062DF">
              <w:t xml:space="preserve"> (</w:t>
            </w:r>
            <w:proofErr w:type="spellStart"/>
            <w:r w:rsidRPr="008062DF">
              <w:t>int</w:t>
            </w:r>
            <w:proofErr w:type="spellEnd"/>
            <w:r w:rsidRPr="008062DF">
              <w:t xml:space="preserve"> proc1, </w:t>
            </w:r>
            <w:proofErr w:type="spellStart"/>
            <w:r w:rsidRPr="008062DF">
              <w:t>int</w:t>
            </w:r>
            <w:proofErr w:type="spellEnd"/>
            <w:r w:rsidRPr="008062DF">
              <w:t xml:space="preserve"> proc2)</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no record of relation </w:t>
            </w:r>
            <w:proofErr w:type="gramStart"/>
            <w:r w:rsidRPr="008062DF">
              <w:t>Calls(</w:t>
            </w:r>
            <w:proofErr w:type="gramEnd"/>
            <w:r w:rsidRPr="008062DF">
              <w:t xml:space="preserve">) of procedure “proc1” and “proc2” return FALSE. </w:t>
            </w:r>
          </w:p>
          <w:p w:rsidR="008062DF" w:rsidRPr="008062DF" w:rsidRDefault="008062DF" w:rsidP="008062DF">
            <w:pPr>
              <w:spacing w:line="276" w:lineRule="auto"/>
            </w:pPr>
            <w:r w:rsidRPr="008062DF">
              <w:t>Otherwise return TRUE.</w:t>
            </w:r>
          </w:p>
        </w:tc>
      </w:tr>
      <w:tr w:rsidR="008062DF" w:rsidRPr="008062DF" w:rsidTr="00E23D74">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lastRenderedPageBreak/>
              <w:t xml:space="preserve">INDEX </w:t>
            </w:r>
            <w:proofErr w:type="spellStart"/>
            <w:r w:rsidRPr="008062DF">
              <w:rPr>
                <w:i/>
              </w:rPr>
              <w:t>insertCalls</w:t>
            </w:r>
            <w:proofErr w:type="spellEnd"/>
            <w:r w:rsidRPr="008062DF">
              <w:rPr>
                <w:i/>
              </w:rPr>
              <w:t xml:space="preserve"> </w:t>
            </w:r>
            <w:r w:rsidRPr="008062DF">
              <w:t>(</w:t>
            </w:r>
            <w:proofErr w:type="spellStart"/>
            <w:r w:rsidRPr="008062DF">
              <w:t>int</w:t>
            </w:r>
            <w:proofErr w:type="spellEnd"/>
            <w:r w:rsidRPr="008062DF">
              <w:t xml:space="preserve"> proc1, </w:t>
            </w:r>
            <w:proofErr w:type="spellStart"/>
            <w:r w:rsidRPr="008062DF">
              <w:t>int</w:t>
            </w:r>
            <w:proofErr w:type="spellEnd"/>
            <w:r w:rsidRPr="008062DF">
              <w:t xml:space="preserve"> proc2)</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 relation </w:t>
            </w:r>
            <w:proofErr w:type="gramStart"/>
            <w:r w:rsidRPr="008062DF">
              <w:t>Calls(</w:t>
            </w:r>
            <w:proofErr w:type="gramEnd"/>
            <w:r w:rsidRPr="008062DF">
              <w:t>proc1, proc2), is not in Calls Table, insert it into the table and return its index value.</w:t>
            </w:r>
          </w:p>
          <w:p w:rsidR="008062DF" w:rsidRPr="008062DF" w:rsidRDefault="008062DF" w:rsidP="008062DF">
            <w:pPr>
              <w:spacing w:line="276" w:lineRule="auto"/>
            </w:pPr>
            <w:r w:rsidRPr="008062DF">
              <w:t>Otherwise: return -1 (special value) and the table remains unchanged.  </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VECTOR&lt;PROCEDURE&gt; </w:t>
            </w:r>
            <w:proofErr w:type="spellStart"/>
            <w:r w:rsidRPr="008062DF">
              <w:rPr>
                <w:i/>
              </w:rPr>
              <w:t>getCalledProc</w:t>
            </w:r>
            <w:proofErr w:type="spellEnd"/>
            <w:r w:rsidRPr="008062DF">
              <w:t xml:space="preserve"> (</w:t>
            </w:r>
            <w:proofErr w:type="spellStart"/>
            <w:r w:rsidRPr="008062DF">
              <w:t>int</w:t>
            </w:r>
            <w:proofErr w:type="spellEnd"/>
            <w:r w:rsidRPr="008062DF">
              <w:t xml:space="preserve"> proc1)</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Returns vector of called procedures by proc1. </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t xml:space="preserve">VECTOR&lt;PROCEDURE&gt; </w:t>
            </w:r>
            <w:proofErr w:type="spellStart"/>
            <w:r w:rsidRPr="008062DF">
              <w:rPr>
                <w:i/>
              </w:rPr>
              <w:t>getCallingProc</w:t>
            </w:r>
            <w:proofErr w:type="spellEnd"/>
            <w:r w:rsidRPr="008062DF">
              <w:t xml:space="preserve">( </w:t>
            </w:r>
            <w:proofErr w:type="spellStart"/>
            <w:r w:rsidRPr="008062DF">
              <w:t>int</w:t>
            </w:r>
            <w:proofErr w:type="spellEnd"/>
            <w:r w:rsidRPr="008062DF">
              <w:t xml:space="preserve"> proc1)</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Returns vector of calling procedures of proc1</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t xml:space="preserve">BOOLEAN </w:t>
            </w:r>
            <w:proofErr w:type="spellStart"/>
            <w:r w:rsidRPr="008062DF">
              <w:rPr>
                <w:i/>
              </w:rPr>
              <w:t>isCallStar</w:t>
            </w:r>
            <w:proofErr w:type="spellEnd"/>
            <w:r w:rsidRPr="008062DF">
              <w:t xml:space="preserve"> (</w:t>
            </w:r>
            <w:proofErr w:type="spellStart"/>
            <w:r w:rsidRPr="008062DF">
              <w:t>int</w:t>
            </w:r>
            <w:proofErr w:type="spellEnd"/>
            <w:r w:rsidRPr="008062DF">
              <w:t xml:space="preserve"> proc1, </w:t>
            </w:r>
            <w:proofErr w:type="spellStart"/>
            <w:r w:rsidRPr="008062DF">
              <w:t>int</w:t>
            </w:r>
            <w:proofErr w:type="spellEnd"/>
            <w:r w:rsidRPr="008062DF">
              <w:t xml:space="preserve"> proc2)</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 xml:space="preserve">If there is no record of relation </w:t>
            </w:r>
            <w:proofErr w:type="gramStart"/>
            <w:r w:rsidRPr="008062DF">
              <w:t>Calls(</w:t>
            </w:r>
            <w:proofErr w:type="gramEnd"/>
            <w:r w:rsidRPr="008062DF">
              <w:t xml:space="preserve">) of procedure “proc1” and “proc2” return FALSE. </w:t>
            </w:r>
          </w:p>
          <w:p w:rsidR="008062DF" w:rsidRPr="008062DF" w:rsidRDefault="008062DF" w:rsidP="008062DF">
            <w:pPr>
              <w:spacing w:line="276" w:lineRule="auto"/>
            </w:pPr>
            <w:r w:rsidRPr="008062DF">
              <w:t>Otherwise return TRUE.</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spacing w:line="276" w:lineRule="auto"/>
            </w:pPr>
            <w:r w:rsidRPr="008062DF">
              <w:t xml:space="preserve">VECTOR&lt;PROCEDURE&gt; </w:t>
            </w:r>
            <w:proofErr w:type="spellStart"/>
            <w:r w:rsidRPr="008062DF">
              <w:rPr>
                <w:i/>
              </w:rPr>
              <w:t>getCallingStarProc</w:t>
            </w:r>
            <w:proofErr w:type="spellEnd"/>
            <w:r w:rsidRPr="008062DF">
              <w:t xml:space="preserve">( </w:t>
            </w:r>
            <w:proofErr w:type="spellStart"/>
            <w:r w:rsidRPr="008062DF">
              <w:t>int</w:t>
            </w:r>
            <w:proofErr w:type="spellEnd"/>
            <w:r w:rsidRPr="008062DF">
              <w:t xml:space="preserve"> proc1)</w:t>
            </w:r>
          </w:p>
          <w:p w:rsidR="008062DF" w:rsidRPr="008062DF" w:rsidRDefault="008062DF" w:rsidP="008062DF">
            <w:pPr>
              <w:spacing w:line="276" w:lineRule="auto"/>
            </w:pPr>
          </w:p>
          <w:p w:rsidR="008062DF" w:rsidRPr="008062DF" w:rsidRDefault="008062DF" w:rsidP="008062DF">
            <w:pPr>
              <w:spacing w:line="276" w:lineRule="auto"/>
            </w:pPr>
            <w:r w:rsidRPr="008062DF">
              <w:lastRenderedPageBreak/>
              <w:t xml:space="preserve">Description: </w:t>
            </w:r>
          </w:p>
          <w:p w:rsidR="008062DF" w:rsidRPr="008062DF" w:rsidRDefault="008062DF" w:rsidP="008062DF">
            <w:pPr>
              <w:spacing w:line="276" w:lineRule="auto"/>
            </w:pPr>
            <w:r w:rsidRPr="008062DF">
              <w:t>Returns vector of calling procedures of proc1 with the star relationship</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spacing w:line="276" w:lineRule="auto"/>
            </w:pPr>
            <w:r w:rsidRPr="008062DF">
              <w:lastRenderedPageBreak/>
              <w:t xml:space="preserve">VECTOR&lt;PROCEDURE&gt; </w:t>
            </w:r>
            <w:proofErr w:type="spellStart"/>
            <w:r w:rsidRPr="008062DF">
              <w:rPr>
                <w:i/>
              </w:rPr>
              <w:t>getCalledStarProc</w:t>
            </w:r>
            <w:proofErr w:type="spellEnd"/>
            <w:r w:rsidRPr="008062DF">
              <w:t xml:space="preserve"> (</w:t>
            </w:r>
            <w:proofErr w:type="spellStart"/>
            <w:r w:rsidRPr="008062DF">
              <w:t>int</w:t>
            </w:r>
            <w:proofErr w:type="spellEnd"/>
            <w:r w:rsidRPr="008062DF">
              <w:t xml:space="preserve"> proc1)</w:t>
            </w:r>
          </w:p>
          <w:p w:rsidR="008062DF" w:rsidRPr="008062DF" w:rsidRDefault="008062DF" w:rsidP="008062DF">
            <w:pPr>
              <w:spacing w:line="276" w:lineRule="auto"/>
            </w:pPr>
          </w:p>
          <w:p w:rsidR="008062DF" w:rsidRPr="008062DF" w:rsidRDefault="008062DF" w:rsidP="008062DF">
            <w:pPr>
              <w:spacing w:line="276" w:lineRule="auto"/>
            </w:pPr>
            <w:r w:rsidRPr="008062DF">
              <w:t xml:space="preserve">Description: </w:t>
            </w:r>
          </w:p>
          <w:p w:rsidR="008062DF" w:rsidRPr="008062DF" w:rsidRDefault="008062DF" w:rsidP="008062DF">
            <w:pPr>
              <w:spacing w:line="276" w:lineRule="auto"/>
            </w:pPr>
            <w:r w:rsidRPr="008062DF">
              <w:t>Returns vector of called procedures by proc1 with star relationship.</w:t>
            </w:r>
          </w:p>
        </w:tc>
      </w:tr>
    </w:tbl>
    <w:p w:rsidR="00434F73" w:rsidRDefault="00434F73" w:rsidP="00434F73"/>
    <w:p w:rsidR="008062DF" w:rsidRDefault="008062DF" w:rsidP="008062DF">
      <w:pPr>
        <w:pStyle w:val="Heading2"/>
      </w:pPr>
      <w:r>
        <w:t>Next API</w:t>
      </w:r>
    </w:p>
    <w:p w:rsidR="008062DF" w:rsidRDefault="008062DF" w:rsidP="008062DF"/>
    <w:p w:rsidR="008062DF" w:rsidRPr="008062DF" w:rsidRDefault="008062DF" w:rsidP="008062DF">
      <w:pPr>
        <w:tabs>
          <w:tab w:val="left" w:pos="3104"/>
        </w:tabs>
      </w:pPr>
      <w:r>
        <w:tab/>
      </w:r>
    </w:p>
    <w:tbl>
      <w:tblPr>
        <w:tblStyle w:val="PlainTable1"/>
        <w:tblW w:w="9496" w:type="dxa"/>
        <w:tblLook w:val="04A0" w:firstRow="1" w:lastRow="0" w:firstColumn="1" w:lastColumn="0" w:noHBand="0" w:noVBand="1"/>
      </w:tblPr>
      <w:tblGrid>
        <w:gridCol w:w="9496"/>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tabs>
                <w:tab w:val="left" w:pos="3104"/>
              </w:tabs>
              <w:spacing w:line="276" w:lineRule="auto"/>
            </w:pPr>
            <w:r w:rsidRPr="008062DF">
              <w:t>Next</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tabs>
                <w:tab w:val="left" w:pos="3104"/>
              </w:tabs>
              <w:spacing w:line="276" w:lineRule="auto"/>
            </w:pPr>
            <w:r w:rsidRPr="008062DF">
              <w:t xml:space="preserve">Overview: </w:t>
            </w:r>
          </w:p>
          <w:p w:rsidR="008062DF" w:rsidRPr="008062DF" w:rsidRDefault="008062DF" w:rsidP="008062DF">
            <w:pPr>
              <w:tabs>
                <w:tab w:val="left" w:pos="3104"/>
              </w:tabs>
              <w:spacing w:line="276" w:lineRule="auto"/>
            </w:pPr>
            <w:r w:rsidRPr="008062DF">
              <w:t>Next tables is to keep the pairs of line numbers next to each other.</w:t>
            </w:r>
          </w:p>
        </w:tc>
      </w:tr>
      <w:tr w:rsidR="008062DF" w:rsidRPr="008062DF" w:rsidTr="00E23D74">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8062DF" w:rsidRPr="008062DF" w:rsidRDefault="008062DF" w:rsidP="008062DF">
            <w:pPr>
              <w:tabs>
                <w:tab w:val="left" w:pos="3104"/>
              </w:tabs>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tabs>
                <w:tab w:val="left" w:pos="3104"/>
              </w:tabs>
              <w:spacing w:line="276" w:lineRule="auto"/>
            </w:pPr>
            <w:r w:rsidRPr="008062DF">
              <w:t xml:space="preserve">BOOLEAN </w:t>
            </w:r>
            <w:proofErr w:type="spellStart"/>
            <w:r w:rsidRPr="008062DF">
              <w:rPr>
                <w:i/>
              </w:rPr>
              <w:t>isNext</w:t>
            </w:r>
            <w:proofErr w:type="spellEnd"/>
            <w:r w:rsidRPr="008062DF">
              <w:t xml:space="preserve"> (</w:t>
            </w:r>
            <w:proofErr w:type="spellStart"/>
            <w:r w:rsidRPr="008062DF">
              <w:t>int</w:t>
            </w:r>
            <w:proofErr w:type="spellEnd"/>
            <w:r w:rsidRPr="008062DF">
              <w:t xml:space="preserve"> n1, </w:t>
            </w:r>
            <w:proofErr w:type="spellStart"/>
            <w:r w:rsidRPr="008062DF">
              <w:t>int</w:t>
            </w:r>
            <w:proofErr w:type="spellEnd"/>
            <w:r w:rsidRPr="008062DF">
              <w:t xml:space="preserve"> n2)</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Returns true if n2 is next to n1. Otherwise false.</w:t>
            </w:r>
          </w:p>
        </w:tc>
      </w:tr>
      <w:tr w:rsidR="008062DF" w:rsidRPr="008062DF" w:rsidTr="00E23D74">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tabs>
                <w:tab w:val="left" w:pos="3104"/>
              </w:tabs>
              <w:spacing w:line="276" w:lineRule="auto"/>
            </w:pPr>
            <w:r w:rsidRPr="008062DF">
              <w:lastRenderedPageBreak/>
              <w:t xml:space="preserve">INDEX </w:t>
            </w:r>
            <w:proofErr w:type="spellStart"/>
            <w:r w:rsidRPr="008062DF">
              <w:rPr>
                <w:i/>
              </w:rPr>
              <w:t>insertNext</w:t>
            </w:r>
            <w:proofErr w:type="spellEnd"/>
            <w:r w:rsidRPr="008062DF">
              <w:rPr>
                <w:i/>
              </w:rPr>
              <w:t xml:space="preserve"> </w:t>
            </w:r>
            <w:r w:rsidRPr="008062DF">
              <w:t>(</w:t>
            </w:r>
            <w:proofErr w:type="spellStart"/>
            <w:r w:rsidRPr="008062DF">
              <w:t>int</w:t>
            </w:r>
            <w:proofErr w:type="spellEnd"/>
            <w:r w:rsidRPr="008062DF">
              <w:t xml:space="preserve"> n1, </w:t>
            </w:r>
            <w:proofErr w:type="spellStart"/>
            <w:r w:rsidRPr="008062DF">
              <w:t>int</w:t>
            </w:r>
            <w:proofErr w:type="spellEnd"/>
            <w:r w:rsidRPr="008062DF">
              <w:t xml:space="preserve"> n2)</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 xml:space="preserve">If the relation </w:t>
            </w:r>
            <w:proofErr w:type="gramStart"/>
            <w:r w:rsidRPr="008062DF">
              <w:t>Next(</w:t>
            </w:r>
            <w:proofErr w:type="gramEnd"/>
            <w:r w:rsidRPr="008062DF">
              <w:t xml:space="preserve">n1, n2) is not in Next Table, insert it into the table and return the </w:t>
            </w:r>
            <w:proofErr w:type="spellStart"/>
            <w:r w:rsidRPr="008062DF">
              <w:t>sizeof</w:t>
            </w:r>
            <w:proofErr w:type="spellEnd"/>
            <w:r w:rsidRPr="008062DF">
              <w:t xml:space="preserve"> the table.</w:t>
            </w:r>
          </w:p>
          <w:p w:rsidR="008062DF" w:rsidRPr="008062DF" w:rsidRDefault="008062DF" w:rsidP="008062DF">
            <w:pPr>
              <w:tabs>
                <w:tab w:val="left" w:pos="3104"/>
              </w:tabs>
              <w:spacing w:line="276" w:lineRule="auto"/>
            </w:pPr>
            <w:r w:rsidRPr="008062DF">
              <w:t>Otherwise: return -1 (special value) and the table remains unchanged.  </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tabs>
                <w:tab w:val="left" w:pos="3104"/>
              </w:tabs>
              <w:spacing w:line="276" w:lineRule="auto"/>
            </w:pPr>
            <w:r w:rsidRPr="008062DF">
              <w:t xml:space="preserve">VECTOR&lt;STMT_NUM&gt; </w:t>
            </w:r>
            <w:proofErr w:type="spellStart"/>
            <w:r w:rsidRPr="008062DF">
              <w:rPr>
                <w:i/>
              </w:rPr>
              <w:t>getNextStmts</w:t>
            </w:r>
            <w:proofErr w:type="spellEnd"/>
            <w:r w:rsidRPr="008062DF">
              <w:t>(</w:t>
            </w:r>
            <w:proofErr w:type="spellStart"/>
            <w:r w:rsidRPr="008062DF">
              <w:t>int</w:t>
            </w:r>
            <w:proofErr w:type="spellEnd"/>
            <w:r w:rsidRPr="008062DF">
              <w:t xml:space="preserve"> s1)</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 xml:space="preserve">Returns vector of </w:t>
            </w:r>
            <w:proofErr w:type="spellStart"/>
            <w:r w:rsidRPr="008062DF">
              <w:t>stmt</w:t>
            </w:r>
            <w:proofErr w:type="spellEnd"/>
            <w:r w:rsidRPr="008062DF">
              <w:t xml:space="preserve"> numbers next to s1. </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tabs>
                <w:tab w:val="left" w:pos="3104"/>
              </w:tabs>
              <w:spacing w:line="276" w:lineRule="auto"/>
            </w:pPr>
            <w:r w:rsidRPr="008062DF">
              <w:t xml:space="preserve">VECTOR&lt;STMT_NUM&gt; </w:t>
            </w:r>
            <w:proofErr w:type="spellStart"/>
            <w:r w:rsidRPr="008062DF">
              <w:rPr>
                <w:i/>
              </w:rPr>
              <w:t>getPreviousStmts</w:t>
            </w:r>
            <w:proofErr w:type="spellEnd"/>
            <w:r w:rsidRPr="008062DF">
              <w:t xml:space="preserve">( </w:t>
            </w:r>
            <w:proofErr w:type="spellStart"/>
            <w:r w:rsidRPr="008062DF">
              <w:t>int</w:t>
            </w:r>
            <w:proofErr w:type="spellEnd"/>
            <w:r w:rsidRPr="008062DF">
              <w:t xml:space="preserve"> n1)</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 xml:space="preserve">Returns vector of </w:t>
            </w:r>
            <w:proofErr w:type="spellStart"/>
            <w:r w:rsidRPr="008062DF">
              <w:t>stmt</w:t>
            </w:r>
            <w:proofErr w:type="spellEnd"/>
            <w:r w:rsidRPr="008062DF">
              <w:t xml:space="preserve"> numbers previous of n1.</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tabs>
                <w:tab w:val="left" w:pos="3104"/>
              </w:tabs>
              <w:spacing w:line="276" w:lineRule="auto"/>
            </w:pPr>
            <w:r w:rsidRPr="008062DF">
              <w:t xml:space="preserve">BOOLEAN </w:t>
            </w:r>
            <w:proofErr w:type="spellStart"/>
            <w:r w:rsidRPr="008062DF">
              <w:rPr>
                <w:i/>
              </w:rPr>
              <w:t>isNextStar</w:t>
            </w:r>
            <w:proofErr w:type="spellEnd"/>
            <w:r w:rsidRPr="008062DF">
              <w:t xml:space="preserve"> (</w:t>
            </w:r>
            <w:proofErr w:type="spellStart"/>
            <w:r w:rsidRPr="008062DF">
              <w:t>int</w:t>
            </w:r>
            <w:proofErr w:type="spellEnd"/>
            <w:r w:rsidRPr="008062DF">
              <w:t xml:space="preserve"> n1, </w:t>
            </w:r>
            <w:proofErr w:type="spellStart"/>
            <w:r w:rsidRPr="008062DF">
              <w:t>int</w:t>
            </w:r>
            <w:proofErr w:type="spellEnd"/>
            <w:r w:rsidRPr="008062DF">
              <w:t xml:space="preserve"> n2)</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 xml:space="preserve">If there is no record of relation </w:t>
            </w:r>
            <w:proofErr w:type="gramStart"/>
            <w:r w:rsidRPr="008062DF">
              <w:t>Next(</w:t>
            </w:r>
            <w:proofErr w:type="gramEnd"/>
            <w:r w:rsidRPr="008062DF">
              <w:t xml:space="preserve">) of line numbers n1 and n2 return FALSE. </w:t>
            </w:r>
          </w:p>
          <w:p w:rsidR="008062DF" w:rsidRPr="008062DF" w:rsidRDefault="008062DF" w:rsidP="008062DF">
            <w:pPr>
              <w:tabs>
                <w:tab w:val="left" w:pos="3104"/>
              </w:tabs>
              <w:spacing w:line="276" w:lineRule="auto"/>
            </w:pPr>
            <w:r w:rsidRPr="008062DF">
              <w:t>Otherwise return TRUE.</w:t>
            </w:r>
          </w:p>
        </w:tc>
      </w:tr>
      <w:tr w:rsidR="008062DF" w:rsidRPr="008062DF" w:rsidTr="00E23D74">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8062DF" w:rsidRPr="008062DF" w:rsidRDefault="008062DF" w:rsidP="008062DF">
            <w:pPr>
              <w:tabs>
                <w:tab w:val="left" w:pos="3104"/>
              </w:tabs>
              <w:spacing w:line="276" w:lineRule="auto"/>
            </w:pPr>
            <w:r w:rsidRPr="008062DF">
              <w:t xml:space="preserve">VECTOR&lt;STMT_NUM&gt; </w:t>
            </w:r>
            <w:proofErr w:type="spellStart"/>
            <w:r w:rsidRPr="008062DF">
              <w:rPr>
                <w:i/>
              </w:rPr>
              <w:t>getNextStarStmts</w:t>
            </w:r>
            <w:proofErr w:type="spellEnd"/>
            <w:r w:rsidRPr="008062DF">
              <w:t xml:space="preserve">( </w:t>
            </w:r>
            <w:proofErr w:type="spellStart"/>
            <w:r w:rsidRPr="008062DF">
              <w:t>int</w:t>
            </w:r>
            <w:proofErr w:type="spellEnd"/>
            <w:r w:rsidRPr="008062DF">
              <w:t xml:space="preserve"> n1)</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lastRenderedPageBreak/>
              <w:t>Returns vector of next to n1 with the star relationship</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8062DF" w:rsidRPr="008062DF" w:rsidRDefault="008062DF" w:rsidP="008062DF">
            <w:pPr>
              <w:tabs>
                <w:tab w:val="left" w:pos="3104"/>
              </w:tabs>
              <w:spacing w:line="276" w:lineRule="auto"/>
            </w:pPr>
            <w:r w:rsidRPr="008062DF">
              <w:lastRenderedPageBreak/>
              <w:t xml:space="preserve">VECTOR&lt; STMT_NUM &gt; </w:t>
            </w:r>
            <w:proofErr w:type="spellStart"/>
            <w:r w:rsidRPr="008062DF">
              <w:rPr>
                <w:i/>
              </w:rPr>
              <w:t>getPreviouStarStmts</w:t>
            </w:r>
            <w:proofErr w:type="spellEnd"/>
            <w:r w:rsidRPr="008062DF">
              <w:t xml:space="preserve"> (</w:t>
            </w:r>
            <w:proofErr w:type="spellStart"/>
            <w:r w:rsidRPr="008062DF">
              <w:t>int</w:t>
            </w:r>
            <w:proofErr w:type="spellEnd"/>
            <w:r w:rsidRPr="008062DF">
              <w:t xml:space="preserve"> n1)</w:t>
            </w:r>
          </w:p>
          <w:p w:rsidR="008062DF" w:rsidRPr="008062DF" w:rsidRDefault="008062DF" w:rsidP="008062DF">
            <w:pPr>
              <w:tabs>
                <w:tab w:val="left" w:pos="3104"/>
              </w:tabs>
              <w:spacing w:line="276" w:lineRule="auto"/>
            </w:pPr>
          </w:p>
          <w:p w:rsidR="008062DF" w:rsidRPr="008062DF" w:rsidRDefault="008062DF" w:rsidP="008062DF">
            <w:pPr>
              <w:tabs>
                <w:tab w:val="left" w:pos="3104"/>
              </w:tabs>
              <w:spacing w:line="276" w:lineRule="auto"/>
            </w:pPr>
            <w:r w:rsidRPr="008062DF">
              <w:t xml:space="preserve">Description: </w:t>
            </w:r>
          </w:p>
          <w:p w:rsidR="008062DF" w:rsidRPr="008062DF" w:rsidRDefault="008062DF" w:rsidP="008062DF">
            <w:pPr>
              <w:tabs>
                <w:tab w:val="left" w:pos="3104"/>
              </w:tabs>
              <w:spacing w:line="276" w:lineRule="auto"/>
            </w:pPr>
            <w:r w:rsidRPr="008062DF">
              <w:t>Returns vector of previous to n1 with the star relationship</w:t>
            </w:r>
          </w:p>
        </w:tc>
      </w:tr>
    </w:tbl>
    <w:p w:rsidR="008062DF" w:rsidRDefault="008062DF" w:rsidP="008062DF">
      <w:pPr>
        <w:pStyle w:val="Heading2"/>
        <w:numPr>
          <w:ilvl w:val="0"/>
          <w:numId w:val="0"/>
        </w:numPr>
        <w:ind w:left="792"/>
      </w:pPr>
    </w:p>
    <w:p w:rsidR="008062DF" w:rsidRDefault="008062DF" w:rsidP="008062DF">
      <w:pPr>
        <w:pStyle w:val="Heading2"/>
      </w:pPr>
      <w:r>
        <w:t>PKB API</w:t>
      </w:r>
    </w:p>
    <w:tbl>
      <w:tblPr>
        <w:tblStyle w:val="PlainTable1"/>
        <w:tblW w:w="9391" w:type="dxa"/>
        <w:tblLook w:val="04A0" w:firstRow="1" w:lastRow="0" w:firstColumn="1" w:lastColumn="0" w:noHBand="0" w:noVBand="1"/>
      </w:tblPr>
      <w:tblGrid>
        <w:gridCol w:w="9391"/>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PKB</w:t>
            </w:r>
          </w:p>
          <w:p w:rsidR="008062DF" w:rsidRPr="008062DF" w:rsidRDefault="008062DF" w:rsidP="008062DF">
            <w:pPr>
              <w:spacing w:line="276" w:lineRule="auto"/>
            </w:pP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Overview: The PKB contains all the components required for the storage of data. Such as the tables and AST.</w:t>
            </w:r>
          </w:p>
        </w:tc>
      </w:tr>
      <w:tr w:rsidR="008062DF" w:rsidRPr="008062DF" w:rsidTr="00E23D74">
        <w:trPr>
          <w:trHeight w:val="26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p>
          <w:p w:rsidR="008062DF" w:rsidRPr="008062DF" w:rsidRDefault="008062DF" w:rsidP="008062DF">
            <w:pPr>
              <w:spacing w:line="276" w:lineRule="auto"/>
            </w:pPr>
            <w:r w:rsidRPr="008062DF">
              <w:t xml:space="preserve">static BOOLEAN </w:t>
            </w:r>
            <w:proofErr w:type="spellStart"/>
            <w:r w:rsidRPr="008062DF">
              <w:t>isFollows</w:t>
            </w:r>
            <w:proofErr w:type="spellEnd"/>
            <w:r w:rsidRPr="008062DF">
              <w:t>(STMT_NUM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return if statement s1 is followed by statement s2. Return true if relationship holds, otherwise return false.</w:t>
            </w:r>
          </w:p>
          <w:p w:rsidR="008062DF" w:rsidRPr="008062DF" w:rsidRDefault="008062DF" w:rsidP="008062DF">
            <w:pPr>
              <w:spacing w:line="276" w:lineRule="auto"/>
            </w:pP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static BOOLEAN </w:t>
            </w:r>
            <w:proofErr w:type="spellStart"/>
            <w:r w:rsidRPr="008062DF">
              <w:t>isFollowsStar</w:t>
            </w:r>
            <w:proofErr w:type="spellEnd"/>
            <w:r w:rsidRPr="008062DF">
              <w:t>(STMT_NUM s1, STMT_NUM s2)</w:t>
            </w:r>
          </w:p>
          <w:p w:rsidR="008062DF" w:rsidRPr="008062DF" w:rsidRDefault="008062DF" w:rsidP="008062DF">
            <w:pPr>
              <w:spacing w:line="276" w:lineRule="auto"/>
            </w:pPr>
            <w:r w:rsidRPr="008062DF">
              <w:lastRenderedPageBreak/>
              <w:t>Description:</w:t>
            </w:r>
          </w:p>
          <w:p w:rsidR="008062DF" w:rsidRPr="008062DF" w:rsidRDefault="008062DF" w:rsidP="008062DF">
            <w:pPr>
              <w:spacing w:line="276" w:lineRule="auto"/>
            </w:pPr>
            <w:r w:rsidRPr="008062DF">
              <w:t>Method to check Follows*(s1, s2) holds. Return true if relationship holds, otherwise return false.</w:t>
            </w:r>
          </w:p>
          <w:p w:rsidR="008062DF" w:rsidRPr="008062DF" w:rsidRDefault="008062DF" w:rsidP="008062DF">
            <w:pPr>
              <w:spacing w:line="276" w:lineRule="auto"/>
            </w:pP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 xml:space="preserve">static BOOLEAN </w:t>
            </w:r>
            <w:proofErr w:type="spellStart"/>
            <w:r w:rsidRPr="008062DF">
              <w:t>insertFollows</w:t>
            </w:r>
            <w:proofErr w:type="spellEnd"/>
            <w:r w:rsidRPr="008062DF">
              <w:t>(STMT_NUM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Method to insert a pair of following statement numbers in </w:t>
            </w:r>
            <w:proofErr w:type="spellStart"/>
            <w:r w:rsidRPr="008062DF">
              <w:t>FollowTable</w:t>
            </w:r>
            <w:proofErr w:type="spellEnd"/>
            <w:r w:rsidRPr="008062DF">
              <w:t>. Return true if successful, otherwise return false.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static STMT_NUM </w:t>
            </w:r>
            <w:proofErr w:type="spellStart"/>
            <w:r w:rsidRPr="008062DF">
              <w:t>getFollowingStmt</w:t>
            </w:r>
            <w:proofErr w:type="spellEnd"/>
            <w:r w:rsidRPr="008062DF">
              <w: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Method to get the following statement to statement number s1. </w:t>
            </w:r>
            <w:r w:rsidRPr="008062DF">
              <w:br/>
              <w:t>Return the statement number if found, otherwise return -1.</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static STMT_NUM </w:t>
            </w:r>
            <w:proofErr w:type="spellStart"/>
            <w:r w:rsidRPr="008062DF">
              <w:t>getFollowedStmt</w:t>
            </w:r>
            <w:proofErr w:type="spellEnd"/>
            <w:r w:rsidRPr="008062DF">
              <w: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statement which is followed by statement s1.</w:t>
            </w:r>
            <w:r w:rsidRPr="008062DF">
              <w:br/>
              <w:t>Return the statement number if found, otherwise return -1.</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getFollowingStarStmt</w:t>
            </w:r>
            <w:proofErr w:type="spellEnd"/>
            <w:r w:rsidRPr="008062DF">
              <w: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Method to get the list </w:t>
            </w:r>
            <w:proofErr w:type="gramStart"/>
            <w:r w:rsidRPr="008062DF">
              <w:t>of  following</w:t>
            </w:r>
            <w:proofErr w:type="gramEnd"/>
            <w:r w:rsidRPr="008062DF">
              <w:t xml:space="preserve"> statements to statement number s1 with relationship Follows*.</w:t>
            </w:r>
          </w:p>
          <w:p w:rsidR="008062DF" w:rsidRPr="008062DF" w:rsidRDefault="008062DF" w:rsidP="008062DF">
            <w:pPr>
              <w:spacing w:line="276" w:lineRule="auto"/>
            </w:pPr>
            <w:r w:rsidRPr="008062DF">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getFollowedStarStmt</w:t>
            </w:r>
            <w:proofErr w:type="spellEnd"/>
            <w:r w:rsidRPr="008062DF">
              <w: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list of statements which are followed star by statement s1.</w:t>
            </w:r>
          </w:p>
          <w:p w:rsidR="008062DF" w:rsidRPr="008062DF" w:rsidRDefault="008062DF" w:rsidP="008062DF">
            <w:pPr>
              <w:spacing w:line="276" w:lineRule="auto"/>
            </w:pPr>
            <w:r w:rsidRPr="008062DF">
              <w:lastRenderedPageBreak/>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 xml:space="preserve">LIST&lt;STMT_NUM&gt; </w:t>
            </w:r>
            <w:proofErr w:type="spellStart"/>
            <w:r w:rsidRPr="008062DF">
              <w:t>getAllFollowingStmt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statement which is followed star by statement s1.</w:t>
            </w:r>
          </w:p>
          <w:p w:rsidR="008062DF" w:rsidRPr="008062DF" w:rsidRDefault="008062DF" w:rsidP="008062DF">
            <w:pPr>
              <w:spacing w:line="276" w:lineRule="auto"/>
            </w:pPr>
            <w:r w:rsidRPr="008062DF">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getAllFollowedStmt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statement which is followed star by statement s1.</w:t>
            </w:r>
          </w:p>
          <w:p w:rsidR="008062DF" w:rsidRPr="008062DF" w:rsidRDefault="008062DF" w:rsidP="008062DF">
            <w:pPr>
              <w:spacing w:line="276" w:lineRule="auto"/>
            </w:pPr>
            <w:r w:rsidRPr="008062DF">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INTEGER </w:t>
            </w:r>
            <w:proofErr w:type="spellStart"/>
            <w:r w:rsidRPr="008062DF">
              <w:t>getFollowTableSize</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Returns the number of records in </w:t>
            </w:r>
            <w:proofErr w:type="spellStart"/>
            <w:r w:rsidRPr="008062DF">
              <w:t>FollowTable</w:t>
            </w:r>
            <w:proofErr w:type="spellEnd"/>
            <w:r w:rsidRPr="008062DF">
              <w:t>.</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BOOLEAN </w:t>
            </w:r>
            <w:proofErr w:type="spellStart"/>
            <w:r w:rsidRPr="008062DF">
              <w:t>isModifies</w:t>
            </w:r>
            <w:proofErr w:type="spellEnd"/>
            <w:r w:rsidRPr="008062DF">
              <w:t xml:space="preserve">(STMT_NUM s1, INDEX </w:t>
            </w:r>
            <w:proofErr w:type="spellStart"/>
            <w:r w:rsidRPr="008062DF">
              <w:t>varIndex</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check if modifies relationship exists. Return true if exists, otherwise return false.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BOOLEAN </w:t>
            </w:r>
            <w:proofErr w:type="spellStart"/>
            <w:r w:rsidRPr="008062DF">
              <w:t>insertModifies</w:t>
            </w:r>
            <w:proofErr w:type="spellEnd"/>
            <w:r w:rsidRPr="008062DF">
              <w:t xml:space="preserve">(STMT_NUM s1, INDEX </w:t>
            </w:r>
            <w:proofErr w:type="spellStart"/>
            <w:r w:rsidRPr="008062DF">
              <w:t>varIndex</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Method to insert a pair of statement number and variable holding the Modify relationship in </w:t>
            </w:r>
            <w:proofErr w:type="spellStart"/>
            <w:r w:rsidRPr="008062DF">
              <w:t>ModifyTable</w:t>
            </w:r>
            <w:proofErr w:type="spellEnd"/>
            <w:r w:rsidRPr="008062DF">
              <w:t xml:space="preserve">. </w:t>
            </w:r>
            <w:r w:rsidRPr="008062DF">
              <w:br/>
              <w:t>Return true if successful, otherwise return false.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 xml:space="preserve">LIST&lt;INDEX&gt; </w:t>
            </w:r>
            <w:proofErr w:type="spellStart"/>
            <w:r w:rsidRPr="008062DF">
              <w:t>getModifiedVarAtStmt</w:t>
            </w:r>
            <w:proofErr w:type="spellEnd"/>
            <w:r w:rsidRPr="008062DF">
              <w: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variables modified in statement s1.</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getStmtModifyingVar</w:t>
            </w:r>
            <w:proofErr w:type="spellEnd"/>
            <w:r w:rsidRPr="008062DF">
              <w:t xml:space="preserve">(INDEX </w:t>
            </w:r>
            <w:proofErr w:type="spellStart"/>
            <w:r w:rsidRPr="008062DF">
              <w:t>varIndex</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list of statements that modify var</w:t>
            </w:r>
            <w:proofErr w:type="gramStart"/>
            <w:r w:rsidRPr="008062DF">
              <w:t>.</w:t>
            </w:r>
            <w:proofErr w:type="gramEnd"/>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getAllModifyingStmt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all statements modifying some variable.</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LIST&lt;INDEX&gt; </w:t>
            </w:r>
            <w:proofErr w:type="spellStart"/>
            <w:r w:rsidRPr="008062DF">
              <w:t>getAllModifiedVar</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all variables being modified.</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INTEGER </w:t>
            </w:r>
            <w:proofErr w:type="spellStart"/>
            <w:r w:rsidRPr="008062DF">
              <w:t>getModifyTableSize</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Returns the number of records in </w:t>
            </w:r>
            <w:proofErr w:type="spellStart"/>
            <w:r w:rsidRPr="008062DF">
              <w:t>ModifyTable</w:t>
            </w:r>
            <w:proofErr w:type="spellEnd"/>
            <w:r w:rsidRPr="008062DF">
              <w:t>.</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INDEX </w:t>
            </w:r>
            <w:proofErr w:type="spellStart"/>
            <w:r w:rsidRPr="008062DF">
              <w:t>insertVar</w:t>
            </w:r>
            <w:proofErr w:type="spellEnd"/>
            <w:r w:rsidRPr="008062DF">
              <w:t>(STRING name)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Inserts variable in </w:t>
            </w:r>
            <w:proofErr w:type="spellStart"/>
            <w:r w:rsidRPr="008062DF">
              <w:t>VarTable</w:t>
            </w:r>
            <w:proofErr w:type="spellEnd"/>
            <w:r w:rsidRPr="008062DF">
              <w:t xml:space="preserve"> and returns its index.</w:t>
            </w:r>
          </w:p>
          <w:p w:rsidR="008062DF" w:rsidRPr="008062DF" w:rsidRDefault="008062DF" w:rsidP="008062DF">
            <w:pPr>
              <w:spacing w:line="276" w:lineRule="auto"/>
            </w:pPr>
            <w:r w:rsidRPr="008062DF">
              <w:lastRenderedPageBreak/>
              <w:t>Otherwise, return -1.</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 xml:space="preserve">INDEX </w:t>
            </w:r>
            <w:proofErr w:type="spellStart"/>
            <w:r w:rsidRPr="008062DF">
              <w:t>getVarIndex</w:t>
            </w:r>
            <w:proofErr w:type="spellEnd"/>
            <w:r w:rsidRPr="008062DF">
              <w:t>(STRING name)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index of the variable.</w:t>
            </w:r>
          </w:p>
          <w:p w:rsidR="008062DF" w:rsidRPr="008062DF" w:rsidRDefault="008062DF" w:rsidP="008062DF">
            <w:pPr>
              <w:spacing w:line="276" w:lineRule="auto"/>
            </w:pPr>
            <w:r w:rsidRPr="008062DF">
              <w:t>Otherwise, return -1.</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STRING </w:t>
            </w:r>
            <w:proofErr w:type="spellStart"/>
            <w:r w:rsidRPr="008062DF">
              <w:t>getVarName</w:t>
            </w:r>
            <w:proofErr w:type="spellEnd"/>
            <w:r w:rsidRPr="008062DF">
              <w:t>(INDEX 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variable name given its index.</w:t>
            </w:r>
          </w:p>
          <w:p w:rsidR="008062DF" w:rsidRPr="008062DF" w:rsidRDefault="008062DF" w:rsidP="008062DF">
            <w:pPr>
              <w:spacing w:line="276" w:lineRule="auto"/>
            </w:pPr>
            <w:r w:rsidRPr="008062DF">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INTEGER </w:t>
            </w:r>
            <w:proofErr w:type="spellStart"/>
            <w:r w:rsidRPr="008062DF">
              <w:t>getVarTableSize</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Returns the number of records in </w:t>
            </w:r>
            <w:proofErr w:type="spellStart"/>
            <w:r w:rsidRPr="008062DF">
              <w:t>VarTable</w:t>
            </w:r>
            <w:proofErr w:type="spellEnd"/>
            <w:r w:rsidRPr="008062DF">
              <w:t>.</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BOOLEAN </w:t>
            </w:r>
            <w:proofErr w:type="spellStart"/>
            <w:r w:rsidRPr="008062DF">
              <w:t>isParent</w:t>
            </w:r>
            <w:proofErr w:type="spellEnd"/>
            <w:r w:rsidRPr="008062DF">
              <w:t>(STMT_NUM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return if statement s1 is parent of statement s2. Return true if relationship holds, otherwise return false.</w:t>
            </w:r>
          </w:p>
          <w:p w:rsidR="008062DF" w:rsidRPr="008062DF" w:rsidRDefault="008062DF" w:rsidP="008062DF">
            <w:pPr>
              <w:spacing w:line="276" w:lineRule="auto"/>
            </w:pPr>
          </w:p>
          <w:p w:rsidR="008062DF" w:rsidRPr="008062DF" w:rsidRDefault="008062DF" w:rsidP="008062DF">
            <w:pPr>
              <w:spacing w:line="276" w:lineRule="auto"/>
            </w:pPr>
            <w:r w:rsidRPr="008062DF">
              <w:tab/>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BOOLEAN </w:t>
            </w:r>
            <w:proofErr w:type="spellStart"/>
            <w:r w:rsidRPr="008062DF">
              <w:t>isParentStar</w:t>
            </w:r>
            <w:proofErr w:type="spellEnd"/>
            <w:r w:rsidRPr="008062DF">
              <w:t>(STMT_NUM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lastRenderedPageBreak/>
              <w:t>Method to return if statement s1 is parent star of statement s2. Return true if relationship holds, otherwise return false.</w:t>
            </w:r>
          </w:p>
          <w:p w:rsidR="008062DF" w:rsidRPr="008062DF" w:rsidRDefault="008062DF" w:rsidP="008062DF">
            <w:pPr>
              <w:spacing w:line="276" w:lineRule="auto"/>
            </w:pPr>
            <w:r w:rsidRPr="008062DF">
              <w:tab/>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 xml:space="preserve">BOOLEAN </w:t>
            </w:r>
            <w:proofErr w:type="spellStart"/>
            <w:r w:rsidRPr="008062DF">
              <w:t>insertParent</w:t>
            </w:r>
            <w:proofErr w:type="spellEnd"/>
            <w:r w:rsidRPr="008062DF">
              <w:t>(STMT_NUM s1, STMT_NUM s2)</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Method to insert a pair of parent and child statement numbers in </w:t>
            </w:r>
            <w:proofErr w:type="spellStart"/>
            <w:r w:rsidRPr="008062DF">
              <w:t>ParentTable</w:t>
            </w:r>
            <w:proofErr w:type="spellEnd"/>
            <w:r w:rsidRPr="008062DF">
              <w:t xml:space="preserve">. </w:t>
            </w:r>
            <w:r w:rsidRPr="008062DF">
              <w:br/>
              <w:t>Return true if successful, otherwise return false.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STMT_NUM </w:t>
            </w:r>
            <w:proofErr w:type="spellStart"/>
            <w:r w:rsidRPr="008062DF">
              <w:t>getParentStmt</w:t>
            </w:r>
            <w:proofErr w:type="spellEnd"/>
            <w:r w:rsidRPr="008062DF">
              <w:t xml:space="preserve">(STMT_NUM </w:t>
            </w:r>
            <w:proofErr w:type="spellStart"/>
            <w:r w:rsidRPr="008062DF">
              <w:t>childStmt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 the statement number that is parent of child statement if found in </w:t>
            </w:r>
            <w:proofErr w:type="spellStart"/>
            <w:r w:rsidRPr="008062DF">
              <w:t>ParentTable</w:t>
            </w:r>
            <w:proofErr w:type="spellEnd"/>
            <w:r w:rsidRPr="008062DF">
              <w:t>.</w:t>
            </w:r>
            <w:r w:rsidRPr="008062DF">
              <w:br/>
              <w:t>Otherwise return -1.</w:t>
            </w:r>
          </w:p>
          <w:p w:rsidR="008062DF" w:rsidRPr="008062DF" w:rsidRDefault="008062DF" w:rsidP="008062DF">
            <w:pPr>
              <w:spacing w:line="276" w:lineRule="auto"/>
            </w:pP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getChildStmt</w:t>
            </w:r>
            <w:proofErr w:type="spellEnd"/>
            <w:r w:rsidRPr="008062DF">
              <w:t xml:space="preserve">(STMT_NUM </w:t>
            </w:r>
            <w:proofErr w:type="spellStart"/>
            <w:r w:rsidRPr="008062DF">
              <w:t>parentStmt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 an array of child statement numbers of parent statement if found in </w:t>
            </w:r>
            <w:proofErr w:type="spellStart"/>
            <w:r w:rsidRPr="008062DF">
              <w:t>ParentTable</w:t>
            </w:r>
            <w:proofErr w:type="spellEnd"/>
            <w:r w:rsidRPr="008062DF">
              <w:t>.</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getParentStarStmt</w:t>
            </w:r>
            <w:proofErr w:type="spellEnd"/>
            <w:r w:rsidRPr="008062DF">
              <w:t xml:space="preserve">(STMT_NUM </w:t>
            </w:r>
            <w:proofErr w:type="spellStart"/>
            <w:r w:rsidRPr="008062DF">
              <w:t>childStmt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 an array of statement numbers that are parent star of child statement if found in </w:t>
            </w:r>
            <w:proofErr w:type="spellStart"/>
            <w:r w:rsidRPr="008062DF">
              <w:t>ParentTable</w:t>
            </w:r>
            <w:proofErr w:type="spellEnd"/>
            <w:r w:rsidRPr="008062DF">
              <w:t>.</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getChildStarStmt</w:t>
            </w:r>
            <w:proofErr w:type="spellEnd"/>
            <w:r w:rsidRPr="008062DF">
              <w:t xml:space="preserve">(STMT_NUM </w:t>
            </w:r>
            <w:proofErr w:type="spellStart"/>
            <w:r w:rsidRPr="008062DF">
              <w:t>parentStmt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lastRenderedPageBreak/>
              <w:t xml:space="preserve">Return an array of child statement numbers of parent star statement if found in </w:t>
            </w:r>
            <w:proofErr w:type="spellStart"/>
            <w:r w:rsidRPr="008062DF">
              <w:t>ParentTable</w:t>
            </w:r>
            <w:proofErr w:type="spellEnd"/>
            <w:r w:rsidRPr="008062DF">
              <w:t>.</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 xml:space="preserve">LIST&lt;STMT_NUM&gt; </w:t>
            </w:r>
            <w:proofErr w:type="spellStart"/>
            <w:r w:rsidRPr="008062DF">
              <w:t>getAllParentStmt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 an array of all statements that are parent of some child statement found in </w:t>
            </w:r>
            <w:proofErr w:type="spellStart"/>
            <w:r w:rsidRPr="008062DF">
              <w:t>ParentTable</w:t>
            </w:r>
            <w:proofErr w:type="spellEnd"/>
            <w:r w:rsidRPr="008062DF">
              <w:t>.</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getAllChildStmt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 an array of all statements that are child of some parent statement found in </w:t>
            </w:r>
            <w:proofErr w:type="spellStart"/>
            <w:r w:rsidRPr="008062DF">
              <w:t>ParentTable</w:t>
            </w:r>
            <w:proofErr w:type="spellEnd"/>
            <w:r w:rsidRPr="008062DF">
              <w:t>.</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INTEGER </w:t>
            </w:r>
            <w:proofErr w:type="spellStart"/>
            <w:r w:rsidRPr="008062DF">
              <w:t>getParentTableSize</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Returns the number of records in </w:t>
            </w:r>
            <w:proofErr w:type="spellStart"/>
            <w:r w:rsidRPr="008062DF">
              <w:t>ParentTable</w:t>
            </w:r>
            <w:proofErr w:type="spellEnd"/>
            <w:r w:rsidRPr="008062DF">
              <w:t>.</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BOOLEAN </w:t>
            </w:r>
            <w:proofErr w:type="spellStart"/>
            <w:r w:rsidRPr="008062DF">
              <w:t>insertStmt</w:t>
            </w:r>
            <w:proofErr w:type="spellEnd"/>
            <w:r w:rsidRPr="008062DF">
              <w:t>(STRING name)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Inserts statement in </w:t>
            </w:r>
            <w:proofErr w:type="spellStart"/>
            <w:r w:rsidRPr="008062DF">
              <w:t>StatTable</w:t>
            </w:r>
            <w:proofErr w:type="spellEnd"/>
            <w:r w:rsidRPr="008062DF">
              <w:t>.</w:t>
            </w:r>
            <w:r w:rsidRPr="008062DF">
              <w:br/>
              <w:t>Return true if successful, otherwise return false.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getStmtIndex</w:t>
            </w:r>
            <w:proofErr w:type="spellEnd"/>
            <w:r w:rsidRPr="008062DF">
              <w:t>(STRING name)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 index of statement having name in </w:t>
            </w:r>
            <w:proofErr w:type="spellStart"/>
            <w:r w:rsidRPr="008062DF">
              <w:t>StatTable</w:t>
            </w:r>
            <w:proofErr w:type="spellEnd"/>
            <w:r w:rsidRPr="008062DF">
              <w:t>.</w:t>
            </w:r>
            <w:r w:rsidRPr="008062DF">
              <w:br/>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 xml:space="preserve">STRING </w:t>
            </w:r>
            <w:proofErr w:type="spellStart"/>
            <w:r w:rsidRPr="008062DF">
              <w:t>getStmtName</w:t>
            </w:r>
            <w:proofErr w:type="spellEnd"/>
            <w:r w:rsidRPr="008062DF">
              <w:t>(INDEX 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 name of statement having index in </w:t>
            </w:r>
            <w:proofErr w:type="spellStart"/>
            <w:r w:rsidRPr="008062DF">
              <w:t>StatTable</w:t>
            </w:r>
            <w:proofErr w:type="spellEnd"/>
            <w:r w:rsidRPr="008062DF">
              <w:t>.</w:t>
            </w:r>
            <w:r w:rsidRPr="008062DF">
              <w:br/>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INTEGER </w:t>
            </w:r>
            <w:proofErr w:type="spellStart"/>
            <w:r w:rsidRPr="008062DF">
              <w:t>getStatTableSize</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Returns the number of records in </w:t>
            </w:r>
            <w:proofErr w:type="spellStart"/>
            <w:r w:rsidRPr="008062DF">
              <w:t>StatTable</w:t>
            </w:r>
            <w:proofErr w:type="spellEnd"/>
            <w:r w:rsidRPr="008062DF">
              <w:t>.</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BOOLEAN </w:t>
            </w:r>
            <w:proofErr w:type="spellStart"/>
            <w:r w:rsidRPr="008062DF">
              <w:t>isUses</w:t>
            </w:r>
            <w:proofErr w:type="spellEnd"/>
            <w:r w:rsidRPr="008062DF">
              <w:t xml:space="preserve">(STMT_NUM s1, INDEX </w:t>
            </w:r>
            <w:proofErr w:type="spellStart"/>
            <w:r w:rsidRPr="008062DF">
              <w:t>varIndex</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check if uses relationship exists.</w:t>
            </w:r>
          </w:p>
          <w:p w:rsidR="008062DF" w:rsidRPr="008062DF" w:rsidRDefault="008062DF" w:rsidP="008062DF">
            <w:pPr>
              <w:spacing w:line="276" w:lineRule="auto"/>
            </w:pPr>
            <w:r w:rsidRPr="008062DF">
              <w:t>Return true if exist, otherwise return false.</w:t>
            </w:r>
          </w:p>
          <w:p w:rsidR="008062DF" w:rsidRPr="008062DF" w:rsidRDefault="008062DF" w:rsidP="008062DF">
            <w:pPr>
              <w:spacing w:line="276" w:lineRule="auto"/>
            </w:pPr>
            <w:r w:rsidRPr="008062DF">
              <w:tab/>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BOOLEAN </w:t>
            </w:r>
            <w:proofErr w:type="spellStart"/>
            <w:r w:rsidRPr="008062DF">
              <w:t>insertUses</w:t>
            </w:r>
            <w:proofErr w:type="spellEnd"/>
            <w:r w:rsidRPr="008062DF">
              <w:t xml:space="preserve">(STMT_NUM s1, INDEX </w:t>
            </w:r>
            <w:proofErr w:type="spellStart"/>
            <w:r w:rsidRPr="008062DF">
              <w:t>varIndex</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insert a pair of following statement number and variable.</w:t>
            </w:r>
          </w:p>
          <w:p w:rsidR="008062DF" w:rsidRPr="008062DF" w:rsidRDefault="008062DF" w:rsidP="008062DF">
            <w:pPr>
              <w:spacing w:line="276" w:lineRule="auto"/>
            </w:pPr>
            <w:r w:rsidRPr="008062DF">
              <w:t>Return true if successful, otherwise return false.</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LIST&lt;INDEX&gt; </w:t>
            </w:r>
            <w:proofErr w:type="spellStart"/>
            <w:r w:rsidRPr="008062DF">
              <w:t>getUsedVarAtStmt</w:t>
            </w:r>
            <w:proofErr w:type="spellEnd"/>
            <w:r w:rsidRPr="008062DF">
              <w:t>(STMT_NUM s1)</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variables used in statement s1.</w:t>
            </w:r>
          </w:p>
          <w:p w:rsidR="008062DF" w:rsidRPr="008062DF" w:rsidRDefault="008062DF" w:rsidP="008062DF">
            <w:pPr>
              <w:spacing w:line="276" w:lineRule="auto"/>
            </w:pPr>
            <w:r w:rsidRPr="008062DF">
              <w:t>Otherwise, return NULL.</w:t>
            </w:r>
          </w:p>
          <w:p w:rsidR="008062DF" w:rsidRPr="008062DF" w:rsidRDefault="008062DF" w:rsidP="008062DF">
            <w:pPr>
              <w:spacing w:line="276" w:lineRule="auto"/>
            </w:pPr>
          </w:p>
          <w:p w:rsidR="008062DF" w:rsidRPr="008062DF" w:rsidRDefault="008062DF" w:rsidP="008062DF">
            <w:pPr>
              <w:spacing w:line="276" w:lineRule="auto"/>
            </w:pPr>
            <w:r w:rsidRPr="008062DF">
              <w:lastRenderedPageBreak/>
              <w:tab/>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lastRenderedPageBreak/>
              <w:t xml:space="preserve">LIST&lt;STMT_NUM&gt; </w:t>
            </w:r>
            <w:proofErr w:type="spellStart"/>
            <w:r w:rsidRPr="008062DF">
              <w:t>getStmtUsingVar</w:t>
            </w:r>
            <w:proofErr w:type="spellEnd"/>
            <w:r w:rsidRPr="008062DF">
              <w:t xml:space="preserve">(INDEX </w:t>
            </w:r>
            <w:proofErr w:type="spellStart"/>
            <w:r w:rsidRPr="008062DF">
              <w:t>varIndex</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list of statements using variable.</w:t>
            </w:r>
          </w:p>
          <w:p w:rsidR="008062DF" w:rsidRPr="008062DF" w:rsidRDefault="008062DF" w:rsidP="008062DF">
            <w:pPr>
              <w:spacing w:line="276" w:lineRule="auto"/>
            </w:pPr>
            <w:r w:rsidRPr="008062DF">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LIST&lt;STMT_NUM&gt; </w:t>
            </w:r>
            <w:proofErr w:type="spellStart"/>
            <w:r w:rsidRPr="008062DF">
              <w:t>getAllUsingStmt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the list of all statements using some variable.</w:t>
            </w:r>
          </w:p>
          <w:p w:rsidR="008062DF" w:rsidRPr="008062DF" w:rsidRDefault="008062DF" w:rsidP="008062DF">
            <w:pPr>
              <w:spacing w:line="276" w:lineRule="auto"/>
            </w:pPr>
            <w:r w:rsidRPr="008062DF">
              <w:t>Otherwise, return NULL.</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LIST&lt;INDEX&gt; </w:t>
            </w:r>
            <w:proofErr w:type="spellStart"/>
            <w:r w:rsidRPr="008062DF">
              <w:t>getAllUsedVar</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Method to get all variables being used in some statement.</w:t>
            </w:r>
          </w:p>
          <w:p w:rsidR="008062DF" w:rsidRPr="008062DF" w:rsidRDefault="008062DF" w:rsidP="008062DF">
            <w:pPr>
              <w:spacing w:line="276" w:lineRule="auto"/>
            </w:pPr>
            <w:r w:rsidRPr="008062DF">
              <w:t>Otherwise, return NULL.</w:t>
            </w:r>
          </w:p>
        </w:tc>
      </w:tr>
      <w:tr w:rsidR="008062DF" w:rsidRPr="008062DF" w:rsidTr="00E23D74">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8062DF" w:rsidRPr="008062DF" w:rsidRDefault="008062DF" w:rsidP="008062DF">
            <w:pPr>
              <w:spacing w:line="276" w:lineRule="auto"/>
            </w:pPr>
            <w:r w:rsidRPr="008062DF">
              <w:t xml:space="preserve">INTEGER </w:t>
            </w:r>
            <w:proofErr w:type="spellStart"/>
            <w:r w:rsidRPr="008062DF">
              <w:t>getSize</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Method to get the number of records in </w:t>
            </w:r>
            <w:proofErr w:type="spellStart"/>
            <w:r w:rsidRPr="008062DF">
              <w:t>UsesTable</w:t>
            </w:r>
            <w:proofErr w:type="spellEnd"/>
            <w:r w:rsidRPr="008062DF">
              <w:t>.</w:t>
            </w:r>
          </w:p>
        </w:tc>
      </w:tr>
    </w:tbl>
    <w:p w:rsidR="008062DF" w:rsidRDefault="008062DF" w:rsidP="008062DF"/>
    <w:p w:rsidR="008062DF" w:rsidRDefault="008062DF" w:rsidP="008062DF">
      <w:pPr>
        <w:pStyle w:val="Heading2"/>
      </w:pPr>
      <w:r>
        <w:t>AST API</w:t>
      </w:r>
    </w:p>
    <w:tbl>
      <w:tblPr>
        <w:tblStyle w:val="PlainTable1"/>
        <w:tblW w:w="9376" w:type="dxa"/>
        <w:tblLook w:val="04A0" w:firstRow="1" w:lastRow="0" w:firstColumn="1" w:lastColumn="0" w:noHBand="0" w:noVBand="1"/>
      </w:tblPr>
      <w:tblGrid>
        <w:gridCol w:w="9376"/>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r w:rsidRPr="008062DF">
              <w:t>AST</w:t>
            </w:r>
          </w:p>
          <w:p w:rsidR="008062DF" w:rsidRPr="008062DF" w:rsidRDefault="008062DF" w:rsidP="008062DF">
            <w:pPr>
              <w:spacing w:line="276" w:lineRule="auto"/>
            </w:pP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r w:rsidRPr="008062DF">
              <w:lastRenderedPageBreak/>
              <w:t>Overview: The AST stores the source file in a tree representation.</w:t>
            </w:r>
          </w:p>
        </w:tc>
      </w:tr>
      <w:tr w:rsidR="008062DF" w:rsidRPr="008062DF" w:rsidTr="00E23D74">
        <w:trPr>
          <w:trHeight w:val="277"/>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proofErr w:type="spellStart"/>
            <w:r w:rsidRPr="008062DF">
              <w:t>TNode</w:t>
            </w:r>
            <w:proofErr w:type="spellEnd"/>
            <w:r w:rsidRPr="008062DF">
              <w:t xml:space="preserve"> </w:t>
            </w:r>
            <w:proofErr w:type="spellStart"/>
            <w:r w:rsidRPr="008062DF">
              <w:t>findNodeOfStmt</w:t>
            </w:r>
            <w:proofErr w:type="spellEnd"/>
            <w:r w:rsidRPr="008062DF">
              <w:t>(INDEX 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Returns the node with </w:t>
            </w:r>
            <w:proofErr w:type="spellStart"/>
            <w:r w:rsidRPr="008062DF">
              <w:t>statment</w:t>
            </w:r>
            <w:proofErr w:type="spellEnd"/>
            <w:r w:rsidRPr="008062DF">
              <w:t xml:space="preserve"> number "index" in AST. Otherwise, return null.</w:t>
            </w:r>
          </w:p>
        </w:tc>
      </w:tr>
      <w:tr w:rsidR="008062DF" w:rsidRPr="008062DF" w:rsidTr="00E23D74">
        <w:trPr>
          <w:trHeight w:val="107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8062DF" w:rsidRPr="008062DF" w:rsidRDefault="008062DF" w:rsidP="008062DF">
            <w:pPr>
              <w:spacing w:line="276" w:lineRule="auto"/>
            </w:pPr>
            <w:r w:rsidRPr="008062DF">
              <w:t xml:space="preserve">BOOLEAN </w:t>
            </w:r>
            <w:proofErr w:type="spellStart"/>
            <w:r w:rsidRPr="008062DF">
              <w:t>hasSubTree</w:t>
            </w:r>
            <w:proofErr w:type="spellEnd"/>
            <w:r w:rsidRPr="008062DF">
              <w:t>(Tree tree)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Checks if AST has the </w:t>
            </w:r>
            <w:proofErr w:type="spellStart"/>
            <w:r w:rsidRPr="008062DF">
              <w:t>subtree</w:t>
            </w:r>
            <w:proofErr w:type="spellEnd"/>
            <w:r w:rsidRPr="008062DF">
              <w:t xml:space="preserve"> “tree”. Returns true if found, otherwise return false.</w:t>
            </w:r>
          </w:p>
        </w:tc>
      </w:tr>
    </w:tbl>
    <w:p w:rsidR="008062DF" w:rsidRDefault="008062DF" w:rsidP="008062DF"/>
    <w:p w:rsidR="008062DF" w:rsidRDefault="008062DF" w:rsidP="008062DF">
      <w:pPr>
        <w:pStyle w:val="Heading2"/>
      </w:pPr>
      <w:r>
        <w:t>Tree API</w:t>
      </w:r>
    </w:p>
    <w:tbl>
      <w:tblPr>
        <w:tblStyle w:val="PlainTable1"/>
        <w:tblpPr w:leftFromText="180" w:rightFromText="180" w:vertAnchor="text" w:horzAnchor="margin" w:tblpY="123"/>
        <w:tblW w:w="9631" w:type="dxa"/>
        <w:tblLook w:val="04A0" w:firstRow="1" w:lastRow="0" w:firstColumn="1" w:lastColumn="0" w:noHBand="0" w:noVBand="1"/>
      </w:tblPr>
      <w:tblGrid>
        <w:gridCol w:w="9631"/>
      </w:tblGrid>
      <w:tr w:rsidR="008062DF" w:rsidRPr="008062DF" w:rsidTr="00E23D74">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Tree</w:t>
            </w:r>
          </w:p>
          <w:p w:rsidR="008062DF" w:rsidRPr="008062DF" w:rsidRDefault="008062DF" w:rsidP="008062DF">
            <w:pPr>
              <w:spacing w:line="276" w:lineRule="auto"/>
            </w:pP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Overview: The Tree is used as the underlying structure for the implementation of the AST and Query Tree</w:t>
            </w:r>
          </w:p>
        </w:tc>
      </w:tr>
      <w:tr w:rsidR="008062DF" w:rsidRPr="008062DF" w:rsidTr="00E23D74">
        <w:trPr>
          <w:trHeight w:val="303"/>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Public Interface: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proofErr w:type="spellStart"/>
            <w:r w:rsidRPr="008062DF">
              <w:t>TNode</w:t>
            </w:r>
            <w:proofErr w:type="spellEnd"/>
            <w:r w:rsidRPr="008062DF">
              <w:t xml:space="preserve"> </w:t>
            </w:r>
            <w:proofErr w:type="spellStart"/>
            <w:r w:rsidRPr="008062DF">
              <w:t>createNode</w:t>
            </w:r>
            <w:proofErr w:type="spellEnd"/>
            <w:r w:rsidRPr="008062DF">
              <w:t>(STRING type, STRING value)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 xml:space="preserve">Creates a </w:t>
            </w:r>
            <w:proofErr w:type="spellStart"/>
            <w:r w:rsidRPr="008062DF">
              <w:t>Tnode</w:t>
            </w:r>
            <w:proofErr w:type="spellEnd"/>
            <w:r w:rsidRPr="008062DF">
              <w:t xml:space="preserve"> with type and value and returns the node.</w:t>
            </w:r>
          </w:p>
        </w:tc>
      </w:tr>
      <w:tr w:rsidR="008062DF" w:rsidRPr="008062DF" w:rsidTr="00E23D74">
        <w:trPr>
          <w:trHeight w:val="894"/>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proofErr w:type="spellStart"/>
            <w:r w:rsidRPr="008062DF">
              <w:lastRenderedPageBreak/>
              <w:t>TNode</w:t>
            </w:r>
            <w:proofErr w:type="spellEnd"/>
            <w:r w:rsidRPr="008062DF">
              <w:t xml:space="preserve"> </w:t>
            </w:r>
            <w:proofErr w:type="spellStart"/>
            <w:r w:rsidRPr="008062DF">
              <w:t>getRoot</w:t>
            </w:r>
            <w:proofErr w:type="spellEnd"/>
            <w:r w:rsidRPr="008062DF">
              <w:t>()</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root node of the tree.</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 xml:space="preserve">INTEGER </w:t>
            </w:r>
            <w:proofErr w:type="spellStart"/>
            <w:r w:rsidRPr="008062DF">
              <w:t>getNumChildren</w:t>
            </w:r>
            <w:proofErr w:type="spellEnd"/>
            <w:r w:rsidRPr="008062DF">
              <w:t>(</w:t>
            </w:r>
            <w:proofErr w:type="spellStart"/>
            <w:r w:rsidRPr="008062DF">
              <w:t>TNode</w:t>
            </w:r>
            <w:proofErr w:type="spellEnd"/>
            <w:r w:rsidRPr="008062DF">
              <w:t xml:space="preserve"> node)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number of child nodes of the node</w:t>
            </w:r>
          </w:p>
        </w:tc>
      </w:tr>
      <w:tr w:rsidR="008062DF" w:rsidRPr="008062DF" w:rsidTr="00E23D74">
        <w:trPr>
          <w:trHeight w:val="894"/>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proofErr w:type="spellStart"/>
            <w:r w:rsidRPr="008062DF">
              <w:t>TNode</w:t>
            </w:r>
            <w:proofErr w:type="spellEnd"/>
            <w:r w:rsidRPr="008062DF">
              <w:t xml:space="preserve"> </w:t>
            </w:r>
            <w:proofErr w:type="spellStart"/>
            <w:r w:rsidRPr="008062DF">
              <w:t>getChildAtIndex</w:t>
            </w:r>
            <w:proofErr w:type="spellEnd"/>
            <w:r w:rsidRPr="008062DF">
              <w:t>(</w:t>
            </w:r>
            <w:proofErr w:type="spellStart"/>
            <w:r w:rsidRPr="008062DF">
              <w:t>TNode</w:t>
            </w:r>
            <w:proofErr w:type="spellEnd"/>
            <w:r w:rsidRPr="008062DF">
              <w:t xml:space="preserve"> node, INDEX index)</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Returns the child node of node at the “index” position.</w:t>
            </w:r>
          </w:p>
        </w:tc>
      </w:tr>
      <w:tr w:rsidR="008062DF" w:rsidRPr="008062DF" w:rsidTr="00E23D7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 xml:space="preserve">void </w:t>
            </w:r>
            <w:proofErr w:type="spellStart"/>
            <w:r w:rsidRPr="008062DF">
              <w:t>setRoot</w:t>
            </w:r>
            <w:proofErr w:type="spellEnd"/>
            <w:r w:rsidRPr="008062DF">
              <w:t>(</w:t>
            </w:r>
            <w:proofErr w:type="spellStart"/>
            <w:r w:rsidRPr="008062DF">
              <w:t>TNode</w:t>
            </w:r>
            <w:proofErr w:type="spellEnd"/>
            <w:r w:rsidRPr="008062DF">
              <w:t xml:space="preserve"> node)</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Sets the node as the root of the tree.</w:t>
            </w:r>
          </w:p>
        </w:tc>
      </w:tr>
      <w:tr w:rsidR="008062DF" w:rsidRPr="008062DF" w:rsidTr="00E23D74">
        <w:trPr>
          <w:trHeight w:val="1182"/>
        </w:trPr>
        <w:tc>
          <w:tcPr>
            <w:cnfStyle w:val="001000000000" w:firstRow="0" w:lastRow="0" w:firstColumn="1" w:lastColumn="0" w:oddVBand="0" w:evenVBand="0" w:oddHBand="0" w:evenHBand="0" w:firstRowFirstColumn="0" w:firstRowLastColumn="0" w:lastRowFirstColumn="0" w:lastRowLastColumn="0"/>
            <w:tcW w:w="9631" w:type="dxa"/>
            <w:vAlign w:val="center"/>
          </w:tcPr>
          <w:p w:rsidR="008062DF" w:rsidRPr="008062DF" w:rsidRDefault="008062DF" w:rsidP="008062DF">
            <w:pPr>
              <w:spacing w:line="276" w:lineRule="auto"/>
            </w:pPr>
            <w:r w:rsidRPr="008062DF">
              <w:t xml:space="preserve">INDEX </w:t>
            </w:r>
            <w:proofErr w:type="spellStart"/>
            <w:r w:rsidRPr="008062DF">
              <w:t>setChild</w:t>
            </w:r>
            <w:proofErr w:type="spellEnd"/>
            <w:r w:rsidRPr="008062DF">
              <w:t>(</w:t>
            </w:r>
            <w:proofErr w:type="spellStart"/>
            <w:r w:rsidRPr="008062DF">
              <w:t>TNode</w:t>
            </w:r>
            <w:proofErr w:type="spellEnd"/>
            <w:r w:rsidRPr="008062DF">
              <w:t xml:space="preserve"> parent, </w:t>
            </w:r>
            <w:proofErr w:type="spellStart"/>
            <w:r w:rsidRPr="008062DF">
              <w:t>TNode</w:t>
            </w:r>
            <w:proofErr w:type="spellEnd"/>
            <w:r w:rsidRPr="008062DF">
              <w:t xml:space="preserve"> child)</w:t>
            </w:r>
          </w:p>
          <w:p w:rsidR="008062DF" w:rsidRPr="008062DF" w:rsidRDefault="008062DF" w:rsidP="008062DF">
            <w:pPr>
              <w:spacing w:line="276" w:lineRule="auto"/>
            </w:pPr>
            <w:r w:rsidRPr="008062DF">
              <w:t>Description:</w:t>
            </w:r>
          </w:p>
          <w:p w:rsidR="008062DF" w:rsidRPr="008062DF" w:rsidRDefault="008062DF" w:rsidP="008062DF">
            <w:pPr>
              <w:spacing w:line="276" w:lineRule="auto"/>
            </w:pPr>
            <w:r w:rsidRPr="008062DF">
              <w:t>Sets the node as the child node of parent node and returns the index position of the child node.</w:t>
            </w:r>
          </w:p>
        </w:tc>
      </w:tr>
    </w:tbl>
    <w:p w:rsidR="008062DF" w:rsidRPr="008062DF" w:rsidRDefault="008062DF" w:rsidP="008062DF"/>
    <w:sectPr w:rsidR="008062DF" w:rsidRPr="008062DF" w:rsidSect="00FF76E1">
      <w:footerReference w:type="default" r:id="rId38"/>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481" w:rsidRDefault="004A6481" w:rsidP="004F200D">
      <w:pPr>
        <w:spacing w:before="0" w:after="0" w:line="240" w:lineRule="auto"/>
      </w:pPr>
      <w:r>
        <w:separator/>
      </w:r>
    </w:p>
  </w:endnote>
  <w:endnote w:type="continuationSeparator" w:id="0">
    <w:p w:rsidR="004A6481" w:rsidRDefault="004A6481"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1F1502" w:rsidRDefault="001F1502">
        <w:pPr>
          <w:pStyle w:val="Footer"/>
          <w:jc w:val="right"/>
        </w:pPr>
        <w:r>
          <w:fldChar w:fldCharType="begin"/>
        </w:r>
        <w:r>
          <w:instrText xml:space="preserve"> PAGE   \* MERGEFORMAT </w:instrText>
        </w:r>
        <w:r>
          <w:fldChar w:fldCharType="separate"/>
        </w:r>
        <w:r w:rsidR="00BB027E">
          <w:rPr>
            <w:noProof/>
          </w:rPr>
          <w:t>20</w:t>
        </w:r>
        <w:r>
          <w:rPr>
            <w:noProof/>
          </w:rPr>
          <w:fldChar w:fldCharType="end"/>
        </w:r>
      </w:p>
    </w:sdtContent>
  </w:sdt>
  <w:p w:rsidR="001F1502" w:rsidRDefault="001F15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481" w:rsidRDefault="004A6481" w:rsidP="004F200D">
      <w:pPr>
        <w:spacing w:before="0" w:after="0" w:line="240" w:lineRule="auto"/>
      </w:pPr>
      <w:r>
        <w:separator/>
      </w:r>
    </w:p>
  </w:footnote>
  <w:footnote w:type="continuationSeparator" w:id="0">
    <w:p w:rsidR="004A6481" w:rsidRDefault="004A6481"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9D1AD3"/>
    <w:multiLevelType w:val="hybridMultilevel"/>
    <w:tmpl w:val="49B89914"/>
    <w:lvl w:ilvl="0" w:tplc="DAAEF610">
      <w:numFmt w:val="bullet"/>
      <w:lvlText w:val="-"/>
      <w:lvlJc w:val="left"/>
      <w:pPr>
        <w:ind w:left="1068" w:hanging="360"/>
      </w:pPr>
      <w:rPr>
        <w:rFonts w:ascii="Calibri" w:eastAsiaTheme="minorEastAsia" w:hAnsi="Calibri" w:cstheme="minorBidi"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3">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4"/>
  </w:num>
  <w:num w:numId="15">
    <w:abstractNumId w:val="11"/>
  </w:num>
  <w:num w:numId="16">
    <w:abstractNumId w:val="9"/>
  </w:num>
  <w:num w:numId="17">
    <w:abstractNumId w:val="6"/>
  </w:num>
  <w:num w:numId="18">
    <w:abstractNumId w:val="12"/>
  </w:num>
  <w:num w:numId="19">
    <w:abstractNumId w:val="7"/>
  </w:num>
  <w:num w:numId="20">
    <w:abstractNumId w:val="0"/>
  </w:num>
  <w:num w:numId="21">
    <w:abstractNumId w:val="10"/>
  </w:num>
  <w:num w:numId="22">
    <w:abstractNumId w:val="3"/>
  </w:num>
  <w:num w:numId="23">
    <w:abstractNumId w:val="5"/>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11A8"/>
    <w:rsid w:val="000124D5"/>
    <w:rsid w:val="000225A6"/>
    <w:rsid w:val="00036F6B"/>
    <w:rsid w:val="00045FEB"/>
    <w:rsid w:val="00062507"/>
    <w:rsid w:val="00090012"/>
    <w:rsid w:val="000C1AEC"/>
    <w:rsid w:val="00114F0D"/>
    <w:rsid w:val="001C4032"/>
    <w:rsid w:val="001F1502"/>
    <w:rsid w:val="0020763D"/>
    <w:rsid w:val="00294F59"/>
    <w:rsid w:val="002D3519"/>
    <w:rsid w:val="0031640B"/>
    <w:rsid w:val="00341227"/>
    <w:rsid w:val="003500EB"/>
    <w:rsid w:val="003B1243"/>
    <w:rsid w:val="003C40C2"/>
    <w:rsid w:val="003F655C"/>
    <w:rsid w:val="00411FF9"/>
    <w:rsid w:val="00434F73"/>
    <w:rsid w:val="0043554A"/>
    <w:rsid w:val="00440F21"/>
    <w:rsid w:val="00444F27"/>
    <w:rsid w:val="004641FC"/>
    <w:rsid w:val="00495B20"/>
    <w:rsid w:val="00497272"/>
    <w:rsid w:val="004A6481"/>
    <w:rsid w:val="004C3D5F"/>
    <w:rsid w:val="004E019D"/>
    <w:rsid w:val="004F200D"/>
    <w:rsid w:val="005061C2"/>
    <w:rsid w:val="0054620F"/>
    <w:rsid w:val="005935BA"/>
    <w:rsid w:val="00597CD5"/>
    <w:rsid w:val="00617615"/>
    <w:rsid w:val="00635A9D"/>
    <w:rsid w:val="006B2BDE"/>
    <w:rsid w:val="006D4A72"/>
    <w:rsid w:val="00753107"/>
    <w:rsid w:val="007669AE"/>
    <w:rsid w:val="00791023"/>
    <w:rsid w:val="00791774"/>
    <w:rsid w:val="007C4A79"/>
    <w:rsid w:val="007F352A"/>
    <w:rsid w:val="008062DF"/>
    <w:rsid w:val="008578FF"/>
    <w:rsid w:val="00884951"/>
    <w:rsid w:val="008A14B4"/>
    <w:rsid w:val="008B1531"/>
    <w:rsid w:val="008C054D"/>
    <w:rsid w:val="008C3B73"/>
    <w:rsid w:val="008E5E17"/>
    <w:rsid w:val="008E77EC"/>
    <w:rsid w:val="009010D5"/>
    <w:rsid w:val="0094321B"/>
    <w:rsid w:val="00951EC2"/>
    <w:rsid w:val="00955532"/>
    <w:rsid w:val="00957CB8"/>
    <w:rsid w:val="009A0DC6"/>
    <w:rsid w:val="00A71A20"/>
    <w:rsid w:val="00A862B8"/>
    <w:rsid w:val="00AC5E7F"/>
    <w:rsid w:val="00AE5D6C"/>
    <w:rsid w:val="00B55DC0"/>
    <w:rsid w:val="00B56E82"/>
    <w:rsid w:val="00B6058E"/>
    <w:rsid w:val="00BB027E"/>
    <w:rsid w:val="00BF396E"/>
    <w:rsid w:val="00C160B3"/>
    <w:rsid w:val="00C226F5"/>
    <w:rsid w:val="00C37848"/>
    <w:rsid w:val="00C4545D"/>
    <w:rsid w:val="00C61C44"/>
    <w:rsid w:val="00CC2BC1"/>
    <w:rsid w:val="00D000ED"/>
    <w:rsid w:val="00DD7A7D"/>
    <w:rsid w:val="00E153F5"/>
    <w:rsid w:val="00E55F83"/>
    <w:rsid w:val="00E73E40"/>
    <w:rsid w:val="00ED67C4"/>
    <w:rsid w:val="00EE55BA"/>
    <w:rsid w:val="00F16694"/>
    <w:rsid w:val="00F37049"/>
    <w:rsid w:val="00F40D80"/>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AFEC01-E2FB-4DE8-A5B5-C883A36C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 w:type="table" w:customStyle="1" w:styleId="PlainTable11">
    <w:name w:val="Plain Table 11"/>
    <w:basedOn w:val="TableNormal"/>
    <w:next w:val="PlainTable1"/>
    <w:uiPriority w:val="41"/>
    <w:rsid w:val="000225A6"/>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BB027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2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jpg"/><Relationship Id="rId39" Type="http://schemas.openxmlformats.org/officeDocument/2006/relationships/fontTable" Target="fontTable.xml"/><Relationship Id="rId21" Type="http://schemas.openxmlformats.org/officeDocument/2006/relationships/image" Target="media/image2.jpg"/><Relationship Id="rId34" Type="http://schemas.openxmlformats.org/officeDocument/2006/relationships/image" Target="media/image15.emf"/><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jpg"/><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image" Target="media/image1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emf"/><Relationship Id="rId35" Type="http://schemas.openxmlformats.org/officeDocument/2006/relationships/image" Target="media/image16.emf"/><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ED0271C-8616-4D5A-8B99-34CAA9048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147</TotalTime>
  <Pages>1</Pages>
  <Words>5807</Words>
  <Characters>33100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38830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2 Report</dc:subject>
  <dc:creator>Team NUmebr : 4</dc:creator>
  <cp:keywords/>
  <dc:description/>
  <cp:lastModifiedBy>Saima</cp:lastModifiedBy>
  <cp:revision>3</cp:revision>
  <cp:lastPrinted>2014-09-29T05:43:00Z</cp:lastPrinted>
  <dcterms:created xsi:type="dcterms:W3CDTF">2014-09-20T03:12:00Z</dcterms:created>
  <dcterms:modified xsi:type="dcterms:W3CDTF">2014-09-29T05:43:00Z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