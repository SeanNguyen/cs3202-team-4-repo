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val="en-SG" w:eastAsia="en-SG"/>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33C2" w:rsidRDefault="005533C2">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5533C2" w:rsidRDefault="005533C2">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val="en-SG" w:eastAsia="en-SG"/>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5533C2" w:rsidRDefault="005533C2" w:rsidP="00FF76E1">
                                <w:r>
                                  <w:t>Team Number: 4</w:t>
                                </w:r>
                                <w:r>
                                  <w:tab/>
                                </w:r>
                                <w:r>
                                  <w:tab/>
                                  <w:t>Consultation Day/Hour:  Tuesday, 1pm</w:t>
                                </w:r>
                              </w:p>
                              <w:p w:rsidR="005533C2" w:rsidRDefault="005533C2" w:rsidP="00FF76E1">
                                <w:r>
                                  <w:t>Team Name: Team 4</w:t>
                                </w:r>
                              </w:p>
                              <w:p w:rsidR="005533C2" w:rsidRDefault="005533C2" w:rsidP="00FF76E1">
                                <w:r>
                                  <w:t>Team Members Information:</w:t>
                                </w:r>
                              </w:p>
                              <w:p w:rsidR="005533C2" w:rsidRDefault="005533C2" w:rsidP="00FF76E1">
                                <w:pPr>
                                  <w:rPr>
                                    <w:u w:val="single"/>
                                  </w:rPr>
                                </w:pPr>
                                <w:r>
                                  <w:tab/>
                                </w:r>
                                <w:r w:rsidRPr="00D86F94">
                                  <w:rPr>
                                    <w:u w:val="single"/>
                                  </w:rPr>
                                  <w:t>Group PKB</w:t>
                                </w:r>
                              </w:p>
                              <w:p w:rsidR="005533C2" w:rsidRDefault="005533C2"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5533C2" w:rsidRDefault="005533C2" w:rsidP="00FF76E1">
                                <w:r>
                                  <w:tab/>
                                </w:r>
                                <w:proofErr w:type="spellStart"/>
                                <w:r>
                                  <w:t>M</w:t>
                                </w:r>
                                <w:proofErr w:type="spellEnd"/>
                                <w:r>
                                  <w:t xml:space="preserve">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5533C2" w:rsidRDefault="005533C2" w:rsidP="00FF76E1">
                                <w:pPr>
                                  <w:ind w:firstLine="720"/>
                                  <w:rPr>
                                    <w:u w:val="single"/>
                                  </w:rPr>
                                </w:pPr>
                                <w:r w:rsidRPr="00D86F94">
                                  <w:rPr>
                                    <w:u w:val="single"/>
                                  </w:rPr>
                                  <w:t>Group PQL</w:t>
                                </w:r>
                              </w:p>
                              <w:p w:rsidR="005533C2" w:rsidRDefault="005533C2" w:rsidP="00FF76E1">
                                <w:pPr>
                                  <w:ind w:firstLine="720"/>
                                </w:pPr>
                                <w:proofErr w:type="spellStart"/>
                                <w:r>
                                  <w:t>Saima</w:t>
                                </w:r>
                                <w:proofErr w:type="spellEnd"/>
                                <w:r>
                                  <w:t xml:space="preserve"> Mahmood</w:t>
                                </w:r>
                                <w:r>
                                  <w:tab/>
                                  <w:t>A0084176Y</w:t>
                                </w:r>
                                <w:r>
                                  <w:tab/>
                                </w:r>
                                <w:hyperlink r:id="rId12" w:history="1">
                                  <w:r w:rsidRPr="00C144B3">
                                    <w:rPr>
                                      <w:rStyle w:val="Hyperlink"/>
                                    </w:rPr>
                                    <w:t>a0084176@nus.edu.sg</w:t>
                                  </w:r>
                                </w:hyperlink>
                              </w:p>
                              <w:p w:rsidR="005533C2" w:rsidRDefault="005533C2"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5533C2" w:rsidRPr="00D86F94" w:rsidRDefault="005533C2"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5533C2" w:rsidRDefault="005533C2" w:rsidP="00FF76E1">
                          <w:r>
                            <w:t>Team Number: 4</w:t>
                          </w:r>
                          <w:r>
                            <w:tab/>
                          </w:r>
                          <w:r>
                            <w:tab/>
                            <w:t>Consultation Day/Hour:  Tuesday, 1pm</w:t>
                          </w:r>
                        </w:p>
                        <w:p w:rsidR="005533C2" w:rsidRDefault="005533C2" w:rsidP="00FF76E1">
                          <w:r>
                            <w:t>Team Name: Team 4</w:t>
                          </w:r>
                        </w:p>
                        <w:p w:rsidR="005533C2" w:rsidRDefault="005533C2" w:rsidP="00FF76E1">
                          <w:r>
                            <w:t>Team Members Information:</w:t>
                          </w:r>
                        </w:p>
                        <w:p w:rsidR="005533C2" w:rsidRDefault="005533C2" w:rsidP="00FF76E1">
                          <w:pPr>
                            <w:rPr>
                              <w:u w:val="single"/>
                            </w:rPr>
                          </w:pPr>
                          <w:r>
                            <w:tab/>
                          </w:r>
                          <w:r w:rsidRPr="00D86F94">
                            <w:rPr>
                              <w:u w:val="single"/>
                            </w:rPr>
                            <w:t>Group PKB</w:t>
                          </w:r>
                        </w:p>
                        <w:p w:rsidR="005533C2" w:rsidRDefault="005533C2"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5533C2" w:rsidRDefault="005533C2" w:rsidP="00FF76E1">
                          <w:r>
                            <w:tab/>
                          </w:r>
                          <w:proofErr w:type="spellStart"/>
                          <w:r>
                            <w:t>M</w:t>
                          </w:r>
                          <w:proofErr w:type="spellEnd"/>
                          <w:r>
                            <w:t xml:space="preserve">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5533C2" w:rsidRDefault="005533C2" w:rsidP="00FF76E1">
                          <w:pPr>
                            <w:ind w:firstLine="720"/>
                            <w:rPr>
                              <w:u w:val="single"/>
                            </w:rPr>
                          </w:pPr>
                          <w:r w:rsidRPr="00D86F94">
                            <w:rPr>
                              <w:u w:val="single"/>
                            </w:rPr>
                            <w:t>Group PQL</w:t>
                          </w:r>
                        </w:p>
                        <w:p w:rsidR="005533C2" w:rsidRDefault="005533C2" w:rsidP="00FF76E1">
                          <w:pPr>
                            <w:ind w:firstLine="720"/>
                          </w:pPr>
                          <w:proofErr w:type="spellStart"/>
                          <w:r>
                            <w:t>Saima</w:t>
                          </w:r>
                          <w:proofErr w:type="spellEnd"/>
                          <w:r>
                            <w:t xml:space="preserve"> Mahmood</w:t>
                          </w:r>
                          <w:r>
                            <w:tab/>
                            <w:t>A0084176Y</w:t>
                          </w:r>
                          <w:r>
                            <w:tab/>
                          </w:r>
                          <w:hyperlink r:id="rId17" w:history="1">
                            <w:r w:rsidRPr="00C144B3">
                              <w:rPr>
                                <w:rStyle w:val="Hyperlink"/>
                              </w:rPr>
                              <w:t>a0084176@nus.edu.sg</w:t>
                            </w:r>
                          </w:hyperlink>
                        </w:p>
                        <w:p w:rsidR="005533C2" w:rsidRDefault="005533C2"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5533C2" w:rsidRPr="00D86F94" w:rsidRDefault="005533C2"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val="en-SG" w:eastAsia="en-SG"/>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3C2" w:rsidRDefault="005533C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533C2" w:rsidRPr="00FF76E1" w:rsidRDefault="005533C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5533C2" w:rsidRDefault="005533C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533C2" w:rsidRPr="00FF76E1" w:rsidRDefault="005533C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val="en-SG" w:eastAsia="en-SG"/>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5533C2">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0C1AEC" w:rsidRPr="00444F27" w:rsidRDefault="000C1AEC" w:rsidP="00CC2BC1">
      <w:pPr>
        <w:ind w:left="405"/>
      </w:pPr>
      <w:r>
        <w:t>In this second iteration, we have managed to implement….</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0111A8">
        <w:t>the fact that……</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class TNODE. This also affected our Parser. As such we had to spend a considerable amount of time dealing with these problems. This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0111A8" w:rsidP="00C160B3">
            <w:pPr>
              <w:jc w:val="center"/>
              <w:rPr>
                <w:b/>
              </w:rPr>
            </w:pPr>
            <w:r>
              <w:rPr>
                <w:b/>
              </w:rPr>
              <w:t>Working on Parser Problems</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proofErr w:type="spellStart"/>
            <w:r>
              <w:t>Azima</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proofErr w:type="spellStart"/>
            <w:r>
              <w:t>Saloni</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Tho</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0C1AEC" w:rsidP="00C160B3">
            <w:pPr>
              <w:keepNext/>
              <w:jc w:val="center"/>
            </w:pP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val="en-SG" w:eastAsia="en-SG"/>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5533C2" w:rsidRPr="00D74640" w:rsidRDefault="005533C2"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5533C2" w:rsidRPr="00D74640" w:rsidRDefault="005533C2" w:rsidP="003C40C2">
                        <w:pPr>
                          <w:pStyle w:val="Caption"/>
                          <w:rPr>
                            <w:noProof/>
                            <w:sz w:val="21"/>
                            <w:szCs w:val="21"/>
                          </w:rPr>
                        </w:pPr>
                        <w:r>
                          <w:t xml:space="preserve">Figure </w:t>
                        </w:r>
                        <w:fldSimple w:instr=" SEQ Figure \* ARABIC ">
                          <w:r>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val="en-SG" w:eastAsia="en-SG"/>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5533C2" w:rsidRPr="00D71241" w:rsidRDefault="005533C2"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5533C2" w:rsidRPr="00D71241" w:rsidRDefault="005533C2"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val="en-SG" w:eastAsia="en-SG"/>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val="en-SG" w:eastAsia="en-SG"/>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w:t>
      </w:r>
      <w:proofErr w:type="gramStart"/>
      <w:r>
        <w:t>talk</w:t>
      </w:r>
      <w:proofErr w:type="gramEnd"/>
      <w:r>
        <w:t xml:space="preserve"> </w:t>
      </w:r>
      <w:proofErr w:type="spellStart"/>
      <w:r>
        <w:t>abt</w:t>
      </w:r>
      <w:proofErr w:type="spellEnd"/>
      <w:r>
        <w:t xml:space="preserve"> the design decision of next)</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0111A8" w:rsidRPr="000111A8" w:rsidRDefault="0020763D" w:rsidP="000111A8">
      <w:pPr>
        <w:pStyle w:val="Heading2"/>
      </w:pPr>
      <w:r>
        <w:t>Query Validation</w:t>
      </w:r>
    </w:p>
    <w:p w:rsidR="000111A8" w:rsidRPr="000111A8" w:rsidRDefault="000111A8" w:rsidP="00045FEB">
      <w:pPr>
        <w:ind w:left="360"/>
        <w:rPr>
          <w:color w:val="FF0000"/>
          <w:lang w:val="en"/>
        </w:rPr>
      </w:pPr>
      <w:r w:rsidRPr="000111A8">
        <w:rPr>
          <w:color w:val="FF0000"/>
          <w:lang w:val="en"/>
        </w:rPr>
        <w:t>REDO THIS SECTION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Pr="00045FEB">
        <w:rPr>
          <w:rFonts w:ascii="Courier New" w:hAnsi="Courier New" w:cs="Courier New"/>
          <w:lang w:val="en"/>
        </w:rPr>
        <w:t>checkDeclaration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Pr="00045FEB">
        <w:rPr>
          <w:rFonts w:ascii="Courier New" w:hAnsi="Courier New" w:cs="Courier New"/>
          <w:lang w:val="en"/>
        </w:rPr>
        <w:t>checkClause</w:t>
      </w:r>
      <w:proofErr w:type="spellEnd"/>
      <w:r w:rsidRPr="00045FEB">
        <w:rPr>
          <w:rFonts w:ascii="Courier New" w:hAnsi="Courier New" w:cs="Courier New"/>
          <w:lang w:val="en"/>
        </w:rPr>
        <w:t>()</w:t>
      </w:r>
      <w:r w:rsidRPr="00045FEB">
        <w:rPr>
          <w:lang w:val="en"/>
        </w:rPr>
        <w:t xml:space="preserve"> (e.g. </w:t>
      </w:r>
      <w:proofErr w:type="spellStart"/>
      <w:r w:rsidRPr="00045FEB">
        <w:rPr>
          <w:rFonts w:ascii="Courier New" w:hAnsi="Courier New" w:cs="Courier New"/>
          <w:lang w:val="en"/>
        </w:rPr>
        <w:t>checkSuchThatCondtion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t xml:space="preserve">Query Evaluation </w:t>
      </w:r>
    </w:p>
    <w:p w:rsidR="000111A8" w:rsidRPr="000111A8" w:rsidRDefault="000111A8" w:rsidP="000111A8">
      <w:pPr>
        <w:ind w:left="360"/>
        <w:rPr>
          <w:color w:val="FF0000"/>
          <w:lang w:val="en"/>
        </w:rPr>
      </w:pPr>
      <w:r w:rsidRPr="000111A8">
        <w:rPr>
          <w:color w:val="FF0000"/>
          <w:lang w:val="en"/>
        </w:rPr>
        <w:t>REDO THIS SECTION</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5533C2" w:rsidRDefault="005533C2" w:rsidP="005533C2">
      <w:pPr>
        <w:pStyle w:val="Heading3"/>
      </w:pPr>
      <w:r>
        <w:t>Manage the temporary results</w:t>
      </w:r>
    </w:p>
    <w:p w:rsidR="005533C2" w:rsidRDefault="005533C2" w:rsidP="005533C2">
      <w:pPr>
        <w:ind w:left="708"/>
      </w:pPr>
      <w:r>
        <w:t>Before evaluating a query, the QE creates a list of values of all declared symbols. The size of list is the number of symbols declared in the query, and all symbols are initialized with a dummy value (-1).</w:t>
      </w:r>
    </w:p>
    <w:p w:rsidR="005533C2" w:rsidRPr="005533C2" w:rsidRDefault="005533C2" w:rsidP="005533C2">
      <w:pPr>
        <w:ind w:left="708"/>
      </w:pPr>
      <w:r>
        <w:t xml:space="preserve">During processing a query’s condition, if a new value is found, the QE will try to update the list of values. The QE will replace the dummy value with the found value, and use the updated list to continue the evaluation. The list continues to be updated until there is no more condition left or a condition which cannot be satisfied appears. </w:t>
      </w:r>
    </w:p>
    <w:p w:rsidR="005533C2" w:rsidRDefault="005533C2">
      <w:pPr>
        <w:pStyle w:val="Heading3"/>
      </w:pPr>
      <w:r>
        <w:t>Optimize the evaluation process</w:t>
      </w:r>
    </w:p>
    <w:p w:rsidR="005533C2" w:rsidRDefault="005533C2" w:rsidP="005533C2">
      <w:pPr>
        <w:ind w:left="708"/>
      </w:pPr>
      <w:r>
        <w:t>Currently, the QPP saves query’s conditions in the same order as they appear in the query, and the QE also processes the conditions from left to right.</w:t>
      </w:r>
      <w:r w:rsidR="00BE01D3">
        <w:t xml:space="preserve"> This method, while being correct, is not an optimized one since with suitable order of evaluating the conditions, the QE can work more efficiently.</w:t>
      </w:r>
    </w:p>
    <w:p w:rsidR="00BE01D3" w:rsidRDefault="00BE01D3" w:rsidP="005533C2">
      <w:pPr>
        <w:ind w:left="708"/>
      </w:pPr>
      <w:r>
        <w:t>There are some alternative methods to process the query’s conditions:</w:t>
      </w:r>
    </w:p>
    <w:p w:rsidR="00046C1B" w:rsidRDefault="00046C1B" w:rsidP="00046C1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bookmarkStart w:id="0" w:name="_GoBack"/>
      <w:bookmarkEnd w:id="0"/>
    </w:p>
    <w:p w:rsidR="00BE01D3" w:rsidRPr="005533C2" w:rsidRDefault="00BE01D3" w:rsidP="00BE01D3">
      <w:pPr>
        <w:pStyle w:val="ListParagraph"/>
        <w:numPr>
          <w:ilvl w:val="0"/>
          <w:numId w:val="24"/>
        </w:numPr>
      </w:pPr>
      <w:r>
        <w:t>Rank the conditions: after preprocessing the query, the QPP can help in ranking the query’s conditions based on several criteria: number of symbols, frequency of using symbol, type of conditions, etc. The ranking will be used by QE later for choosing condition for evaluation.</w:t>
      </w:r>
    </w:p>
    <w:p w:rsidR="0020763D" w:rsidRDefault="0020763D" w:rsidP="0020763D">
      <w:pPr>
        <w:pStyle w:val="Heading1"/>
        <w:numPr>
          <w:ilvl w:val="0"/>
          <w:numId w:val="14"/>
        </w:numPr>
      </w:pPr>
      <w:r>
        <w:lastRenderedPageBreak/>
        <w:t>Testing</w:t>
      </w:r>
      <w:r>
        <w:tab/>
      </w:r>
    </w:p>
    <w:p w:rsidR="0020763D" w:rsidRDefault="003B1243" w:rsidP="003B1243">
      <w:pPr>
        <w:pStyle w:val="Heading2"/>
      </w:pPr>
      <w:r>
        <w:t>Test Plan</w:t>
      </w:r>
    </w:p>
    <w:p w:rsidR="000111A8" w:rsidRPr="000111A8" w:rsidRDefault="000111A8" w:rsidP="000111A8">
      <w:pPr>
        <w:ind w:left="360"/>
        <w:rPr>
          <w:color w:val="FF0000"/>
          <w:lang w:val="en"/>
        </w:rPr>
      </w:pPr>
      <w:r w:rsidRPr="000111A8">
        <w:rPr>
          <w:color w:val="FF0000"/>
          <w:lang w:val="en"/>
        </w:rPr>
        <w:t>REDO THIS SECTION</w:t>
      </w:r>
    </w:p>
    <w:p w:rsidR="000111A8" w:rsidRPr="000111A8" w:rsidRDefault="000111A8" w:rsidP="003B1243">
      <w:pPr>
        <w:ind w:left="360"/>
        <w:rPr>
          <w:color w:val="FF0000"/>
        </w:rPr>
      </w:pPr>
      <w:r w:rsidRPr="000111A8">
        <w:rPr>
          <w:color w:val="FF0000"/>
        </w:rPr>
        <w:t xml:space="preserve">Add new test cases </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val="en-SG" w:eastAsia="en-SG"/>
        </w:rPr>
        <w:lastRenderedPageBreak/>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val="en-SG" w:eastAsia="en-SG"/>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533C2" w:rsidRPr="001639D5" w:rsidRDefault="005533C2" w:rsidP="00294F59">
                            <w:pPr>
                              <w:pStyle w:val="Caption"/>
                              <w:rPr>
                                <w:noProof/>
                                <w:szCs w:val="21"/>
                              </w:rPr>
                            </w:pPr>
                            <w:r>
                              <w:t xml:space="preserve">Figure </w:t>
                            </w:r>
                            <w:fldSimple w:instr=" SEQ Figure \* ARABIC ">
                              <w:r>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5533C2" w:rsidRPr="001639D5" w:rsidRDefault="005533C2" w:rsidP="00294F59">
                      <w:pPr>
                        <w:pStyle w:val="Caption"/>
                        <w:rPr>
                          <w:noProof/>
                          <w:szCs w:val="21"/>
                        </w:rPr>
                      </w:pPr>
                      <w:r>
                        <w:t xml:space="preserve">Figure </w:t>
                      </w:r>
                      <w:fldSimple w:instr=" SEQ Figure \* ARABIC ">
                        <w:r>
                          <w:rPr>
                            <w:noProof/>
                          </w:rPr>
                          <w:t>5</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val="en-SG" w:eastAsia="en-SG"/>
        </w:rPr>
        <w:lastRenderedPageBreak/>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5533C2" w:rsidRPr="009B6789" w:rsidRDefault="005533C2" w:rsidP="008578FF">
                              <w:pPr>
                                <w:pStyle w:val="Caption"/>
                                <w:rPr>
                                  <w:noProof/>
                                  <w:szCs w:val="21"/>
                                </w:rPr>
                              </w:pPr>
                              <w:r>
                                <w:t xml:space="preserve">Figure </w:t>
                              </w:r>
                              <w:fldSimple w:instr=" SEQ Figure \* ARABIC ">
                                <w:r>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5533C2" w:rsidRPr="009B6789" w:rsidRDefault="005533C2" w:rsidP="008578FF">
                        <w:pPr>
                          <w:pStyle w:val="Caption"/>
                          <w:rPr>
                            <w:noProof/>
                            <w:szCs w:val="21"/>
                          </w:rPr>
                        </w:pPr>
                        <w:r>
                          <w:t xml:space="preserve">Figure </w:t>
                        </w:r>
                        <w:fldSimple w:instr=" SEQ Figure \* ARABIC ">
                          <w:r>
                            <w:rPr>
                              <w:noProof/>
                            </w:rPr>
                            <w:t>6</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val="en-SG" w:eastAsia="en-SG"/>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val="en-SG" w:eastAsia="en-SG"/>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5533C2" w:rsidRPr="006A1EB2" w:rsidRDefault="005533C2"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5533C2" w:rsidRPr="006A1EB2" w:rsidRDefault="005533C2" w:rsidP="008B1531">
                        <w:pPr>
                          <w:pStyle w:val="Caption"/>
                          <w:rPr>
                            <w:noProof/>
                            <w:szCs w:val="21"/>
                          </w:rPr>
                        </w:pPr>
                        <w:r>
                          <w:t xml:space="preserve">Figure </w:t>
                        </w:r>
                        <w:fldSimple w:instr=" SEQ Figure \* ARABIC ">
                          <w:r>
                            <w:rPr>
                              <w:noProof/>
                            </w:rPr>
                            <w:t>8</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val="en-SG" w:eastAsia="en-SG"/>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val="en-SG" w:eastAsia="en-SG"/>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val="en-SG" w:eastAsia="en-SG"/>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w:t>
            </w:r>
            <w:proofErr w:type="spellStart"/>
            <w:r>
              <w:rPr>
                <w:sz w:val="23"/>
                <w:szCs w:val="23"/>
              </w:rPr>
              <w:t>i</w:t>
            </w:r>
            <w:proofErr w:type="spellEnd"/>
            <w:r>
              <w:rPr>
                <w:sz w:val="23"/>
                <w:szCs w:val="23"/>
              </w:rPr>
              <w:t xml:space="preserve">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w:t>
                  </w: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w:t>
      </w:r>
      <w:proofErr w:type="spellStart"/>
      <w:r>
        <w:t>refractored</w:t>
      </w:r>
      <w:proofErr w:type="spellEnd"/>
      <w:r>
        <w:t xml:space="preserve"> the code and this affected the project schedule for the QP. Due to this we were unable to implement </w:t>
      </w:r>
      <w:proofErr w:type="gramStart"/>
      <w:r>
        <w:t xml:space="preserve">the </w:t>
      </w:r>
      <w:r w:rsidRPr="00F16694">
        <w:rPr>
          <w:i/>
        </w:rPr>
        <w:t>with</w:t>
      </w:r>
      <w:proofErr w:type="gramEnd"/>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w:t>
      </w:r>
      <w:proofErr w:type="spellStart"/>
      <w:r>
        <w:t>Autotester</w:t>
      </w:r>
      <w:proofErr w:type="spellEnd"/>
      <w:r>
        <w:t xml:space="preserve">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proofErr w:type="spellStart"/>
            <w:r w:rsidRPr="003C1BB4">
              <w:t>VarTable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54620F">
            <w:pPr>
              <w:rPr>
                <w:b w:val="0"/>
              </w:rPr>
            </w:pPr>
            <w:r w:rsidRPr="003C1BB4">
              <w:rPr>
                <w:b w:val="0"/>
              </w:rPr>
              <w:t>If “</w:t>
            </w:r>
            <w:proofErr w:type="spellStart"/>
            <w:r w:rsidRPr="003C1BB4">
              <w:rPr>
                <w:b w:val="0"/>
              </w:rPr>
              <w:t>ind</w:t>
            </w:r>
            <w:proofErr w:type="spellEnd"/>
            <w:r w:rsidRPr="003C1BB4">
              <w:rPr>
                <w:b w:val="0"/>
              </w:rPr>
              <w:t>” is out of range:</w:t>
            </w:r>
          </w:p>
          <w:p w:rsidR="00434F73" w:rsidRPr="003C1BB4" w:rsidRDefault="00434F73" w:rsidP="0054620F">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proofErr w:type="spellStart"/>
            <w:r>
              <w:t>StatTable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54620F">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2BA" w:rsidRDefault="008932BA" w:rsidP="004F200D">
      <w:pPr>
        <w:spacing w:before="0" w:after="0" w:line="240" w:lineRule="auto"/>
      </w:pPr>
      <w:r>
        <w:separator/>
      </w:r>
    </w:p>
  </w:endnote>
  <w:endnote w:type="continuationSeparator" w:id="0">
    <w:p w:rsidR="008932BA" w:rsidRDefault="008932BA"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5533C2" w:rsidRDefault="005533C2">
        <w:pPr>
          <w:pStyle w:val="Footer"/>
          <w:jc w:val="right"/>
        </w:pPr>
        <w:r>
          <w:fldChar w:fldCharType="begin"/>
        </w:r>
        <w:r>
          <w:instrText xml:space="preserve"> PAGE   \* MERGEFORMAT </w:instrText>
        </w:r>
        <w:r>
          <w:fldChar w:fldCharType="separate"/>
        </w:r>
        <w:r w:rsidR="00046C1B">
          <w:rPr>
            <w:noProof/>
          </w:rPr>
          <w:t>19</w:t>
        </w:r>
        <w:r>
          <w:rPr>
            <w:noProof/>
          </w:rPr>
          <w:fldChar w:fldCharType="end"/>
        </w:r>
      </w:p>
    </w:sdtContent>
  </w:sdt>
  <w:p w:rsidR="005533C2" w:rsidRDefault="005533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2BA" w:rsidRDefault="008932BA" w:rsidP="004F200D">
      <w:pPr>
        <w:spacing w:before="0" w:after="0" w:line="240" w:lineRule="auto"/>
      </w:pPr>
      <w:r>
        <w:separator/>
      </w:r>
    </w:p>
  </w:footnote>
  <w:footnote w:type="continuationSeparator" w:id="0">
    <w:p w:rsidR="008932BA" w:rsidRDefault="008932BA"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4"/>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3"/>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46C1B"/>
    <w:rsid w:val="00062507"/>
    <w:rsid w:val="00090012"/>
    <w:rsid w:val="000C1AEC"/>
    <w:rsid w:val="00114F0D"/>
    <w:rsid w:val="001C4032"/>
    <w:rsid w:val="0020763D"/>
    <w:rsid w:val="00294F59"/>
    <w:rsid w:val="002D3519"/>
    <w:rsid w:val="003500EB"/>
    <w:rsid w:val="003B1243"/>
    <w:rsid w:val="003C40C2"/>
    <w:rsid w:val="003F655C"/>
    <w:rsid w:val="00411FF9"/>
    <w:rsid w:val="00434F73"/>
    <w:rsid w:val="0043554A"/>
    <w:rsid w:val="00444F27"/>
    <w:rsid w:val="004641FC"/>
    <w:rsid w:val="00497272"/>
    <w:rsid w:val="004F200D"/>
    <w:rsid w:val="0054620F"/>
    <w:rsid w:val="005533C2"/>
    <w:rsid w:val="005935BA"/>
    <w:rsid w:val="00617615"/>
    <w:rsid w:val="006B2BDE"/>
    <w:rsid w:val="006D4A72"/>
    <w:rsid w:val="00753107"/>
    <w:rsid w:val="00791023"/>
    <w:rsid w:val="00791774"/>
    <w:rsid w:val="008578FF"/>
    <w:rsid w:val="00884951"/>
    <w:rsid w:val="008932BA"/>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B56E82"/>
    <w:rsid w:val="00BE01D3"/>
    <w:rsid w:val="00C160B3"/>
    <w:rsid w:val="00C4545D"/>
    <w:rsid w:val="00C61C44"/>
    <w:rsid w:val="00CC2BC1"/>
    <w:rsid w:val="00D000ED"/>
    <w:rsid w:val="00E153F5"/>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34F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083FC2C2-FE74-4F82-AE69-F5E8E5534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46</TotalTime>
  <Pages>35</Pages>
  <Words>4250</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Vu Phuc Tho</cp:lastModifiedBy>
  <cp:revision>6</cp:revision>
  <dcterms:created xsi:type="dcterms:W3CDTF">2014-09-20T03:12:00Z</dcterms:created>
  <dcterms:modified xsi:type="dcterms:W3CDTF">2014-09-29T03:34:00Z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